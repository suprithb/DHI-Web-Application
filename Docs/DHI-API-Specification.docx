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18833" w14:textId="77777777" w:rsidR="00CD2ED4" w:rsidRPr="00AF3526" w:rsidRDefault="00543707">
      <w:pPr>
        <w:rPr>
          <w:rFonts w:cstheme="minorHAnsi"/>
          <w:color w:val="000000" w:themeColor="text1"/>
        </w:rPr>
      </w:pPr>
      <w:r w:rsidRPr="00AF3526">
        <w:rPr>
          <w:rFonts w:cstheme="minorHAnsi"/>
          <w:noProof/>
          <w:color w:val="000000" w:themeColor="text1"/>
          <w:lang w:val="en-IN" w:eastAsia="en-IN"/>
        </w:rPr>
        <w:drawing>
          <wp:anchor distT="0" distB="0" distL="114300" distR="114300" simplePos="0" relativeHeight="251658240" behindDoc="1" locked="0" layoutInCell="1" allowOverlap="1" wp14:anchorId="5E6434DB" wp14:editId="3342A722">
            <wp:simplePos x="0" y="0"/>
            <wp:positionH relativeFrom="column">
              <wp:posOffset>-933450</wp:posOffset>
            </wp:positionH>
            <wp:positionV relativeFrom="paragraph">
              <wp:posOffset>-476251</wp:posOffset>
            </wp:positionV>
            <wp:extent cx="7810500" cy="9324975"/>
            <wp:effectExtent l="19050" t="0" r="0" b="0"/>
            <wp:wrapNone/>
            <wp:docPr id="1" name="Picture 0" descr="Brillio_First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llio_First_Page.jpg"/>
                    <pic:cNvPicPr/>
                  </pic:nvPicPr>
                  <pic:blipFill>
                    <a:blip r:embed="rId11" cstate="print"/>
                    <a:stretch>
                      <a:fillRect/>
                    </a:stretch>
                  </pic:blipFill>
                  <pic:spPr>
                    <a:xfrm>
                      <a:off x="0" y="0"/>
                      <a:ext cx="7810500" cy="9324975"/>
                    </a:xfrm>
                    <a:prstGeom prst="rect">
                      <a:avLst/>
                    </a:prstGeom>
                  </pic:spPr>
                </pic:pic>
              </a:graphicData>
            </a:graphic>
          </wp:anchor>
        </w:drawing>
      </w:r>
    </w:p>
    <w:p w14:paraId="0E02CF24" w14:textId="77777777" w:rsidR="00AE2BA4" w:rsidRPr="00AF3526" w:rsidRDefault="00AE2BA4">
      <w:pPr>
        <w:rPr>
          <w:rFonts w:cstheme="minorHAnsi"/>
          <w:color w:val="000000" w:themeColor="text1"/>
        </w:rPr>
      </w:pPr>
    </w:p>
    <w:p w14:paraId="1CD15DEA" w14:textId="77777777" w:rsidR="00AE2BA4" w:rsidRPr="00AF3526" w:rsidRDefault="00AE2BA4">
      <w:pPr>
        <w:rPr>
          <w:rFonts w:cstheme="minorHAnsi"/>
          <w:color w:val="000000" w:themeColor="text1"/>
        </w:rPr>
      </w:pPr>
    </w:p>
    <w:p w14:paraId="270C9893" w14:textId="77777777" w:rsidR="00AE2BA4" w:rsidRPr="00AF3526" w:rsidRDefault="00AE2BA4">
      <w:pPr>
        <w:rPr>
          <w:rFonts w:cstheme="minorHAnsi"/>
          <w:color w:val="000000" w:themeColor="text1"/>
        </w:rPr>
      </w:pPr>
    </w:p>
    <w:p w14:paraId="29460C95" w14:textId="77777777" w:rsidR="00AE2BA4" w:rsidRPr="00AF3526" w:rsidRDefault="00AE2BA4">
      <w:pPr>
        <w:rPr>
          <w:rFonts w:cstheme="minorHAnsi"/>
          <w:color w:val="000000" w:themeColor="text1"/>
        </w:rPr>
      </w:pPr>
    </w:p>
    <w:p w14:paraId="7F5D670C" w14:textId="77777777" w:rsidR="00AE2BA4" w:rsidRPr="00AF3526" w:rsidRDefault="00AE2BA4">
      <w:pPr>
        <w:rPr>
          <w:rFonts w:cstheme="minorHAnsi"/>
          <w:color w:val="000000" w:themeColor="text1"/>
        </w:rPr>
      </w:pPr>
    </w:p>
    <w:p w14:paraId="3D473D08" w14:textId="77777777" w:rsidR="00AE2BA4" w:rsidRPr="00AF3526" w:rsidRDefault="00AE2BA4">
      <w:pPr>
        <w:rPr>
          <w:rFonts w:cstheme="minorHAnsi"/>
          <w:color w:val="000000" w:themeColor="text1"/>
        </w:rPr>
      </w:pPr>
    </w:p>
    <w:p w14:paraId="70FD378A" w14:textId="77777777" w:rsidR="00AE2BA4" w:rsidRPr="00AF3526" w:rsidRDefault="00AE2BA4">
      <w:pPr>
        <w:rPr>
          <w:rFonts w:cstheme="minorHAnsi"/>
          <w:color w:val="000000" w:themeColor="text1"/>
        </w:rPr>
      </w:pPr>
    </w:p>
    <w:p w14:paraId="3D48AEF5" w14:textId="77777777" w:rsidR="00CD2ED4" w:rsidRPr="00AF3526" w:rsidRDefault="00CD2ED4">
      <w:pPr>
        <w:rPr>
          <w:rFonts w:cstheme="minorHAnsi"/>
          <w:color w:val="000000" w:themeColor="text1"/>
        </w:rPr>
      </w:pPr>
    </w:p>
    <w:p w14:paraId="286CB05E" w14:textId="77777777" w:rsidR="00CD2ED4" w:rsidRPr="00AF3526" w:rsidRDefault="00CD2ED4">
      <w:pPr>
        <w:rPr>
          <w:rFonts w:cstheme="minorHAnsi"/>
          <w:color w:val="000000" w:themeColor="text1"/>
        </w:rPr>
      </w:pPr>
    </w:p>
    <w:p w14:paraId="6CB6C4F0" w14:textId="77777777" w:rsidR="00CD2ED4" w:rsidRPr="00AF3526" w:rsidRDefault="00CD2ED4">
      <w:pPr>
        <w:rPr>
          <w:rFonts w:cstheme="minorHAnsi"/>
          <w:color w:val="000000" w:themeColor="text1"/>
        </w:rPr>
      </w:pPr>
    </w:p>
    <w:p w14:paraId="3AAE0D45" w14:textId="77777777" w:rsidR="00CD2ED4" w:rsidRPr="00AF3526" w:rsidRDefault="00CD2ED4">
      <w:pPr>
        <w:rPr>
          <w:rFonts w:cstheme="minorHAnsi"/>
          <w:color w:val="000000" w:themeColor="text1"/>
        </w:rPr>
      </w:pPr>
    </w:p>
    <w:p w14:paraId="423FE110" w14:textId="77777777" w:rsidR="00CD2ED4" w:rsidRPr="00AF3526" w:rsidRDefault="00CD2ED4">
      <w:pPr>
        <w:rPr>
          <w:rFonts w:cstheme="minorHAnsi"/>
          <w:color w:val="000000" w:themeColor="text1"/>
        </w:rPr>
      </w:pPr>
    </w:p>
    <w:p w14:paraId="27AA0A37" w14:textId="0977C7C1" w:rsidR="0088324D" w:rsidRPr="00AF3526" w:rsidRDefault="00800DD5" w:rsidP="00D1201A">
      <w:pPr>
        <w:jc w:val="center"/>
        <w:rPr>
          <w:rFonts w:cstheme="minorHAnsi"/>
          <w:color w:val="000000" w:themeColor="text1"/>
          <w:sz w:val="18"/>
        </w:rPr>
      </w:pPr>
      <w:r w:rsidRPr="00AF3526">
        <w:rPr>
          <w:rFonts w:cstheme="minorHAnsi"/>
          <w:noProof/>
          <w:color w:val="000000" w:themeColor="text1"/>
          <w:lang w:val="en-IN" w:eastAsia="en-IN"/>
        </w:rPr>
        <mc:AlternateContent>
          <mc:Choice Requires="wps">
            <w:drawing>
              <wp:anchor distT="0" distB="0" distL="114300" distR="114300" simplePos="0" relativeHeight="251663360" behindDoc="0" locked="0" layoutInCell="1" allowOverlap="1" wp14:anchorId="27B5703E" wp14:editId="769FC107">
                <wp:simplePos x="0" y="0"/>
                <wp:positionH relativeFrom="column">
                  <wp:posOffset>2676525</wp:posOffset>
                </wp:positionH>
                <wp:positionV relativeFrom="paragraph">
                  <wp:posOffset>1334135</wp:posOffset>
                </wp:positionV>
                <wp:extent cx="4175125" cy="1771650"/>
                <wp:effectExtent l="0" t="0" r="0" b="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5125" cy="177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8163A" w14:textId="402E48D7" w:rsidR="00F7186C" w:rsidRPr="00F44150" w:rsidRDefault="00F7186C" w:rsidP="006D405D">
                            <w:pPr>
                              <w:jc w:val="center"/>
                              <w:rPr>
                                <w:rFonts w:ascii="Bell MT" w:hAnsi="Bell MT"/>
                                <w:b/>
                                <w:color w:val="548DD4" w:themeColor="text2" w:themeTint="99"/>
                                <w:sz w:val="28"/>
                                <w:szCs w:val="48"/>
                              </w:rPr>
                            </w:pPr>
                            <w:r>
                              <w:rPr>
                                <w:rFonts w:ascii="Bell MT" w:hAnsi="Bell MT"/>
                                <w:b/>
                                <w:color w:val="548DD4" w:themeColor="text2" w:themeTint="99"/>
                                <w:sz w:val="44"/>
                                <w:szCs w:val="48"/>
                              </w:rPr>
                              <w:t>DHI API Specification</w:t>
                            </w:r>
                          </w:p>
                          <w:p w14:paraId="4FA995A6" w14:textId="77777777" w:rsidR="00F7186C" w:rsidRPr="00AF3526" w:rsidRDefault="00F7186C" w:rsidP="006D405D">
                            <w:pPr>
                              <w:jc w:val="center"/>
                              <w:rPr>
                                <w:rFonts w:ascii="Verdana" w:hAnsi="Verdana"/>
                                <w:b/>
                                <w:color w:val="000000" w:themeColor="text1"/>
                                <w:sz w:val="32"/>
                                <w:szCs w:val="48"/>
                              </w:rPr>
                            </w:pPr>
                          </w:p>
                          <w:p w14:paraId="4C2B329F" w14:textId="77777777" w:rsidR="00F7186C" w:rsidRPr="00AF3526" w:rsidRDefault="00F7186C" w:rsidP="0093680D">
                            <w:pPr>
                              <w:jc w:val="center"/>
                              <w:rPr>
                                <w:rFonts w:ascii="Verdana" w:hAnsi="Verdana"/>
                                <w:b/>
                                <w:color w:val="000000" w:themeColor="text1"/>
                                <w:sz w:val="44"/>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5703E" id="Rectangle 3" o:spid="_x0000_s1026" style="position:absolute;left:0;text-align:left;margin-left:210.75pt;margin-top:105.05pt;width:328.7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" stroked="f">
                <v:textbox>
                  <w:txbxContent>
                    <w:p w14:paraId="51E8163A" w14:textId="402E48D7" w:rsidR="00F7186C" w:rsidRPr="00F44150" w:rsidRDefault="00F7186C" w:rsidP="006D405D">
                      <w:pPr>
                        <w:jc w:val="center"/>
                        <w:rPr>
                          <w:rFonts w:ascii="Bell MT" w:hAnsi="Bell MT"/>
                          <w:b/>
                          <w:color w:val="548DD4" w:themeColor="text2" w:themeTint="99"/>
                          <w:sz w:val="28"/>
                          <w:szCs w:val="48"/>
                        </w:rPr>
                      </w:pPr>
                      <w:r>
                        <w:rPr>
                          <w:rFonts w:ascii="Bell MT" w:hAnsi="Bell MT"/>
                          <w:b/>
                          <w:color w:val="548DD4" w:themeColor="text2" w:themeTint="99"/>
                          <w:sz w:val="44"/>
                          <w:szCs w:val="48"/>
                        </w:rPr>
                        <w:t>DHI API Specification</w:t>
                      </w:r>
                    </w:p>
                    <w:p w14:paraId="4FA995A6" w14:textId="77777777" w:rsidR="00F7186C" w:rsidRPr="00AF3526" w:rsidRDefault="00F7186C" w:rsidP="006D405D">
                      <w:pPr>
                        <w:jc w:val="center"/>
                        <w:rPr>
                          <w:rFonts w:ascii="Verdana" w:hAnsi="Verdana"/>
                          <w:b/>
                          <w:color w:val="000000" w:themeColor="text1"/>
                          <w:sz w:val="32"/>
                          <w:szCs w:val="48"/>
                        </w:rPr>
                      </w:pPr>
                    </w:p>
                    <w:p w14:paraId="4C2B329F" w14:textId="77777777" w:rsidR="00F7186C" w:rsidRPr="00AF3526" w:rsidRDefault="00F7186C" w:rsidP="0093680D">
                      <w:pPr>
                        <w:jc w:val="center"/>
                        <w:rPr>
                          <w:rFonts w:ascii="Verdana" w:hAnsi="Verdana"/>
                          <w:b/>
                          <w:color w:val="000000" w:themeColor="text1"/>
                          <w:sz w:val="44"/>
                          <w:szCs w:val="48"/>
                        </w:rPr>
                      </w:pPr>
                    </w:p>
                  </w:txbxContent>
                </v:textbox>
              </v:rect>
            </w:pict>
          </mc:Fallback>
        </mc:AlternateContent>
      </w:r>
      <w:r w:rsidRPr="00AF3526">
        <w:rPr>
          <w:rFonts w:cstheme="minorHAnsi"/>
          <w:noProof/>
          <w:color w:val="000000" w:themeColor="text1"/>
          <w:sz w:val="18"/>
          <w:lang w:val="en-IN" w:eastAsia="en-IN"/>
        </w:rPr>
        <mc:AlternateContent>
          <mc:Choice Requires="wps">
            <w:drawing>
              <wp:anchor distT="0" distB="0" distL="114300" distR="114300" simplePos="0" relativeHeight="251655168" behindDoc="0" locked="0" layoutInCell="1" allowOverlap="1" wp14:anchorId="69BD26D2" wp14:editId="18873B1B">
                <wp:simplePos x="0" y="0"/>
                <wp:positionH relativeFrom="column">
                  <wp:posOffset>4297680</wp:posOffset>
                </wp:positionH>
                <wp:positionV relativeFrom="paragraph">
                  <wp:posOffset>6671945</wp:posOffset>
                </wp:positionV>
                <wp:extent cx="1600200" cy="279400"/>
                <wp:effectExtent l="0" t="0" r="0" b="6350"/>
                <wp:wrapSquare wrapText="bothSides"/>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926FE8C" w14:textId="77777777" w:rsidR="00F7186C" w:rsidRPr="00130993" w:rsidRDefault="00F7186C" w:rsidP="00543707">
                            <w:pPr>
                              <w:jc w:val="right"/>
                              <w:rPr>
                                <w:rFonts w:ascii="Arial" w:hAnsi="Arial" w:cs="Arial"/>
                                <w:b/>
                                <w:color w:val="A6A6A6" w:themeColor="background1" w:themeShade="A6"/>
                                <w:sz w:val="28"/>
                                <w:szCs w:val="28"/>
                              </w:rPr>
                            </w:pPr>
                            <w:r w:rsidRPr="00130993">
                              <w:rPr>
                                <w:rFonts w:ascii="Arial" w:hAnsi="Arial" w:cs="Arial"/>
                                <w:b/>
                                <w:color w:val="A6A6A6" w:themeColor="background1" w:themeShade="A6"/>
                                <w:sz w:val="28"/>
                                <w:szCs w:val="28"/>
                              </w:rPr>
                              <w:t>www.brillio.com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BD26D2" id="_x0000_t202" coordsize="21600,21600" o:spt="202" path="m,l,21600r21600,l21600,xe">
                <v:stroke joinstyle="miter"/>
                <v:path gradientshapeok="t" o:connecttype="rect"/>
              </v:shapetype>
              <v:shape id="Text Box 34" o:spid="_x0000_s1027" type="#_x0000_t202" style="position:absolute;left:0;text-align:left;margin-left:338.4pt;margin-top:525.35pt;width:126pt;height: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" filled="f" stroked="f" strokecolor="black [3213]">
                <v:textbox>
                  <w:txbxContent>
                    <w:p w14:paraId="6926FE8C" w14:textId="77777777" w:rsidR="00F7186C" w:rsidRPr="00130993" w:rsidRDefault="00F7186C" w:rsidP="00543707">
                      <w:pPr>
                        <w:jc w:val="right"/>
                        <w:rPr>
                          <w:rFonts w:ascii="Arial" w:hAnsi="Arial" w:cs="Arial"/>
                          <w:b/>
                          <w:color w:val="A6A6A6" w:themeColor="background1" w:themeShade="A6"/>
                          <w:sz w:val="28"/>
                          <w:szCs w:val="28"/>
                        </w:rPr>
                      </w:pPr>
                      <w:r w:rsidRPr="00130993">
                        <w:rPr>
                          <w:rFonts w:ascii="Arial" w:hAnsi="Arial" w:cs="Arial"/>
                          <w:b/>
                          <w:color w:val="A6A6A6" w:themeColor="background1" w:themeShade="A6"/>
                          <w:sz w:val="28"/>
                          <w:szCs w:val="28"/>
                        </w:rPr>
                        <w:t>www.brillio.com</w:t>
                      </w:r>
                    </w:p>
                  </w:txbxContent>
                </v:textbox>
                <w10:wrap type="square"/>
              </v:shape>
            </w:pict>
          </mc:Fallback>
        </mc:AlternateContent>
      </w:r>
      <w:r w:rsidR="0088324D" w:rsidRPr="00AF3526">
        <w:rPr>
          <w:rFonts w:cstheme="minorHAnsi"/>
          <w:color w:val="000000" w:themeColor="text1"/>
          <w:sz w:val="18"/>
        </w:rPr>
        <w:br w:type="page"/>
      </w:r>
    </w:p>
    <w:p w14:paraId="4156ACEF" w14:textId="77777777" w:rsidR="00832B33" w:rsidRPr="00AF3526" w:rsidRDefault="00832B33" w:rsidP="00832B33">
      <w:pPr>
        <w:pStyle w:val="TOCTitle"/>
        <w:rPr>
          <w:b w:val="0"/>
          <w:color w:val="000000" w:themeColor="text1"/>
        </w:rPr>
      </w:pPr>
      <w:r w:rsidRPr="00AF3526">
        <w:rPr>
          <w:b w:val="0"/>
          <w:color w:val="000000" w:themeColor="text1"/>
        </w:rPr>
        <w:lastRenderedPageBreak/>
        <w:t>Table of Contents</w:t>
      </w:r>
    </w:p>
    <w:p w14:paraId="43F614CE" w14:textId="0DBD668C" w:rsidR="00EC6650" w:rsidRDefault="004D195E">
      <w:pPr>
        <w:pStyle w:val="TOC1"/>
        <w:rPr>
          <w:rFonts w:asciiTheme="minorHAnsi" w:eastAsiaTheme="minorEastAsia" w:hAnsiTheme="minorHAnsi" w:cstheme="minorBidi"/>
          <w:b w:val="0"/>
          <w:smallCaps w:val="0"/>
          <w:color w:val="auto"/>
          <w:szCs w:val="22"/>
          <w:lang w:val="en-IN" w:eastAsia="en-IN"/>
        </w:rPr>
      </w:pPr>
      <w:r w:rsidRPr="00AF3526">
        <w:rPr>
          <w:b w:val="0"/>
          <w:color w:val="000000" w:themeColor="text1"/>
          <w:sz w:val="20"/>
        </w:rPr>
        <w:fldChar w:fldCharType="begin"/>
      </w:r>
      <w:r w:rsidR="00832B33" w:rsidRPr="00AF3526">
        <w:rPr>
          <w:b w:val="0"/>
          <w:color w:val="000000" w:themeColor="text1"/>
        </w:rPr>
        <w:instrText xml:space="preserve"> TOC \o "1-3" \h \z \t "Heading1_NN,1,Heading2_NN,2,Heading3_NN,3" </w:instrText>
      </w:r>
      <w:r w:rsidRPr="00AF3526">
        <w:rPr>
          <w:b w:val="0"/>
          <w:color w:val="000000" w:themeColor="text1"/>
          <w:sz w:val="20"/>
        </w:rPr>
        <w:fldChar w:fldCharType="separate"/>
      </w:r>
      <w:hyperlink w:anchor="_Toc25224939" w:history="1">
        <w:r w:rsidR="00EC6650" w:rsidRPr="000852BF">
          <w:rPr>
            <w:rStyle w:val="Hyperlink"/>
          </w:rPr>
          <w:t>1</w:t>
        </w:r>
        <w:r w:rsidR="00EC6650">
          <w:rPr>
            <w:rFonts w:asciiTheme="minorHAnsi" w:eastAsiaTheme="minorEastAsia" w:hAnsiTheme="minorHAnsi" w:cstheme="minorBidi"/>
            <w:b w:val="0"/>
            <w:smallCaps w:val="0"/>
            <w:color w:val="auto"/>
            <w:szCs w:val="22"/>
            <w:lang w:val="en-IN" w:eastAsia="en-IN"/>
          </w:rPr>
          <w:tab/>
        </w:r>
        <w:r w:rsidR="00EC6650" w:rsidRPr="000852BF">
          <w:rPr>
            <w:rStyle w:val="Hyperlink"/>
          </w:rPr>
          <w:t>DHI</w:t>
        </w:r>
        <w:r w:rsidR="00EC6650">
          <w:rPr>
            <w:webHidden/>
          </w:rPr>
          <w:tab/>
        </w:r>
        <w:r w:rsidR="00EC6650">
          <w:rPr>
            <w:webHidden/>
          </w:rPr>
          <w:fldChar w:fldCharType="begin"/>
        </w:r>
        <w:r w:rsidR="00EC6650">
          <w:rPr>
            <w:webHidden/>
          </w:rPr>
          <w:instrText xml:space="preserve"> PAGEREF _Toc25224939 \h </w:instrText>
        </w:r>
        <w:r w:rsidR="00EC6650">
          <w:rPr>
            <w:webHidden/>
          </w:rPr>
        </w:r>
        <w:r w:rsidR="00EC6650">
          <w:rPr>
            <w:webHidden/>
          </w:rPr>
          <w:fldChar w:fldCharType="separate"/>
        </w:r>
        <w:r w:rsidR="00EC6650">
          <w:rPr>
            <w:webHidden/>
          </w:rPr>
          <w:t>1</w:t>
        </w:r>
        <w:r w:rsidR="00EC6650">
          <w:rPr>
            <w:webHidden/>
          </w:rPr>
          <w:fldChar w:fldCharType="end"/>
        </w:r>
      </w:hyperlink>
    </w:p>
    <w:p w14:paraId="5288F5DB" w14:textId="05CC7B4A"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40" w:history="1">
        <w:r w:rsidR="00EC6650" w:rsidRPr="000852BF">
          <w:rPr>
            <w:rStyle w:val="Hyperlink"/>
          </w:rPr>
          <w:t>1.1</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DHI Overview</w:t>
        </w:r>
        <w:r w:rsidR="00EC6650">
          <w:rPr>
            <w:webHidden/>
          </w:rPr>
          <w:tab/>
        </w:r>
        <w:r w:rsidR="00EC6650">
          <w:rPr>
            <w:webHidden/>
          </w:rPr>
          <w:fldChar w:fldCharType="begin"/>
        </w:r>
        <w:r w:rsidR="00EC6650">
          <w:rPr>
            <w:webHidden/>
          </w:rPr>
          <w:instrText xml:space="preserve"> PAGEREF _Toc25224940 \h </w:instrText>
        </w:r>
        <w:r w:rsidR="00EC6650">
          <w:rPr>
            <w:webHidden/>
          </w:rPr>
        </w:r>
        <w:r w:rsidR="00EC6650">
          <w:rPr>
            <w:webHidden/>
          </w:rPr>
          <w:fldChar w:fldCharType="separate"/>
        </w:r>
        <w:r w:rsidR="00EC6650">
          <w:rPr>
            <w:webHidden/>
          </w:rPr>
          <w:t>1</w:t>
        </w:r>
        <w:r w:rsidR="00EC6650">
          <w:rPr>
            <w:webHidden/>
          </w:rPr>
          <w:fldChar w:fldCharType="end"/>
        </w:r>
      </w:hyperlink>
    </w:p>
    <w:p w14:paraId="6B4CB649" w14:textId="0E9FC904"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41" w:history="1">
        <w:r w:rsidR="00EC6650" w:rsidRPr="000852BF">
          <w:rPr>
            <w:rStyle w:val="Hyperlink"/>
          </w:rPr>
          <w:t>1.2</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Technologies Used</w:t>
        </w:r>
        <w:r w:rsidR="00EC6650">
          <w:rPr>
            <w:webHidden/>
          </w:rPr>
          <w:tab/>
        </w:r>
        <w:r w:rsidR="00EC6650">
          <w:rPr>
            <w:webHidden/>
          </w:rPr>
          <w:fldChar w:fldCharType="begin"/>
        </w:r>
        <w:r w:rsidR="00EC6650">
          <w:rPr>
            <w:webHidden/>
          </w:rPr>
          <w:instrText xml:space="preserve"> PAGEREF _Toc25224941 \h </w:instrText>
        </w:r>
        <w:r w:rsidR="00EC6650">
          <w:rPr>
            <w:webHidden/>
          </w:rPr>
        </w:r>
        <w:r w:rsidR="00EC6650">
          <w:rPr>
            <w:webHidden/>
          </w:rPr>
          <w:fldChar w:fldCharType="separate"/>
        </w:r>
        <w:r w:rsidR="00EC6650">
          <w:rPr>
            <w:webHidden/>
          </w:rPr>
          <w:t>1</w:t>
        </w:r>
        <w:r w:rsidR="00EC6650">
          <w:rPr>
            <w:webHidden/>
          </w:rPr>
          <w:fldChar w:fldCharType="end"/>
        </w:r>
      </w:hyperlink>
    </w:p>
    <w:p w14:paraId="78FA05A7" w14:textId="5CDB3151"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42" w:history="1">
        <w:r w:rsidR="00EC6650" w:rsidRPr="000852BF">
          <w:rPr>
            <w:rStyle w:val="Hyperlink"/>
          </w:rPr>
          <w:t>1.3</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Database Schema</w:t>
        </w:r>
        <w:r w:rsidR="00EC6650">
          <w:rPr>
            <w:webHidden/>
          </w:rPr>
          <w:tab/>
        </w:r>
        <w:r w:rsidR="00EC6650">
          <w:rPr>
            <w:webHidden/>
          </w:rPr>
          <w:fldChar w:fldCharType="begin"/>
        </w:r>
        <w:r w:rsidR="00EC6650">
          <w:rPr>
            <w:webHidden/>
          </w:rPr>
          <w:instrText xml:space="preserve"> PAGEREF _Toc25224942 \h </w:instrText>
        </w:r>
        <w:r w:rsidR="00EC6650">
          <w:rPr>
            <w:webHidden/>
          </w:rPr>
        </w:r>
        <w:r w:rsidR="00EC6650">
          <w:rPr>
            <w:webHidden/>
          </w:rPr>
          <w:fldChar w:fldCharType="separate"/>
        </w:r>
        <w:r w:rsidR="00EC6650">
          <w:rPr>
            <w:webHidden/>
          </w:rPr>
          <w:t>1</w:t>
        </w:r>
        <w:r w:rsidR="00EC6650">
          <w:rPr>
            <w:webHidden/>
          </w:rPr>
          <w:fldChar w:fldCharType="end"/>
        </w:r>
      </w:hyperlink>
    </w:p>
    <w:p w14:paraId="2AB7D0AE" w14:textId="5234CE0B" w:rsidR="00EC6650" w:rsidRDefault="00F7186C">
      <w:pPr>
        <w:pStyle w:val="TOC1"/>
        <w:rPr>
          <w:rFonts w:asciiTheme="minorHAnsi" w:eastAsiaTheme="minorEastAsia" w:hAnsiTheme="minorHAnsi" w:cstheme="minorBidi"/>
          <w:b w:val="0"/>
          <w:smallCaps w:val="0"/>
          <w:color w:val="auto"/>
          <w:szCs w:val="22"/>
          <w:lang w:val="en-IN" w:eastAsia="en-IN"/>
        </w:rPr>
      </w:pPr>
      <w:hyperlink w:anchor="_Toc25224943" w:history="1">
        <w:r w:rsidR="00EC6650" w:rsidRPr="000852BF">
          <w:rPr>
            <w:rStyle w:val="Hyperlink"/>
          </w:rPr>
          <w:t>2</w:t>
        </w:r>
        <w:r w:rsidR="00EC6650">
          <w:rPr>
            <w:rFonts w:asciiTheme="minorHAnsi" w:eastAsiaTheme="minorEastAsia" w:hAnsiTheme="minorHAnsi" w:cstheme="minorBidi"/>
            <w:b w:val="0"/>
            <w:smallCaps w:val="0"/>
            <w:color w:val="auto"/>
            <w:szCs w:val="22"/>
            <w:lang w:val="en-IN" w:eastAsia="en-IN"/>
          </w:rPr>
          <w:tab/>
        </w:r>
        <w:r w:rsidR="00EC6650" w:rsidRPr="000852BF">
          <w:rPr>
            <w:rStyle w:val="Hyperlink"/>
          </w:rPr>
          <w:t>User Authentication and Authorization</w:t>
        </w:r>
        <w:r w:rsidR="00EC6650">
          <w:rPr>
            <w:webHidden/>
          </w:rPr>
          <w:tab/>
        </w:r>
        <w:r w:rsidR="00EC6650">
          <w:rPr>
            <w:webHidden/>
          </w:rPr>
          <w:fldChar w:fldCharType="begin"/>
        </w:r>
        <w:r w:rsidR="00EC6650">
          <w:rPr>
            <w:webHidden/>
          </w:rPr>
          <w:instrText xml:space="preserve"> PAGEREF _Toc25224943 \h </w:instrText>
        </w:r>
        <w:r w:rsidR="00EC6650">
          <w:rPr>
            <w:webHidden/>
          </w:rPr>
        </w:r>
        <w:r w:rsidR="00EC6650">
          <w:rPr>
            <w:webHidden/>
          </w:rPr>
          <w:fldChar w:fldCharType="separate"/>
        </w:r>
        <w:r w:rsidR="00EC6650">
          <w:rPr>
            <w:webHidden/>
          </w:rPr>
          <w:t>1</w:t>
        </w:r>
        <w:r w:rsidR="00EC6650">
          <w:rPr>
            <w:webHidden/>
          </w:rPr>
          <w:fldChar w:fldCharType="end"/>
        </w:r>
      </w:hyperlink>
    </w:p>
    <w:p w14:paraId="68CD642C" w14:textId="0E5D79A8"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44" w:history="1">
        <w:r w:rsidR="00EC6650" w:rsidRPr="000852BF">
          <w:rPr>
            <w:rStyle w:val="Hyperlink"/>
          </w:rPr>
          <w:t>2.1</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DHI authentication and authorization process</w:t>
        </w:r>
        <w:r w:rsidR="00EC6650">
          <w:rPr>
            <w:webHidden/>
          </w:rPr>
          <w:tab/>
        </w:r>
        <w:r w:rsidR="00EC6650">
          <w:rPr>
            <w:webHidden/>
          </w:rPr>
          <w:fldChar w:fldCharType="begin"/>
        </w:r>
        <w:r w:rsidR="00EC6650">
          <w:rPr>
            <w:webHidden/>
          </w:rPr>
          <w:instrText xml:space="preserve"> PAGEREF _Toc25224944 \h </w:instrText>
        </w:r>
        <w:r w:rsidR="00EC6650">
          <w:rPr>
            <w:webHidden/>
          </w:rPr>
        </w:r>
        <w:r w:rsidR="00EC6650">
          <w:rPr>
            <w:webHidden/>
          </w:rPr>
          <w:fldChar w:fldCharType="separate"/>
        </w:r>
        <w:r w:rsidR="00EC6650">
          <w:rPr>
            <w:webHidden/>
          </w:rPr>
          <w:t>1</w:t>
        </w:r>
        <w:r w:rsidR="00EC6650">
          <w:rPr>
            <w:webHidden/>
          </w:rPr>
          <w:fldChar w:fldCharType="end"/>
        </w:r>
      </w:hyperlink>
    </w:p>
    <w:p w14:paraId="2A88D855" w14:textId="68BDC24E"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45" w:history="1">
        <w:r w:rsidR="00EC6650" w:rsidRPr="000852BF">
          <w:rPr>
            <w:rStyle w:val="Hyperlink"/>
          </w:rPr>
          <w:t>2.2</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Registering a new User</w:t>
        </w:r>
        <w:r w:rsidR="00EC6650">
          <w:rPr>
            <w:webHidden/>
          </w:rPr>
          <w:tab/>
        </w:r>
        <w:r w:rsidR="00EC6650">
          <w:rPr>
            <w:webHidden/>
          </w:rPr>
          <w:fldChar w:fldCharType="begin"/>
        </w:r>
        <w:r w:rsidR="00EC6650">
          <w:rPr>
            <w:webHidden/>
          </w:rPr>
          <w:instrText xml:space="preserve"> PAGEREF _Toc25224945 \h </w:instrText>
        </w:r>
        <w:r w:rsidR="00EC6650">
          <w:rPr>
            <w:webHidden/>
          </w:rPr>
        </w:r>
        <w:r w:rsidR="00EC6650">
          <w:rPr>
            <w:webHidden/>
          </w:rPr>
          <w:fldChar w:fldCharType="separate"/>
        </w:r>
        <w:r w:rsidR="00EC6650">
          <w:rPr>
            <w:webHidden/>
          </w:rPr>
          <w:t>1</w:t>
        </w:r>
        <w:r w:rsidR="00EC6650">
          <w:rPr>
            <w:webHidden/>
          </w:rPr>
          <w:fldChar w:fldCharType="end"/>
        </w:r>
      </w:hyperlink>
    </w:p>
    <w:p w14:paraId="5EE00161" w14:textId="50DDA79E" w:rsidR="00EC6650" w:rsidRDefault="00F7186C">
      <w:pPr>
        <w:pStyle w:val="TOC3"/>
        <w:rPr>
          <w:rFonts w:asciiTheme="minorHAnsi" w:eastAsiaTheme="minorEastAsia" w:hAnsiTheme="minorHAnsi" w:cstheme="minorBidi"/>
          <w:color w:val="auto"/>
          <w:sz w:val="22"/>
          <w:szCs w:val="22"/>
          <w:lang w:val="en-IN" w:eastAsia="en-IN"/>
        </w:rPr>
      </w:pPr>
      <w:hyperlink w:anchor="_Toc25224946" w:history="1">
        <w:r w:rsidR="00EC6650" w:rsidRPr="000852BF">
          <w:rPr>
            <w:rStyle w:val="Hyperlink"/>
          </w:rPr>
          <w:t>2.2.1</w:t>
        </w:r>
        <w:r w:rsidR="00EC6650">
          <w:rPr>
            <w:rFonts w:asciiTheme="minorHAnsi" w:eastAsiaTheme="minorEastAsia" w:hAnsiTheme="minorHAnsi" w:cstheme="minorBidi"/>
            <w:color w:val="auto"/>
            <w:sz w:val="22"/>
            <w:szCs w:val="22"/>
            <w:lang w:val="en-IN" w:eastAsia="en-IN"/>
          </w:rPr>
          <w:tab/>
        </w:r>
        <w:r w:rsidR="00EC6650" w:rsidRPr="000852BF">
          <w:rPr>
            <w:rStyle w:val="Hyperlink"/>
          </w:rPr>
          <w:t>Sequence Diagram for User Registration</w:t>
        </w:r>
        <w:r w:rsidR="00EC6650">
          <w:rPr>
            <w:webHidden/>
          </w:rPr>
          <w:tab/>
        </w:r>
        <w:r w:rsidR="00EC6650">
          <w:rPr>
            <w:webHidden/>
          </w:rPr>
          <w:fldChar w:fldCharType="begin"/>
        </w:r>
        <w:r w:rsidR="00EC6650">
          <w:rPr>
            <w:webHidden/>
          </w:rPr>
          <w:instrText xml:space="preserve"> PAGEREF _Toc25224946 \h </w:instrText>
        </w:r>
        <w:r w:rsidR="00EC6650">
          <w:rPr>
            <w:webHidden/>
          </w:rPr>
        </w:r>
        <w:r w:rsidR="00EC6650">
          <w:rPr>
            <w:webHidden/>
          </w:rPr>
          <w:fldChar w:fldCharType="separate"/>
        </w:r>
        <w:r w:rsidR="00EC6650">
          <w:rPr>
            <w:webHidden/>
          </w:rPr>
          <w:t>1</w:t>
        </w:r>
        <w:r w:rsidR="00EC6650">
          <w:rPr>
            <w:webHidden/>
          </w:rPr>
          <w:fldChar w:fldCharType="end"/>
        </w:r>
      </w:hyperlink>
    </w:p>
    <w:p w14:paraId="52A1D189" w14:textId="320390B8" w:rsidR="00EC6650" w:rsidRDefault="00F7186C">
      <w:pPr>
        <w:pStyle w:val="TOC3"/>
        <w:rPr>
          <w:rFonts w:asciiTheme="minorHAnsi" w:eastAsiaTheme="minorEastAsia" w:hAnsiTheme="minorHAnsi" w:cstheme="minorBidi"/>
          <w:color w:val="auto"/>
          <w:sz w:val="22"/>
          <w:szCs w:val="22"/>
          <w:lang w:val="en-IN" w:eastAsia="en-IN"/>
        </w:rPr>
      </w:pPr>
      <w:hyperlink w:anchor="_Toc25224947" w:history="1">
        <w:r w:rsidR="00EC6650" w:rsidRPr="000852BF">
          <w:rPr>
            <w:rStyle w:val="Hyperlink"/>
          </w:rPr>
          <w:t>2.2.2</w:t>
        </w:r>
        <w:r w:rsidR="00EC6650">
          <w:rPr>
            <w:rFonts w:asciiTheme="minorHAnsi" w:eastAsiaTheme="minorEastAsia" w:hAnsiTheme="minorHAnsi" w:cstheme="minorBidi"/>
            <w:color w:val="auto"/>
            <w:sz w:val="22"/>
            <w:szCs w:val="22"/>
            <w:lang w:val="en-IN" w:eastAsia="en-IN"/>
          </w:rPr>
          <w:tab/>
        </w:r>
        <w:r w:rsidR="00EC6650" w:rsidRPr="000852BF">
          <w:rPr>
            <w:rStyle w:val="Hyperlink"/>
          </w:rPr>
          <w:t>Sample Request and Response:</w:t>
        </w:r>
        <w:r w:rsidR="00EC6650">
          <w:rPr>
            <w:webHidden/>
          </w:rPr>
          <w:tab/>
        </w:r>
        <w:r w:rsidR="00EC6650">
          <w:rPr>
            <w:webHidden/>
          </w:rPr>
          <w:fldChar w:fldCharType="begin"/>
        </w:r>
        <w:r w:rsidR="00EC6650">
          <w:rPr>
            <w:webHidden/>
          </w:rPr>
          <w:instrText xml:space="preserve"> PAGEREF _Toc25224947 \h </w:instrText>
        </w:r>
        <w:r w:rsidR="00EC6650">
          <w:rPr>
            <w:webHidden/>
          </w:rPr>
        </w:r>
        <w:r w:rsidR="00EC6650">
          <w:rPr>
            <w:webHidden/>
          </w:rPr>
          <w:fldChar w:fldCharType="separate"/>
        </w:r>
        <w:r w:rsidR="00EC6650">
          <w:rPr>
            <w:webHidden/>
          </w:rPr>
          <w:t>1</w:t>
        </w:r>
        <w:r w:rsidR="00EC6650">
          <w:rPr>
            <w:webHidden/>
          </w:rPr>
          <w:fldChar w:fldCharType="end"/>
        </w:r>
      </w:hyperlink>
    </w:p>
    <w:p w14:paraId="24F052CE" w14:textId="6EA42447"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48" w:history="1">
        <w:r w:rsidR="00EC6650" w:rsidRPr="000852BF">
          <w:rPr>
            <w:rStyle w:val="Hyperlink"/>
          </w:rPr>
          <w:t>2.3</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Listing all registered users</w:t>
        </w:r>
        <w:r w:rsidR="00EC6650">
          <w:rPr>
            <w:webHidden/>
          </w:rPr>
          <w:tab/>
        </w:r>
        <w:r w:rsidR="00EC6650">
          <w:rPr>
            <w:webHidden/>
          </w:rPr>
          <w:fldChar w:fldCharType="begin"/>
        </w:r>
        <w:r w:rsidR="00EC6650">
          <w:rPr>
            <w:webHidden/>
          </w:rPr>
          <w:instrText xml:space="preserve"> PAGEREF _Toc25224948 \h </w:instrText>
        </w:r>
        <w:r w:rsidR="00EC6650">
          <w:rPr>
            <w:webHidden/>
          </w:rPr>
        </w:r>
        <w:r w:rsidR="00EC6650">
          <w:rPr>
            <w:webHidden/>
          </w:rPr>
          <w:fldChar w:fldCharType="separate"/>
        </w:r>
        <w:r w:rsidR="00EC6650">
          <w:rPr>
            <w:webHidden/>
          </w:rPr>
          <w:t>1</w:t>
        </w:r>
        <w:r w:rsidR="00EC6650">
          <w:rPr>
            <w:webHidden/>
          </w:rPr>
          <w:fldChar w:fldCharType="end"/>
        </w:r>
      </w:hyperlink>
    </w:p>
    <w:p w14:paraId="32A5811A" w14:textId="3C1D555A" w:rsidR="00EC6650" w:rsidRDefault="00F7186C">
      <w:pPr>
        <w:pStyle w:val="TOC3"/>
        <w:rPr>
          <w:rFonts w:asciiTheme="minorHAnsi" w:eastAsiaTheme="minorEastAsia" w:hAnsiTheme="minorHAnsi" w:cstheme="minorBidi"/>
          <w:color w:val="auto"/>
          <w:sz w:val="22"/>
          <w:szCs w:val="22"/>
          <w:lang w:val="en-IN" w:eastAsia="en-IN"/>
        </w:rPr>
      </w:pPr>
      <w:hyperlink w:anchor="_Toc25224949" w:history="1">
        <w:r w:rsidR="00EC6650" w:rsidRPr="000852BF">
          <w:rPr>
            <w:rStyle w:val="Hyperlink"/>
          </w:rPr>
          <w:t>2.3.1</w:t>
        </w:r>
        <w:r w:rsidR="00EC6650">
          <w:rPr>
            <w:rFonts w:asciiTheme="minorHAnsi" w:eastAsiaTheme="minorEastAsia" w:hAnsiTheme="minorHAnsi" w:cstheme="minorBidi"/>
            <w:color w:val="auto"/>
            <w:sz w:val="22"/>
            <w:szCs w:val="22"/>
            <w:lang w:val="en-IN" w:eastAsia="en-IN"/>
          </w:rPr>
          <w:tab/>
        </w:r>
        <w:r w:rsidR="00EC6650" w:rsidRPr="000852BF">
          <w:rPr>
            <w:rStyle w:val="Hyperlink"/>
          </w:rPr>
          <w:t>Sequence Diagram getting all registered users</w:t>
        </w:r>
        <w:r w:rsidR="00EC6650">
          <w:rPr>
            <w:webHidden/>
          </w:rPr>
          <w:tab/>
        </w:r>
        <w:r w:rsidR="00EC6650">
          <w:rPr>
            <w:webHidden/>
          </w:rPr>
          <w:fldChar w:fldCharType="begin"/>
        </w:r>
        <w:r w:rsidR="00EC6650">
          <w:rPr>
            <w:webHidden/>
          </w:rPr>
          <w:instrText xml:space="preserve"> PAGEREF _Toc25224949 \h </w:instrText>
        </w:r>
        <w:r w:rsidR="00EC6650">
          <w:rPr>
            <w:webHidden/>
          </w:rPr>
        </w:r>
        <w:r w:rsidR="00EC6650">
          <w:rPr>
            <w:webHidden/>
          </w:rPr>
          <w:fldChar w:fldCharType="separate"/>
        </w:r>
        <w:r w:rsidR="00EC6650">
          <w:rPr>
            <w:webHidden/>
          </w:rPr>
          <w:t>1</w:t>
        </w:r>
        <w:r w:rsidR="00EC6650">
          <w:rPr>
            <w:webHidden/>
          </w:rPr>
          <w:fldChar w:fldCharType="end"/>
        </w:r>
      </w:hyperlink>
    </w:p>
    <w:p w14:paraId="1F8E3001" w14:textId="13A9402C" w:rsidR="00EC6650" w:rsidRDefault="00EC6650">
      <w:pPr>
        <w:pStyle w:val="TOC3"/>
        <w:rPr>
          <w:rFonts w:asciiTheme="minorHAnsi" w:eastAsiaTheme="minorEastAsia" w:hAnsiTheme="minorHAnsi" w:cstheme="minorBidi"/>
          <w:color w:val="auto"/>
          <w:sz w:val="22"/>
          <w:szCs w:val="22"/>
          <w:lang w:val="en-IN" w:eastAsia="en-IN"/>
        </w:rPr>
      </w:pPr>
      <w:hyperlink w:anchor="_Toc25224951" w:history="1">
        <w:r w:rsidRPr="000852BF">
          <w:rPr>
            <w:rStyle w:val="Hyperlink"/>
          </w:rPr>
          <w:t>2.3.2</w:t>
        </w:r>
        <w:r>
          <w:rPr>
            <w:rFonts w:asciiTheme="minorHAnsi" w:eastAsiaTheme="minorEastAsia" w:hAnsiTheme="minorHAnsi" w:cstheme="minorBidi"/>
            <w:color w:val="auto"/>
            <w:sz w:val="22"/>
            <w:szCs w:val="22"/>
            <w:lang w:val="en-IN" w:eastAsia="en-IN"/>
          </w:rPr>
          <w:tab/>
        </w:r>
        <w:r w:rsidRPr="000852BF">
          <w:rPr>
            <w:rStyle w:val="Hyperlink"/>
          </w:rPr>
          <w:t>Sample Request and Response</w:t>
        </w:r>
        <w:r>
          <w:rPr>
            <w:webHidden/>
          </w:rPr>
          <w:tab/>
        </w:r>
        <w:r>
          <w:rPr>
            <w:webHidden/>
          </w:rPr>
          <w:fldChar w:fldCharType="begin"/>
        </w:r>
        <w:r>
          <w:rPr>
            <w:webHidden/>
          </w:rPr>
          <w:instrText xml:space="preserve"> PAGEREF _Toc25224951 \h </w:instrText>
        </w:r>
        <w:r>
          <w:rPr>
            <w:webHidden/>
          </w:rPr>
        </w:r>
        <w:r>
          <w:rPr>
            <w:webHidden/>
          </w:rPr>
          <w:fldChar w:fldCharType="separate"/>
        </w:r>
        <w:r>
          <w:rPr>
            <w:webHidden/>
          </w:rPr>
          <w:t>1</w:t>
        </w:r>
        <w:r>
          <w:rPr>
            <w:webHidden/>
          </w:rPr>
          <w:fldChar w:fldCharType="end"/>
        </w:r>
      </w:hyperlink>
    </w:p>
    <w:p w14:paraId="2CD45CB9" w14:textId="4714EDA4"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52" w:history="1">
        <w:r w:rsidR="00EC6650" w:rsidRPr="000852BF">
          <w:rPr>
            <w:rStyle w:val="Hyperlink"/>
          </w:rPr>
          <w:t>2.4</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UserName by phone number:</w:t>
        </w:r>
        <w:r w:rsidR="00EC6650">
          <w:rPr>
            <w:webHidden/>
          </w:rPr>
          <w:tab/>
        </w:r>
        <w:r w:rsidR="00EC6650">
          <w:rPr>
            <w:webHidden/>
          </w:rPr>
          <w:fldChar w:fldCharType="begin"/>
        </w:r>
        <w:r w:rsidR="00EC6650">
          <w:rPr>
            <w:webHidden/>
          </w:rPr>
          <w:instrText xml:space="preserve"> PAGEREF _Toc25224952 \h </w:instrText>
        </w:r>
        <w:r w:rsidR="00EC6650">
          <w:rPr>
            <w:webHidden/>
          </w:rPr>
        </w:r>
        <w:r w:rsidR="00EC6650">
          <w:rPr>
            <w:webHidden/>
          </w:rPr>
          <w:fldChar w:fldCharType="separate"/>
        </w:r>
        <w:r w:rsidR="00EC6650">
          <w:rPr>
            <w:webHidden/>
          </w:rPr>
          <w:t>1</w:t>
        </w:r>
        <w:r w:rsidR="00EC6650">
          <w:rPr>
            <w:webHidden/>
          </w:rPr>
          <w:fldChar w:fldCharType="end"/>
        </w:r>
      </w:hyperlink>
    </w:p>
    <w:p w14:paraId="69F5EE2F" w14:textId="567BD344"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53" w:history="1">
        <w:r w:rsidR="00EC6650" w:rsidRPr="000852BF">
          <w:rPr>
            <w:rStyle w:val="Hyperlink"/>
          </w:rPr>
          <w:t>2.5</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Forgot Password</w:t>
        </w:r>
        <w:r w:rsidR="00EC6650">
          <w:rPr>
            <w:webHidden/>
          </w:rPr>
          <w:tab/>
        </w:r>
        <w:r w:rsidR="00EC6650">
          <w:rPr>
            <w:webHidden/>
          </w:rPr>
          <w:fldChar w:fldCharType="begin"/>
        </w:r>
        <w:r w:rsidR="00EC6650">
          <w:rPr>
            <w:webHidden/>
          </w:rPr>
          <w:instrText xml:space="preserve"> PAGEREF _Toc25224953 \h </w:instrText>
        </w:r>
        <w:r w:rsidR="00EC6650">
          <w:rPr>
            <w:webHidden/>
          </w:rPr>
        </w:r>
        <w:r w:rsidR="00EC6650">
          <w:rPr>
            <w:webHidden/>
          </w:rPr>
          <w:fldChar w:fldCharType="separate"/>
        </w:r>
        <w:r w:rsidR="00EC6650">
          <w:rPr>
            <w:webHidden/>
          </w:rPr>
          <w:t>1</w:t>
        </w:r>
        <w:r w:rsidR="00EC6650">
          <w:rPr>
            <w:webHidden/>
          </w:rPr>
          <w:fldChar w:fldCharType="end"/>
        </w:r>
      </w:hyperlink>
    </w:p>
    <w:p w14:paraId="1ABF7E22" w14:textId="2159ECE0"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54" w:history="1">
        <w:r w:rsidR="00EC6650" w:rsidRPr="000852BF">
          <w:rPr>
            <w:rStyle w:val="Hyperlink"/>
          </w:rPr>
          <w:t>2.6</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User login</w:t>
        </w:r>
        <w:r w:rsidR="00EC6650">
          <w:rPr>
            <w:webHidden/>
          </w:rPr>
          <w:tab/>
        </w:r>
        <w:r w:rsidR="00EC6650">
          <w:rPr>
            <w:webHidden/>
          </w:rPr>
          <w:fldChar w:fldCharType="begin"/>
        </w:r>
        <w:r w:rsidR="00EC6650">
          <w:rPr>
            <w:webHidden/>
          </w:rPr>
          <w:instrText xml:space="preserve"> PAGEREF _Toc25224954 \h </w:instrText>
        </w:r>
        <w:r w:rsidR="00EC6650">
          <w:rPr>
            <w:webHidden/>
          </w:rPr>
        </w:r>
        <w:r w:rsidR="00EC6650">
          <w:rPr>
            <w:webHidden/>
          </w:rPr>
          <w:fldChar w:fldCharType="separate"/>
        </w:r>
        <w:r w:rsidR="00EC6650">
          <w:rPr>
            <w:webHidden/>
          </w:rPr>
          <w:t>1</w:t>
        </w:r>
        <w:r w:rsidR="00EC6650">
          <w:rPr>
            <w:webHidden/>
          </w:rPr>
          <w:fldChar w:fldCharType="end"/>
        </w:r>
      </w:hyperlink>
    </w:p>
    <w:p w14:paraId="3F5697E6" w14:textId="590460BD" w:rsidR="00EC6650" w:rsidRDefault="00F7186C">
      <w:pPr>
        <w:pStyle w:val="TOC3"/>
        <w:rPr>
          <w:rFonts w:asciiTheme="minorHAnsi" w:eastAsiaTheme="minorEastAsia" w:hAnsiTheme="minorHAnsi" w:cstheme="minorBidi"/>
          <w:color w:val="auto"/>
          <w:sz w:val="22"/>
          <w:szCs w:val="22"/>
          <w:lang w:val="en-IN" w:eastAsia="en-IN"/>
        </w:rPr>
      </w:pPr>
      <w:hyperlink w:anchor="_Toc25224955" w:history="1">
        <w:r w:rsidR="00EC6650" w:rsidRPr="000852BF">
          <w:rPr>
            <w:rStyle w:val="Hyperlink"/>
          </w:rPr>
          <w:t>2.6.1</w:t>
        </w:r>
        <w:r w:rsidR="00EC6650">
          <w:rPr>
            <w:rFonts w:asciiTheme="minorHAnsi" w:eastAsiaTheme="minorEastAsia" w:hAnsiTheme="minorHAnsi" w:cstheme="minorBidi"/>
            <w:color w:val="auto"/>
            <w:sz w:val="22"/>
            <w:szCs w:val="22"/>
            <w:lang w:val="en-IN" w:eastAsia="en-IN"/>
          </w:rPr>
          <w:tab/>
        </w:r>
        <w:r w:rsidR="00EC6650" w:rsidRPr="000852BF">
          <w:rPr>
            <w:rStyle w:val="Hyperlink"/>
          </w:rPr>
          <w:t>Sequence Diagram for User Login</w:t>
        </w:r>
        <w:r w:rsidR="00EC6650">
          <w:rPr>
            <w:webHidden/>
          </w:rPr>
          <w:tab/>
        </w:r>
        <w:r w:rsidR="00EC6650">
          <w:rPr>
            <w:webHidden/>
          </w:rPr>
          <w:fldChar w:fldCharType="begin"/>
        </w:r>
        <w:r w:rsidR="00EC6650">
          <w:rPr>
            <w:webHidden/>
          </w:rPr>
          <w:instrText xml:space="preserve"> PAGEREF _Toc25224955 \h </w:instrText>
        </w:r>
        <w:r w:rsidR="00EC6650">
          <w:rPr>
            <w:webHidden/>
          </w:rPr>
        </w:r>
        <w:r w:rsidR="00EC6650">
          <w:rPr>
            <w:webHidden/>
          </w:rPr>
          <w:fldChar w:fldCharType="separate"/>
        </w:r>
        <w:r w:rsidR="00EC6650">
          <w:rPr>
            <w:webHidden/>
          </w:rPr>
          <w:t>1</w:t>
        </w:r>
        <w:r w:rsidR="00EC6650">
          <w:rPr>
            <w:webHidden/>
          </w:rPr>
          <w:fldChar w:fldCharType="end"/>
        </w:r>
      </w:hyperlink>
    </w:p>
    <w:p w14:paraId="780E1935" w14:textId="46FD9188" w:rsidR="00EC6650" w:rsidRDefault="00F7186C">
      <w:pPr>
        <w:pStyle w:val="TOC3"/>
        <w:rPr>
          <w:rFonts w:asciiTheme="minorHAnsi" w:eastAsiaTheme="minorEastAsia" w:hAnsiTheme="minorHAnsi" w:cstheme="minorBidi"/>
          <w:color w:val="auto"/>
          <w:sz w:val="22"/>
          <w:szCs w:val="22"/>
          <w:lang w:val="en-IN" w:eastAsia="en-IN"/>
        </w:rPr>
      </w:pPr>
      <w:hyperlink w:anchor="_Toc25224956" w:history="1">
        <w:bookmarkStart w:id="0" w:name="_Toc25187836"/>
        <w:bookmarkEnd w:id="0"/>
        <w:r w:rsidR="00EC6650">
          <w:rPr>
            <w:b/>
            <w:bCs/>
            <w:color w:val="000000" w:themeColor="text1"/>
            <w:sz w:val="24"/>
            <w:szCs w:val="24"/>
          </w:rPr>
          <w:object w:dxaOrig="1534" w:dyaOrig="991" w14:anchorId="60269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76.5pt;height:49.5pt" o:ole="">
              <v:imagedata r:id="rId12" o:title=""/>
            </v:shape>
            <o:OLEObject Type="Embed" ProgID="Package" ShapeID="_x0000_i1117" DrawAspect="Icon" ObjectID="_1645893553" r:id="rId13"/>
          </w:object>
        </w:r>
        <w:r w:rsidR="00EC6650">
          <w:rPr>
            <w:webHidden/>
          </w:rPr>
          <w:tab/>
        </w:r>
        <w:r w:rsidR="00EC6650">
          <w:rPr>
            <w:webHidden/>
          </w:rPr>
          <w:fldChar w:fldCharType="begin"/>
        </w:r>
        <w:r w:rsidR="00EC6650">
          <w:rPr>
            <w:webHidden/>
          </w:rPr>
          <w:instrText xml:space="preserve"> PAGEREF _Toc25224956 \h </w:instrText>
        </w:r>
        <w:r w:rsidR="00EC6650">
          <w:rPr>
            <w:webHidden/>
          </w:rPr>
        </w:r>
        <w:r w:rsidR="00EC6650">
          <w:rPr>
            <w:webHidden/>
          </w:rPr>
          <w:fldChar w:fldCharType="separate"/>
        </w:r>
        <w:r w:rsidR="00EC6650">
          <w:rPr>
            <w:webHidden/>
          </w:rPr>
          <w:t>1</w:t>
        </w:r>
        <w:r w:rsidR="00EC6650">
          <w:rPr>
            <w:webHidden/>
          </w:rPr>
          <w:fldChar w:fldCharType="end"/>
        </w:r>
      </w:hyperlink>
    </w:p>
    <w:p w14:paraId="4FEA1178" w14:textId="379F11BE" w:rsidR="00EC6650" w:rsidRDefault="00F7186C">
      <w:pPr>
        <w:pStyle w:val="TOC3"/>
        <w:rPr>
          <w:rFonts w:asciiTheme="minorHAnsi" w:eastAsiaTheme="minorEastAsia" w:hAnsiTheme="minorHAnsi" w:cstheme="minorBidi"/>
          <w:color w:val="auto"/>
          <w:sz w:val="22"/>
          <w:szCs w:val="22"/>
          <w:lang w:val="en-IN" w:eastAsia="en-IN"/>
        </w:rPr>
      </w:pPr>
      <w:hyperlink w:anchor="_Toc25224957" w:history="1">
        <w:r w:rsidR="00EC6650" w:rsidRPr="000852BF">
          <w:rPr>
            <w:rStyle w:val="Hyperlink"/>
          </w:rPr>
          <w:t>2.6.2</w:t>
        </w:r>
        <w:r w:rsidR="00EC6650">
          <w:rPr>
            <w:rFonts w:asciiTheme="minorHAnsi" w:eastAsiaTheme="minorEastAsia" w:hAnsiTheme="minorHAnsi" w:cstheme="minorBidi"/>
            <w:color w:val="auto"/>
            <w:sz w:val="22"/>
            <w:szCs w:val="22"/>
            <w:lang w:val="en-IN" w:eastAsia="en-IN"/>
          </w:rPr>
          <w:tab/>
        </w:r>
        <w:r w:rsidR="00EC6650" w:rsidRPr="000852BF">
          <w:rPr>
            <w:rStyle w:val="Hyperlink"/>
          </w:rPr>
          <w:t>Sample Request and Response</w:t>
        </w:r>
        <w:r w:rsidR="00EC6650">
          <w:rPr>
            <w:webHidden/>
          </w:rPr>
          <w:tab/>
        </w:r>
        <w:r w:rsidR="00EC6650">
          <w:rPr>
            <w:webHidden/>
          </w:rPr>
          <w:fldChar w:fldCharType="begin"/>
        </w:r>
        <w:r w:rsidR="00EC6650">
          <w:rPr>
            <w:webHidden/>
          </w:rPr>
          <w:instrText xml:space="preserve"> PAGEREF _Toc25224957 \h </w:instrText>
        </w:r>
        <w:r w:rsidR="00EC6650">
          <w:rPr>
            <w:webHidden/>
          </w:rPr>
        </w:r>
        <w:r w:rsidR="00EC6650">
          <w:rPr>
            <w:webHidden/>
          </w:rPr>
          <w:fldChar w:fldCharType="separate"/>
        </w:r>
        <w:r w:rsidR="00EC6650">
          <w:rPr>
            <w:webHidden/>
          </w:rPr>
          <w:t>1</w:t>
        </w:r>
        <w:r w:rsidR="00EC6650">
          <w:rPr>
            <w:webHidden/>
          </w:rPr>
          <w:fldChar w:fldCharType="end"/>
        </w:r>
      </w:hyperlink>
    </w:p>
    <w:p w14:paraId="61AD1550" w14:textId="40B20A1F" w:rsidR="00EC6650" w:rsidRDefault="00F7186C">
      <w:pPr>
        <w:pStyle w:val="TOC1"/>
        <w:rPr>
          <w:rFonts w:asciiTheme="minorHAnsi" w:eastAsiaTheme="minorEastAsia" w:hAnsiTheme="minorHAnsi" w:cstheme="minorBidi"/>
          <w:b w:val="0"/>
          <w:smallCaps w:val="0"/>
          <w:color w:val="auto"/>
          <w:szCs w:val="22"/>
          <w:lang w:val="en-IN" w:eastAsia="en-IN"/>
        </w:rPr>
      </w:pPr>
      <w:hyperlink w:anchor="_Toc25224958" w:history="1">
        <w:r w:rsidR="00EC6650" w:rsidRPr="000852BF">
          <w:rPr>
            <w:rStyle w:val="Hyperlink"/>
          </w:rPr>
          <w:t>3</w:t>
        </w:r>
        <w:r w:rsidR="00EC6650">
          <w:rPr>
            <w:rFonts w:asciiTheme="minorHAnsi" w:eastAsiaTheme="minorEastAsia" w:hAnsiTheme="minorHAnsi" w:cstheme="minorBidi"/>
            <w:b w:val="0"/>
            <w:smallCaps w:val="0"/>
            <w:color w:val="auto"/>
            <w:szCs w:val="22"/>
            <w:lang w:val="en-IN" w:eastAsia="en-IN"/>
          </w:rPr>
          <w:tab/>
        </w:r>
        <w:r w:rsidR="00EC6650" w:rsidRPr="000852BF">
          <w:rPr>
            <w:rStyle w:val="Hyperlink"/>
          </w:rPr>
          <w:t>Data File Handling</w:t>
        </w:r>
        <w:r w:rsidR="00EC6650">
          <w:rPr>
            <w:webHidden/>
          </w:rPr>
          <w:tab/>
        </w:r>
        <w:r w:rsidR="00EC6650">
          <w:rPr>
            <w:webHidden/>
          </w:rPr>
          <w:fldChar w:fldCharType="begin"/>
        </w:r>
        <w:r w:rsidR="00EC6650">
          <w:rPr>
            <w:webHidden/>
          </w:rPr>
          <w:instrText xml:space="preserve"> PAGEREF _Toc25224958 \h </w:instrText>
        </w:r>
        <w:r w:rsidR="00EC6650">
          <w:rPr>
            <w:webHidden/>
          </w:rPr>
        </w:r>
        <w:r w:rsidR="00EC6650">
          <w:rPr>
            <w:webHidden/>
          </w:rPr>
          <w:fldChar w:fldCharType="separate"/>
        </w:r>
        <w:r w:rsidR="00EC6650">
          <w:rPr>
            <w:webHidden/>
          </w:rPr>
          <w:t>1</w:t>
        </w:r>
        <w:r w:rsidR="00EC6650">
          <w:rPr>
            <w:webHidden/>
          </w:rPr>
          <w:fldChar w:fldCharType="end"/>
        </w:r>
      </w:hyperlink>
    </w:p>
    <w:p w14:paraId="48178D68" w14:textId="41B017C7"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59" w:history="1">
        <w:r w:rsidR="00EC6650" w:rsidRPr="000852BF">
          <w:rPr>
            <w:rStyle w:val="Hyperlink"/>
          </w:rPr>
          <w:t>3.1</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Data File Upload (Connect Tab)</w:t>
        </w:r>
        <w:r w:rsidR="00EC6650">
          <w:rPr>
            <w:webHidden/>
          </w:rPr>
          <w:tab/>
        </w:r>
        <w:r w:rsidR="00EC6650">
          <w:rPr>
            <w:webHidden/>
          </w:rPr>
          <w:fldChar w:fldCharType="begin"/>
        </w:r>
        <w:r w:rsidR="00EC6650">
          <w:rPr>
            <w:webHidden/>
          </w:rPr>
          <w:instrText xml:space="preserve"> PAGEREF _Toc25224959 \h </w:instrText>
        </w:r>
        <w:r w:rsidR="00EC6650">
          <w:rPr>
            <w:webHidden/>
          </w:rPr>
        </w:r>
        <w:r w:rsidR="00EC6650">
          <w:rPr>
            <w:webHidden/>
          </w:rPr>
          <w:fldChar w:fldCharType="separate"/>
        </w:r>
        <w:r w:rsidR="00EC6650">
          <w:rPr>
            <w:webHidden/>
          </w:rPr>
          <w:t>1</w:t>
        </w:r>
        <w:r w:rsidR="00EC6650">
          <w:rPr>
            <w:webHidden/>
          </w:rPr>
          <w:fldChar w:fldCharType="end"/>
        </w:r>
      </w:hyperlink>
    </w:p>
    <w:p w14:paraId="4A98A579" w14:textId="59132175" w:rsidR="00EC6650" w:rsidRDefault="00F7186C">
      <w:pPr>
        <w:pStyle w:val="TOC3"/>
        <w:rPr>
          <w:rFonts w:asciiTheme="minorHAnsi" w:eastAsiaTheme="minorEastAsia" w:hAnsiTheme="minorHAnsi" w:cstheme="minorBidi"/>
          <w:color w:val="auto"/>
          <w:sz w:val="22"/>
          <w:szCs w:val="22"/>
          <w:lang w:val="en-IN" w:eastAsia="en-IN"/>
        </w:rPr>
      </w:pPr>
      <w:hyperlink w:anchor="_Toc25224960" w:history="1">
        <w:r w:rsidR="00EC6650" w:rsidRPr="000852BF">
          <w:rPr>
            <w:rStyle w:val="Hyperlink"/>
          </w:rPr>
          <w:t>3.1.1</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for uploading a file:</w:t>
        </w:r>
        <w:r w:rsidR="00EC6650">
          <w:rPr>
            <w:webHidden/>
          </w:rPr>
          <w:tab/>
        </w:r>
        <w:r w:rsidR="00EC6650">
          <w:rPr>
            <w:webHidden/>
          </w:rPr>
          <w:fldChar w:fldCharType="begin"/>
        </w:r>
        <w:r w:rsidR="00EC6650">
          <w:rPr>
            <w:webHidden/>
          </w:rPr>
          <w:instrText xml:space="preserve"> PAGEREF _Toc25224960 \h </w:instrText>
        </w:r>
        <w:r w:rsidR="00EC6650">
          <w:rPr>
            <w:webHidden/>
          </w:rPr>
        </w:r>
        <w:r w:rsidR="00EC6650">
          <w:rPr>
            <w:webHidden/>
          </w:rPr>
          <w:fldChar w:fldCharType="separate"/>
        </w:r>
        <w:r w:rsidR="00EC6650">
          <w:rPr>
            <w:webHidden/>
          </w:rPr>
          <w:t>1</w:t>
        </w:r>
        <w:r w:rsidR="00EC6650">
          <w:rPr>
            <w:webHidden/>
          </w:rPr>
          <w:fldChar w:fldCharType="end"/>
        </w:r>
      </w:hyperlink>
    </w:p>
    <w:p w14:paraId="5D10F2DD" w14:textId="56FD0BEB"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61" w:history="1">
        <w:r w:rsidR="00EC6650" w:rsidRPr="000852BF">
          <w:rPr>
            <w:rStyle w:val="Hyperlink"/>
          </w:rPr>
          <w:t>3.2</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Data file meta-data &amp; alias :</w:t>
        </w:r>
        <w:r w:rsidR="00EC6650">
          <w:rPr>
            <w:webHidden/>
          </w:rPr>
          <w:tab/>
        </w:r>
        <w:r w:rsidR="00EC6650">
          <w:rPr>
            <w:webHidden/>
          </w:rPr>
          <w:fldChar w:fldCharType="begin"/>
        </w:r>
        <w:r w:rsidR="00EC6650">
          <w:rPr>
            <w:webHidden/>
          </w:rPr>
          <w:instrText xml:space="preserve"> PAGEREF _Toc25224961 \h </w:instrText>
        </w:r>
        <w:r w:rsidR="00EC6650">
          <w:rPr>
            <w:webHidden/>
          </w:rPr>
        </w:r>
        <w:r w:rsidR="00EC6650">
          <w:rPr>
            <w:webHidden/>
          </w:rPr>
          <w:fldChar w:fldCharType="separate"/>
        </w:r>
        <w:r w:rsidR="00EC6650">
          <w:rPr>
            <w:webHidden/>
          </w:rPr>
          <w:t>1</w:t>
        </w:r>
        <w:r w:rsidR="00EC6650">
          <w:rPr>
            <w:webHidden/>
          </w:rPr>
          <w:fldChar w:fldCharType="end"/>
        </w:r>
      </w:hyperlink>
    </w:p>
    <w:p w14:paraId="6E41F54E" w14:textId="64973416" w:rsidR="00EC6650" w:rsidRDefault="00F7186C">
      <w:pPr>
        <w:pStyle w:val="TOC3"/>
        <w:rPr>
          <w:rFonts w:asciiTheme="minorHAnsi" w:eastAsiaTheme="minorEastAsia" w:hAnsiTheme="minorHAnsi" w:cstheme="minorBidi"/>
          <w:color w:val="auto"/>
          <w:sz w:val="22"/>
          <w:szCs w:val="22"/>
          <w:lang w:val="en-IN" w:eastAsia="en-IN"/>
        </w:rPr>
      </w:pPr>
      <w:hyperlink w:anchor="_Toc25224962" w:history="1">
        <w:r w:rsidR="00EC6650" w:rsidRPr="000852BF">
          <w:rPr>
            <w:rStyle w:val="Hyperlink"/>
          </w:rPr>
          <w:t>3.2.1</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for getting meta-data information:</w:t>
        </w:r>
        <w:r w:rsidR="00EC6650">
          <w:rPr>
            <w:webHidden/>
          </w:rPr>
          <w:tab/>
        </w:r>
        <w:r w:rsidR="00EC6650">
          <w:rPr>
            <w:webHidden/>
          </w:rPr>
          <w:fldChar w:fldCharType="begin"/>
        </w:r>
        <w:r w:rsidR="00EC6650">
          <w:rPr>
            <w:webHidden/>
          </w:rPr>
          <w:instrText xml:space="preserve"> PAGEREF _Toc25224962 \h </w:instrText>
        </w:r>
        <w:r w:rsidR="00EC6650">
          <w:rPr>
            <w:webHidden/>
          </w:rPr>
        </w:r>
        <w:r w:rsidR="00EC6650">
          <w:rPr>
            <w:webHidden/>
          </w:rPr>
          <w:fldChar w:fldCharType="separate"/>
        </w:r>
        <w:r w:rsidR="00EC6650">
          <w:rPr>
            <w:webHidden/>
          </w:rPr>
          <w:t>1</w:t>
        </w:r>
        <w:r w:rsidR="00EC6650">
          <w:rPr>
            <w:webHidden/>
          </w:rPr>
          <w:fldChar w:fldCharType="end"/>
        </w:r>
      </w:hyperlink>
    </w:p>
    <w:p w14:paraId="736C9630" w14:textId="3DD60D52" w:rsidR="00EC6650" w:rsidRDefault="00F7186C">
      <w:pPr>
        <w:pStyle w:val="TOC3"/>
        <w:rPr>
          <w:rFonts w:asciiTheme="minorHAnsi" w:eastAsiaTheme="minorEastAsia" w:hAnsiTheme="minorHAnsi" w:cstheme="minorBidi"/>
          <w:color w:val="auto"/>
          <w:sz w:val="22"/>
          <w:szCs w:val="22"/>
          <w:lang w:val="en-IN" w:eastAsia="en-IN"/>
        </w:rPr>
      </w:pPr>
      <w:hyperlink w:anchor="_Toc25224963" w:history="1">
        <w:r w:rsidR="00EC6650" w:rsidRPr="000852BF">
          <w:rPr>
            <w:rStyle w:val="Hyperlink"/>
          </w:rPr>
          <w:t>3.2.2</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for saving/updating meta-data information:</w:t>
        </w:r>
        <w:r w:rsidR="00EC6650">
          <w:rPr>
            <w:webHidden/>
          </w:rPr>
          <w:tab/>
        </w:r>
        <w:r w:rsidR="00EC6650">
          <w:rPr>
            <w:webHidden/>
          </w:rPr>
          <w:fldChar w:fldCharType="begin"/>
        </w:r>
        <w:r w:rsidR="00EC6650">
          <w:rPr>
            <w:webHidden/>
          </w:rPr>
          <w:instrText xml:space="preserve"> PAGEREF _Toc25224963 \h </w:instrText>
        </w:r>
        <w:r w:rsidR="00EC6650">
          <w:rPr>
            <w:webHidden/>
          </w:rPr>
        </w:r>
        <w:r w:rsidR="00EC6650">
          <w:rPr>
            <w:webHidden/>
          </w:rPr>
          <w:fldChar w:fldCharType="separate"/>
        </w:r>
        <w:r w:rsidR="00EC6650">
          <w:rPr>
            <w:webHidden/>
          </w:rPr>
          <w:t>1</w:t>
        </w:r>
        <w:r w:rsidR="00EC6650">
          <w:rPr>
            <w:webHidden/>
          </w:rPr>
          <w:fldChar w:fldCharType="end"/>
        </w:r>
      </w:hyperlink>
    </w:p>
    <w:p w14:paraId="27CA9C29" w14:textId="60BA223D" w:rsidR="00EC6650" w:rsidRDefault="00F7186C">
      <w:pPr>
        <w:pStyle w:val="TOC1"/>
        <w:rPr>
          <w:rFonts w:asciiTheme="minorHAnsi" w:eastAsiaTheme="minorEastAsia" w:hAnsiTheme="minorHAnsi" w:cstheme="minorBidi"/>
          <w:b w:val="0"/>
          <w:smallCaps w:val="0"/>
          <w:color w:val="auto"/>
          <w:szCs w:val="22"/>
          <w:lang w:val="en-IN" w:eastAsia="en-IN"/>
        </w:rPr>
      </w:pPr>
      <w:hyperlink w:anchor="_Toc25224964" w:history="1">
        <w:r w:rsidR="00EC6650" w:rsidRPr="000852BF">
          <w:rPr>
            <w:rStyle w:val="Hyperlink"/>
          </w:rPr>
          <w:t>4</w:t>
        </w:r>
        <w:r w:rsidR="00EC6650">
          <w:rPr>
            <w:rFonts w:asciiTheme="minorHAnsi" w:eastAsiaTheme="minorEastAsia" w:hAnsiTheme="minorHAnsi" w:cstheme="minorBidi"/>
            <w:b w:val="0"/>
            <w:smallCaps w:val="0"/>
            <w:color w:val="auto"/>
            <w:szCs w:val="22"/>
            <w:lang w:val="en-IN" w:eastAsia="en-IN"/>
          </w:rPr>
          <w:tab/>
        </w:r>
        <w:r w:rsidR="00EC6650" w:rsidRPr="000852BF">
          <w:rPr>
            <w:rStyle w:val="Hyperlink"/>
          </w:rPr>
          <w:t>Auto-suggestions</w:t>
        </w:r>
        <w:r w:rsidR="00EC6650">
          <w:rPr>
            <w:webHidden/>
          </w:rPr>
          <w:tab/>
        </w:r>
        <w:r w:rsidR="00EC6650">
          <w:rPr>
            <w:webHidden/>
          </w:rPr>
          <w:fldChar w:fldCharType="begin"/>
        </w:r>
        <w:r w:rsidR="00EC6650">
          <w:rPr>
            <w:webHidden/>
          </w:rPr>
          <w:instrText xml:space="preserve"> PAGEREF _Toc25224964 \h </w:instrText>
        </w:r>
        <w:r w:rsidR="00EC6650">
          <w:rPr>
            <w:webHidden/>
          </w:rPr>
        </w:r>
        <w:r w:rsidR="00EC6650">
          <w:rPr>
            <w:webHidden/>
          </w:rPr>
          <w:fldChar w:fldCharType="separate"/>
        </w:r>
        <w:r w:rsidR="00EC6650">
          <w:rPr>
            <w:webHidden/>
          </w:rPr>
          <w:t>1</w:t>
        </w:r>
        <w:r w:rsidR="00EC6650">
          <w:rPr>
            <w:webHidden/>
          </w:rPr>
          <w:fldChar w:fldCharType="end"/>
        </w:r>
      </w:hyperlink>
    </w:p>
    <w:p w14:paraId="22D599F4" w14:textId="55A003D0"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65" w:history="1">
        <w:r w:rsidR="00EC6650" w:rsidRPr="000852BF">
          <w:rPr>
            <w:rStyle w:val="Hyperlink"/>
          </w:rPr>
          <w:t>4.1</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Auto-Suggestions</w:t>
        </w:r>
        <w:r w:rsidR="00EC6650">
          <w:rPr>
            <w:webHidden/>
          </w:rPr>
          <w:tab/>
        </w:r>
        <w:r w:rsidR="00EC6650">
          <w:rPr>
            <w:webHidden/>
          </w:rPr>
          <w:fldChar w:fldCharType="begin"/>
        </w:r>
        <w:r w:rsidR="00EC6650">
          <w:rPr>
            <w:webHidden/>
          </w:rPr>
          <w:instrText xml:space="preserve"> PAGEREF _Toc25224965 \h </w:instrText>
        </w:r>
        <w:r w:rsidR="00EC6650">
          <w:rPr>
            <w:webHidden/>
          </w:rPr>
        </w:r>
        <w:r w:rsidR="00EC6650">
          <w:rPr>
            <w:webHidden/>
          </w:rPr>
          <w:fldChar w:fldCharType="separate"/>
        </w:r>
        <w:r w:rsidR="00EC6650">
          <w:rPr>
            <w:webHidden/>
          </w:rPr>
          <w:t>1</w:t>
        </w:r>
        <w:r w:rsidR="00EC6650">
          <w:rPr>
            <w:webHidden/>
          </w:rPr>
          <w:fldChar w:fldCharType="end"/>
        </w:r>
      </w:hyperlink>
    </w:p>
    <w:p w14:paraId="777FDCEF" w14:textId="2F22D39E" w:rsidR="00EC6650" w:rsidRDefault="00F7186C">
      <w:pPr>
        <w:pStyle w:val="TOC3"/>
        <w:rPr>
          <w:rFonts w:asciiTheme="minorHAnsi" w:eastAsiaTheme="minorEastAsia" w:hAnsiTheme="minorHAnsi" w:cstheme="minorBidi"/>
          <w:color w:val="auto"/>
          <w:sz w:val="22"/>
          <w:szCs w:val="22"/>
          <w:lang w:val="en-IN" w:eastAsia="en-IN"/>
        </w:rPr>
      </w:pPr>
      <w:hyperlink w:anchor="_Toc25224966" w:history="1">
        <w:r w:rsidR="00EC6650" w:rsidRPr="000852BF">
          <w:rPr>
            <w:rStyle w:val="Hyperlink"/>
          </w:rPr>
          <w:t>4.1.1</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get suggested words or queries :</w:t>
        </w:r>
        <w:r w:rsidR="00EC6650">
          <w:rPr>
            <w:webHidden/>
          </w:rPr>
          <w:tab/>
        </w:r>
        <w:r w:rsidR="00EC6650">
          <w:rPr>
            <w:webHidden/>
          </w:rPr>
          <w:fldChar w:fldCharType="begin"/>
        </w:r>
        <w:r w:rsidR="00EC6650">
          <w:rPr>
            <w:webHidden/>
          </w:rPr>
          <w:instrText xml:space="preserve"> PAGEREF _Toc25224966 \h </w:instrText>
        </w:r>
        <w:r w:rsidR="00EC6650">
          <w:rPr>
            <w:webHidden/>
          </w:rPr>
        </w:r>
        <w:r w:rsidR="00EC6650">
          <w:rPr>
            <w:webHidden/>
          </w:rPr>
          <w:fldChar w:fldCharType="separate"/>
        </w:r>
        <w:r w:rsidR="00EC6650">
          <w:rPr>
            <w:webHidden/>
          </w:rPr>
          <w:t>1</w:t>
        </w:r>
        <w:r w:rsidR="00EC6650">
          <w:rPr>
            <w:webHidden/>
          </w:rPr>
          <w:fldChar w:fldCharType="end"/>
        </w:r>
      </w:hyperlink>
    </w:p>
    <w:p w14:paraId="7F4BBEF9" w14:textId="6513443F" w:rsidR="00EC6650" w:rsidRDefault="00F7186C">
      <w:pPr>
        <w:pStyle w:val="TOC1"/>
        <w:rPr>
          <w:rFonts w:asciiTheme="minorHAnsi" w:eastAsiaTheme="minorEastAsia" w:hAnsiTheme="minorHAnsi" w:cstheme="minorBidi"/>
          <w:b w:val="0"/>
          <w:smallCaps w:val="0"/>
          <w:color w:val="auto"/>
          <w:szCs w:val="22"/>
          <w:lang w:val="en-IN" w:eastAsia="en-IN"/>
        </w:rPr>
      </w:pPr>
      <w:hyperlink w:anchor="_Toc25224967" w:history="1">
        <w:r w:rsidR="00EC6650" w:rsidRPr="000852BF">
          <w:rPr>
            <w:rStyle w:val="Hyperlink"/>
          </w:rPr>
          <w:t>5</w:t>
        </w:r>
        <w:r w:rsidR="00EC6650">
          <w:rPr>
            <w:rFonts w:asciiTheme="minorHAnsi" w:eastAsiaTheme="minorEastAsia" w:hAnsiTheme="minorHAnsi" w:cstheme="minorBidi"/>
            <w:b w:val="0"/>
            <w:smallCaps w:val="0"/>
            <w:color w:val="auto"/>
            <w:szCs w:val="22"/>
            <w:lang w:val="en-IN" w:eastAsia="en-IN"/>
          </w:rPr>
          <w:tab/>
        </w:r>
        <w:r w:rsidR="00EC6650" w:rsidRPr="000852BF">
          <w:rPr>
            <w:rStyle w:val="Hyperlink"/>
          </w:rPr>
          <w:t>Font</w:t>
        </w:r>
        <w:r w:rsidR="00EC6650">
          <w:rPr>
            <w:webHidden/>
          </w:rPr>
          <w:tab/>
        </w:r>
        <w:r w:rsidR="00EC6650">
          <w:rPr>
            <w:webHidden/>
          </w:rPr>
          <w:fldChar w:fldCharType="begin"/>
        </w:r>
        <w:r w:rsidR="00EC6650">
          <w:rPr>
            <w:webHidden/>
          </w:rPr>
          <w:instrText xml:space="preserve"> PAGEREF _Toc25224967 \h </w:instrText>
        </w:r>
        <w:r w:rsidR="00EC6650">
          <w:rPr>
            <w:webHidden/>
          </w:rPr>
        </w:r>
        <w:r w:rsidR="00EC6650">
          <w:rPr>
            <w:webHidden/>
          </w:rPr>
          <w:fldChar w:fldCharType="separate"/>
        </w:r>
        <w:r w:rsidR="00EC6650">
          <w:rPr>
            <w:webHidden/>
          </w:rPr>
          <w:t>1</w:t>
        </w:r>
        <w:r w:rsidR="00EC6650">
          <w:rPr>
            <w:webHidden/>
          </w:rPr>
          <w:fldChar w:fldCharType="end"/>
        </w:r>
      </w:hyperlink>
    </w:p>
    <w:p w14:paraId="17EA43EE" w14:textId="0E38E673"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68" w:history="1">
        <w:r w:rsidR="00EC6650" w:rsidRPr="000852BF">
          <w:rPr>
            <w:rStyle w:val="Hyperlink"/>
          </w:rPr>
          <w:t>5.1</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Font</w:t>
        </w:r>
        <w:r w:rsidR="00EC6650">
          <w:rPr>
            <w:webHidden/>
          </w:rPr>
          <w:tab/>
        </w:r>
        <w:r w:rsidR="00EC6650">
          <w:rPr>
            <w:webHidden/>
          </w:rPr>
          <w:fldChar w:fldCharType="begin"/>
        </w:r>
        <w:r w:rsidR="00EC6650">
          <w:rPr>
            <w:webHidden/>
          </w:rPr>
          <w:instrText xml:space="preserve"> PAGEREF _Toc25224968 \h </w:instrText>
        </w:r>
        <w:r w:rsidR="00EC6650">
          <w:rPr>
            <w:webHidden/>
          </w:rPr>
        </w:r>
        <w:r w:rsidR="00EC6650">
          <w:rPr>
            <w:webHidden/>
          </w:rPr>
          <w:fldChar w:fldCharType="separate"/>
        </w:r>
        <w:r w:rsidR="00EC6650">
          <w:rPr>
            <w:webHidden/>
          </w:rPr>
          <w:t>1</w:t>
        </w:r>
        <w:r w:rsidR="00EC6650">
          <w:rPr>
            <w:webHidden/>
          </w:rPr>
          <w:fldChar w:fldCharType="end"/>
        </w:r>
      </w:hyperlink>
    </w:p>
    <w:p w14:paraId="113CC37A" w14:textId="344B1CF9" w:rsidR="00EC6650" w:rsidRDefault="00F7186C">
      <w:pPr>
        <w:pStyle w:val="TOC3"/>
        <w:rPr>
          <w:rFonts w:asciiTheme="minorHAnsi" w:eastAsiaTheme="minorEastAsia" w:hAnsiTheme="minorHAnsi" w:cstheme="minorBidi"/>
          <w:color w:val="auto"/>
          <w:sz w:val="22"/>
          <w:szCs w:val="22"/>
          <w:lang w:val="en-IN" w:eastAsia="en-IN"/>
        </w:rPr>
      </w:pPr>
      <w:hyperlink w:anchor="_Toc25224969" w:history="1">
        <w:r w:rsidR="00EC6650" w:rsidRPr="000852BF">
          <w:rPr>
            <w:rStyle w:val="Hyperlink"/>
          </w:rPr>
          <w:t>5.1.1</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add a font name and its family :</w:t>
        </w:r>
        <w:r w:rsidR="00EC6650">
          <w:rPr>
            <w:webHidden/>
          </w:rPr>
          <w:tab/>
        </w:r>
        <w:r w:rsidR="00EC6650">
          <w:rPr>
            <w:webHidden/>
          </w:rPr>
          <w:fldChar w:fldCharType="begin"/>
        </w:r>
        <w:r w:rsidR="00EC6650">
          <w:rPr>
            <w:webHidden/>
          </w:rPr>
          <w:instrText xml:space="preserve"> PAGEREF _Toc25224969 \h </w:instrText>
        </w:r>
        <w:r w:rsidR="00EC6650">
          <w:rPr>
            <w:webHidden/>
          </w:rPr>
        </w:r>
        <w:r w:rsidR="00EC6650">
          <w:rPr>
            <w:webHidden/>
          </w:rPr>
          <w:fldChar w:fldCharType="separate"/>
        </w:r>
        <w:r w:rsidR="00EC6650">
          <w:rPr>
            <w:webHidden/>
          </w:rPr>
          <w:t>1</w:t>
        </w:r>
        <w:r w:rsidR="00EC6650">
          <w:rPr>
            <w:webHidden/>
          </w:rPr>
          <w:fldChar w:fldCharType="end"/>
        </w:r>
      </w:hyperlink>
    </w:p>
    <w:p w14:paraId="6323D3C5" w14:textId="2DF1C23B" w:rsidR="00EC6650" w:rsidRDefault="00F7186C">
      <w:pPr>
        <w:pStyle w:val="TOC3"/>
        <w:rPr>
          <w:rFonts w:asciiTheme="minorHAnsi" w:eastAsiaTheme="minorEastAsia" w:hAnsiTheme="minorHAnsi" w:cstheme="minorBidi"/>
          <w:color w:val="auto"/>
          <w:sz w:val="22"/>
          <w:szCs w:val="22"/>
          <w:lang w:val="en-IN" w:eastAsia="en-IN"/>
        </w:rPr>
      </w:pPr>
      <w:hyperlink w:anchor="_Toc25224970" w:history="1">
        <w:r w:rsidR="00EC6650" w:rsidRPr="000852BF">
          <w:rPr>
            <w:rStyle w:val="Hyperlink"/>
          </w:rPr>
          <w:t>5.1.2</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get all available fonts :</w:t>
        </w:r>
        <w:r w:rsidR="00EC6650">
          <w:rPr>
            <w:webHidden/>
          </w:rPr>
          <w:tab/>
        </w:r>
        <w:r w:rsidR="00EC6650">
          <w:rPr>
            <w:webHidden/>
          </w:rPr>
          <w:fldChar w:fldCharType="begin"/>
        </w:r>
        <w:r w:rsidR="00EC6650">
          <w:rPr>
            <w:webHidden/>
          </w:rPr>
          <w:instrText xml:space="preserve"> PAGEREF _Toc25224970 \h </w:instrText>
        </w:r>
        <w:r w:rsidR="00EC6650">
          <w:rPr>
            <w:webHidden/>
          </w:rPr>
        </w:r>
        <w:r w:rsidR="00EC6650">
          <w:rPr>
            <w:webHidden/>
          </w:rPr>
          <w:fldChar w:fldCharType="separate"/>
        </w:r>
        <w:r w:rsidR="00EC6650">
          <w:rPr>
            <w:webHidden/>
          </w:rPr>
          <w:t>1</w:t>
        </w:r>
        <w:r w:rsidR="00EC6650">
          <w:rPr>
            <w:webHidden/>
          </w:rPr>
          <w:fldChar w:fldCharType="end"/>
        </w:r>
      </w:hyperlink>
    </w:p>
    <w:p w14:paraId="70800C19" w14:textId="1405A902" w:rsidR="00EC6650" w:rsidRDefault="00F7186C">
      <w:pPr>
        <w:pStyle w:val="TOC3"/>
        <w:rPr>
          <w:rFonts w:asciiTheme="minorHAnsi" w:eastAsiaTheme="minorEastAsia" w:hAnsiTheme="minorHAnsi" w:cstheme="minorBidi"/>
          <w:color w:val="auto"/>
          <w:sz w:val="22"/>
          <w:szCs w:val="22"/>
          <w:lang w:val="en-IN" w:eastAsia="en-IN"/>
        </w:rPr>
      </w:pPr>
      <w:hyperlink w:anchor="_Toc25224971" w:history="1">
        <w:r w:rsidR="00EC6650" w:rsidRPr="000852BF">
          <w:rPr>
            <w:rStyle w:val="Hyperlink"/>
          </w:rPr>
          <w:t>5.1.3</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delete a font name and its family :</w:t>
        </w:r>
        <w:r w:rsidR="00EC6650">
          <w:rPr>
            <w:webHidden/>
          </w:rPr>
          <w:tab/>
        </w:r>
        <w:r w:rsidR="00EC6650">
          <w:rPr>
            <w:webHidden/>
          </w:rPr>
          <w:fldChar w:fldCharType="begin"/>
        </w:r>
        <w:r w:rsidR="00EC6650">
          <w:rPr>
            <w:webHidden/>
          </w:rPr>
          <w:instrText xml:space="preserve"> PAGEREF _Toc25224971 \h </w:instrText>
        </w:r>
        <w:r w:rsidR="00EC6650">
          <w:rPr>
            <w:webHidden/>
          </w:rPr>
        </w:r>
        <w:r w:rsidR="00EC6650">
          <w:rPr>
            <w:webHidden/>
          </w:rPr>
          <w:fldChar w:fldCharType="separate"/>
        </w:r>
        <w:r w:rsidR="00EC6650">
          <w:rPr>
            <w:webHidden/>
          </w:rPr>
          <w:t>1</w:t>
        </w:r>
        <w:r w:rsidR="00EC6650">
          <w:rPr>
            <w:webHidden/>
          </w:rPr>
          <w:fldChar w:fldCharType="end"/>
        </w:r>
      </w:hyperlink>
    </w:p>
    <w:p w14:paraId="7B5D0B9F" w14:textId="6FEEEEFC" w:rsidR="00EC6650" w:rsidRDefault="00F7186C">
      <w:pPr>
        <w:pStyle w:val="TOC1"/>
        <w:rPr>
          <w:rFonts w:asciiTheme="minorHAnsi" w:eastAsiaTheme="minorEastAsia" w:hAnsiTheme="minorHAnsi" w:cstheme="minorBidi"/>
          <w:b w:val="0"/>
          <w:smallCaps w:val="0"/>
          <w:color w:val="auto"/>
          <w:szCs w:val="22"/>
          <w:lang w:val="en-IN" w:eastAsia="en-IN"/>
        </w:rPr>
      </w:pPr>
      <w:hyperlink w:anchor="_Toc25224972" w:history="1">
        <w:r w:rsidR="00EC6650" w:rsidRPr="000852BF">
          <w:rPr>
            <w:rStyle w:val="Hyperlink"/>
          </w:rPr>
          <w:t>6</w:t>
        </w:r>
        <w:r w:rsidR="00EC6650">
          <w:rPr>
            <w:rFonts w:asciiTheme="minorHAnsi" w:eastAsiaTheme="minorEastAsia" w:hAnsiTheme="minorHAnsi" w:cstheme="minorBidi"/>
            <w:b w:val="0"/>
            <w:smallCaps w:val="0"/>
            <w:color w:val="auto"/>
            <w:szCs w:val="22"/>
            <w:lang w:val="en-IN" w:eastAsia="en-IN"/>
          </w:rPr>
          <w:tab/>
        </w:r>
        <w:r w:rsidR="00EC6650" w:rsidRPr="000852BF">
          <w:rPr>
            <w:rStyle w:val="Hyperlink"/>
          </w:rPr>
          <w:t>Stories</w:t>
        </w:r>
        <w:r w:rsidR="00EC6650">
          <w:rPr>
            <w:webHidden/>
          </w:rPr>
          <w:tab/>
        </w:r>
        <w:r w:rsidR="00EC6650">
          <w:rPr>
            <w:webHidden/>
          </w:rPr>
          <w:fldChar w:fldCharType="begin"/>
        </w:r>
        <w:r w:rsidR="00EC6650">
          <w:rPr>
            <w:webHidden/>
          </w:rPr>
          <w:instrText xml:space="preserve"> PAGEREF _Toc25224972 \h </w:instrText>
        </w:r>
        <w:r w:rsidR="00EC6650">
          <w:rPr>
            <w:webHidden/>
          </w:rPr>
        </w:r>
        <w:r w:rsidR="00EC6650">
          <w:rPr>
            <w:webHidden/>
          </w:rPr>
          <w:fldChar w:fldCharType="separate"/>
        </w:r>
        <w:r w:rsidR="00EC6650">
          <w:rPr>
            <w:webHidden/>
          </w:rPr>
          <w:t>1</w:t>
        </w:r>
        <w:r w:rsidR="00EC6650">
          <w:rPr>
            <w:webHidden/>
          </w:rPr>
          <w:fldChar w:fldCharType="end"/>
        </w:r>
      </w:hyperlink>
    </w:p>
    <w:p w14:paraId="3B93CC5F" w14:textId="08A9D9FA" w:rsidR="00EC6650" w:rsidRDefault="00F7186C">
      <w:pPr>
        <w:pStyle w:val="TOC2"/>
        <w:rPr>
          <w:rFonts w:asciiTheme="minorHAnsi" w:eastAsiaTheme="minorEastAsia" w:hAnsiTheme="minorHAnsi" w:cstheme="minorBidi"/>
          <w:iCs w:val="0"/>
          <w:color w:val="auto"/>
          <w:sz w:val="22"/>
          <w:szCs w:val="22"/>
          <w:lang w:val="en-IN" w:eastAsia="en-IN"/>
        </w:rPr>
      </w:pPr>
      <w:hyperlink w:anchor="_Toc25224973" w:history="1">
        <w:r w:rsidR="00EC6650" w:rsidRPr="000852BF">
          <w:rPr>
            <w:rStyle w:val="Hyperlink"/>
          </w:rPr>
          <w:t>6.1</w:t>
        </w:r>
        <w:r w:rsidR="00EC6650">
          <w:rPr>
            <w:rFonts w:asciiTheme="minorHAnsi" w:eastAsiaTheme="minorEastAsia" w:hAnsiTheme="minorHAnsi" w:cstheme="minorBidi"/>
            <w:iCs w:val="0"/>
            <w:color w:val="auto"/>
            <w:sz w:val="22"/>
            <w:szCs w:val="22"/>
            <w:lang w:val="en-IN" w:eastAsia="en-IN"/>
          </w:rPr>
          <w:tab/>
        </w:r>
        <w:r w:rsidR="00EC6650" w:rsidRPr="000852BF">
          <w:rPr>
            <w:rStyle w:val="Hyperlink"/>
          </w:rPr>
          <w:t>Stories</w:t>
        </w:r>
        <w:r w:rsidR="00EC6650">
          <w:rPr>
            <w:webHidden/>
          </w:rPr>
          <w:tab/>
        </w:r>
        <w:r w:rsidR="00EC6650">
          <w:rPr>
            <w:webHidden/>
          </w:rPr>
          <w:fldChar w:fldCharType="begin"/>
        </w:r>
        <w:r w:rsidR="00EC6650">
          <w:rPr>
            <w:webHidden/>
          </w:rPr>
          <w:instrText xml:space="preserve"> PAGEREF _Toc25224973 \h </w:instrText>
        </w:r>
        <w:r w:rsidR="00EC6650">
          <w:rPr>
            <w:webHidden/>
          </w:rPr>
        </w:r>
        <w:r w:rsidR="00EC6650">
          <w:rPr>
            <w:webHidden/>
          </w:rPr>
          <w:fldChar w:fldCharType="separate"/>
        </w:r>
        <w:r w:rsidR="00EC6650">
          <w:rPr>
            <w:webHidden/>
          </w:rPr>
          <w:t>1</w:t>
        </w:r>
        <w:r w:rsidR="00EC6650">
          <w:rPr>
            <w:webHidden/>
          </w:rPr>
          <w:fldChar w:fldCharType="end"/>
        </w:r>
      </w:hyperlink>
    </w:p>
    <w:p w14:paraId="30142ADC" w14:textId="44C8446D" w:rsidR="00EC6650" w:rsidRDefault="00F7186C">
      <w:pPr>
        <w:pStyle w:val="TOC3"/>
        <w:rPr>
          <w:rFonts w:asciiTheme="minorHAnsi" w:eastAsiaTheme="minorEastAsia" w:hAnsiTheme="minorHAnsi" w:cstheme="minorBidi"/>
          <w:color w:val="auto"/>
          <w:sz w:val="22"/>
          <w:szCs w:val="22"/>
          <w:lang w:val="en-IN" w:eastAsia="en-IN"/>
        </w:rPr>
      </w:pPr>
      <w:hyperlink w:anchor="_Toc25224974" w:history="1">
        <w:r w:rsidR="00EC6650" w:rsidRPr="000852BF">
          <w:rPr>
            <w:rStyle w:val="Hyperlink"/>
          </w:rPr>
          <w:t>6.1.1</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save a story :</w:t>
        </w:r>
        <w:r w:rsidR="00EC6650">
          <w:rPr>
            <w:webHidden/>
          </w:rPr>
          <w:tab/>
        </w:r>
        <w:r w:rsidR="00EC6650">
          <w:rPr>
            <w:webHidden/>
          </w:rPr>
          <w:fldChar w:fldCharType="begin"/>
        </w:r>
        <w:r w:rsidR="00EC6650">
          <w:rPr>
            <w:webHidden/>
          </w:rPr>
          <w:instrText xml:space="preserve"> PAGEREF _Toc25224974 \h </w:instrText>
        </w:r>
        <w:r w:rsidR="00EC6650">
          <w:rPr>
            <w:webHidden/>
          </w:rPr>
        </w:r>
        <w:r w:rsidR="00EC6650">
          <w:rPr>
            <w:webHidden/>
          </w:rPr>
          <w:fldChar w:fldCharType="separate"/>
        </w:r>
        <w:r w:rsidR="00EC6650">
          <w:rPr>
            <w:webHidden/>
          </w:rPr>
          <w:t>1</w:t>
        </w:r>
        <w:r w:rsidR="00EC6650">
          <w:rPr>
            <w:webHidden/>
          </w:rPr>
          <w:fldChar w:fldCharType="end"/>
        </w:r>
      </w:hyperlink>
    </w:p>
    <w:p w14:paraId="10BD054E" w14:textId="6B9E563F" w:rsidR="00EC6650" w:rsidRDefault="00F7186C">
      <w:pPr>
        <w:pStyle w:val="TOC3"/>
        <w:rPr>
          <w:rFonts w:asciiTheme="minorHAnsi" w:eastAsiaTheme="minorEastAsia" w:hAnsiTheme="minorHAnsi" w:cstheme="minorBidi"/>
          <w:color w:val="auto"/>
          <w:sz w:val="22"/>
          <w:szCs w:val="22"/>
          <w:lang w:val="en-IN" w:eastAsia="en-IN"/>
        </w:rPr>
      </w:pPr>
      <w:hyperlink w:anchor="_Toc25224975" w:history="1">
        <w:r w:rsidR="00EC6650" w:rsidRPr="000852BF">
          <w:rPr>
            <w:rStyle w:val="Hyperlink"/>
          </w:rPr>
          <w:t>6.1.2</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get all stories :</w:t>
        </w:r>
        <w:r w:rsidR="00EC6650">
          <w:rPr>
            <w:webHidden/>
          </w:rPr>
          <w:tab/>
        </w:r>
        <w:r w:rsidR="00EC6650">
          <w:rPr>
            <w:webHidden/>
          </w:rPr>
          <w:fldChar w:fldCharType="begin"/>
        </w:r>
        <w:r w:rsidR="00EC6650">
          <w:rPr>
            <w:webHidden/>
          </w:rPr>
          <w:instrText xml:space="preserve"> PAGEREF _Toc25224975 \h </w:instrText>
        </w:r>
        <w:r w:rsidR="00EC6650">
          <w:rPr>
            <w:webHidden/>
          </w:rPr>
        </w:r>
        <w:r w:rsidR="00EC6650">
          <w:rPr>
            <w:webHidden/>
          </w:rPr>
          <w:fldChar w:fldCharType="separate"/>
        </w:r>
        <w:r w:rsidR="00EC6650">
          <w:rPr>
            <w:webHidden/>
          </w:rPr>
          <w:t>1</w:t>
        </w:r>
        <w:r w:rsidR="00EC6650">
          <w:rPr>
            <w:webHidden/>
          </w:rPr>
          <w:fldChar w:fldCharType="end"/>
        </w:r>
      </w:hyperlink>
    </w:p>
    <w:p w14:paraId="3E812A79" w14:textId="7C40946E" w:rsidR="00EC6650" w:rsidRDefault="00F7186C">
      <w:pPr>
        <w:pStyle w:val="TOC3"/>
        <w:rPr>
          <w:rFonts w:asciiTheme="minorHAnsi" w:eastAsiaTheme="minorEastAsia" w:hAnsiTheme="minorHAnsi" w:cstheme="minorBidi"/>
          <w:color w:val="auto"/>
          <w:sz w:val="22"/>
          <w:szCs w:val="22"/>
          <w:lang w:val="en-IN" w:eastAsia="en-IN"/>
        </w:rPr>
      </w:pPr>
      <w:hyperlink w:anchor="_Toc25224976" w:history="1">
        <w:r w:rsidR="00EC6650" w:rsidRPr="000852BF">
          <w:rPr>
            <w:rStyle w:val="Hyperlink"/>
          </w:rPr>
          <w:t>6.1.3</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delete a story by its name :</w:t>
        </w:r>
        <w:r w:rsidR="00EC6650">
          <w:rPr>
            <w:webHidden/>
          </w:rPr>
          <w:tab/>
        </w:r>
        <w:r w:rsidR="00EC6650">
          <w:rPr>
            <w:webHidden/>
          </w:rPr>
          <w:fldChar w:fldCharType="begin"/>
        </w:r>
        <w:r w:rsidR="00EC6650">
          <w:rPr>
            <w:webHidden/>
          </w:rPr>
          <w:instrText xml:space="preserve"> PAGEREF _Toc25224976 \h </w:instrText>
        </w:r>
        <w:r w:rsidR="00EC6650">
          <w:rPr>
            <w:webHidden/>
          </w:rPr>
        </w:r>
        <w:r w:rsidR="00EC6650">
          <w:rPr>
            <w:webHidden/>
          </w:rPr>
          <w:fldChar w:fldCharType="separate"/>
        </w:r>
        <w:r w:rsidR="00EC6650">
          <w:rPr>
            <w:webHidden/>
          </w:rPr>
          <w:t>1</w:t>
        </w:r>
        <w:r w:rsidR="00EC6650">
          <w:rPr>
            <w:webHidden/>
          </w:rPr>
          <w:fldChar w:fldCharType="end"/>
        </w:r>
      </w:hyperlink>
    </w:p>
    <w:p w14:paraId="7C473314" w14:textId="6F6D61E1" w:rsidR="00EC6650" w:rsidRDefault="00F7186C">
      <w:pPr>
        <w:pStyle w:val="TOC3"/>
        <w:rPr>
          <w:rFonts w:asciiTheme="minorHAnsi" w:eastAsiaTheme="minorEastAsia" w:hAnsiTheme="minorHAnsi" w:cstheme="minorBidi"/>
          <w:color w:val="auto"/>
          <w:sz w:val="22"/>
          <w:szCs w:val="22"/>
          <w:lang w:val="en-IN" w:eastAsia="en-IN"/>
        </w:rPr>
      </w:pPr>
      <w:hyperlink w:anchor="_Toc25224977" w:history="1">
        <w:r w:rsidR="00EC6650" w:rsidRPr="000852BF">
          <w:rPr>
            <w:rStyle w:val="Hyperlink"/>
          </w:rPr>
          <w:t>6.1.4</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refresh story by name :</w:t>
        </w:r>
        <w:r w:rsidR="00EC6650">
          <w:rPr>
            <w:webHidden/>
          </w:rPr>
          <w:tab/>
        </w:r>
        <w:r w:rsidR="00EC6650">
          <w:rPr>
            <w:webHidden/>
          </w:rPr>
          <w:fldChar w:fldCharType="begin"/>
        </w:r>
        <w:r w:rsidR="00EC6650">
          <w:rPr>
            <w:webHidden/>
          </w:rPr>
          <w:instrText xml:space="preserve"> PAGEREF _Toc25224977 \h </w:instrText>
        </w:r>
        <w:r w:rsidR="00EC6650">
          <w:rPr>
            <w:webHidden/>
          </w:rPr>
        </w:r>
        <w:r w:rsidR="00EC6650">
          <w:rPr>
            <w:webHidden/>
          </w:rPr>
          <w:fldChar w:fldCharType="separate"/>
        </w:r>
        <w:r w:rsidR="00EC6650">
          <w:rPr>
            <w:webHidden/>
          </w:rPr>
          <w:t>1</w:t>
        </w:r>
        <w:r w:rsidR="00EC6650">
          <w:rPr>
            <w:webHidden/>
          </w:rPr>
          <w:fldChar w:fldCharType="end"/>
        </w:r>
      </w:hyperlink>
    </w:p>
    <w:p w14:paraId="527F7F46" w14:textId="1034B360" w:rsidR="00EC6650" w:rsidRDefault="00F7186C">
      <w:pPr>
        <w:pStyle w:val="TOC3"/>
        <w:rPr>
          <w:rFonts w:asciiTheme="minorHAnsi" w:eastAsiaTheme="minorEastAsia" w:hAnsiTheme="minorHAnsi" w:cstheme="minorBidi"/>
          <w:color w:val="auto"/>
          <w:sz w:val="22"/>
          <w:szCs w:val="22"/>
          <w:lang w:val="en-IN" w:eastAsia="en-IN"/>
        </w:rPr>
      </w:pPr>
      <w:hyperlink w:anchor="_Toc25224978" w:history="1">
        <w:r w:rsidR="00EC6650" w:rsidRPr="000852BF">
          <w:rPr>
            <w:rStyle w:val="Hyperlink"/>
          </w:rPr>
          <w:t>6.1.5</w:t>
        </w:r>
        <w:r w:rsidR="00EC6650">
          <w:rPr>
            <w:rFonts w:asciiTheme="minorHAnsi" w:eastAsiaTheme="minorEastAsia" w:hAnsiTheme="minorHAnsi" w:cstheme="minorBidi"/>
            <w:color w:val="auto"/>
            <w:sz w:val="22"/>
            <w:szCs w:val="22"/>
            <w:lang w:val="en-IN" w:eastAsia="en-IN"/>
          </w:rPr>
          <w:tab/>
        </w:r>
        <w:r w:rsidR="00EC6650" w:rsidRPr="000852BF">
          <w:rPr>
            <w:rStyle w:val="Hyperlink"/>
          </w:rPr>
          <w:t>API to refresh story items :</w:t>
        </w:r>
        <w:r w:rsidR="00EC6650">
          <w:rPr>
            <w:webHidden/>
          </w:rPr>
          <w:tab/>
        </w:r>
        <w:r w:rsidR="00EC6650">
          <w:rPr>
            <w:webHidden/>
          </w:rPr>
          <w:fldChar w:fldCharType="begin"/>
        </w:r>
        <w:r w:rsidR="00EC6650">
          <w:rPr>
            <w:webHidden/>
          </w:rPr>
          <w:instrText xml:space="preserve"> PAGEREF _Toc25224978 \h </w:instrText>
        </w:r>
        <w:r w:rsidR="00EC6650">
          <w:rPr>
            <w:webHidden/>
          </w:rPr>
        </w:r>
        <w:r w:rsidR="00EC6650">
          <w:rPr>
            <w:webHidden/>
          </w:rPr>
          <w:fldChar w:fldCharType="separate"/>
        </w:r>
        <w:r w:rsidR="00EC6650">
          <w:rPr>
            <w:webHidden/>
          </w:rPr>
          <w:t>1</w:t>
        </w:r>
        <w:r w:rsidR="00EC6650">
          <w:rPr>
            <w:webHidden/>
          </w:rPr>
          <w:fldChar w:fldCharType="end"/>
        </w:r>
      </w:hyperlink>
    </w:p>
    <w:p w14:paraId="7DC438C2" w14:textId="004287C3" w:rsidR="003949FD" w:rsidRPr="00AF3526" w:rsidRDefault="004D195E" w:rsidP="00832B33">
      <w:pPr>
        <w:tabs>
          <w:tab w:val="left" w:pos="5625"/>
        </w:tabs>
        <w:rPr>
          <w:rFonts w:cstheme="minorHAnsi"/>
          <w:color w:val="000000" w:themeColor="text1"/>
        </w:rPr>
      </w:pPr>
      <w:r w:rsidRPr="00AF3526">
        <w:rPr>
          <w:noProof/>
          <w:color w:val="000000" w:themeColor="text1"/>
        </w:rPr>
        <w:fldChar w:fldCharType="end"/>
      </w:r>
    </w:p>
    <w:p w14:paraId="1F4D3197" w14:textId="4292E360" w:rsidR="00C97170" w:rsidRDefault="00C97170" w:rsidP="00832B33">
      <w:pPr>
        <w:pStyle w:val="Heading1"/>
        <w:rPr>
          <w:b w:val="0"/>
          <w:color w:val="000000" w:themeColor="text1"/>
        </w:rPr>
      </w:pPr>
      <w:bookmarkStart w:id="1" w:name="_Toc25224939"/>
      <w:bookmarkStart w:id="2" w:name="_Toc512404582"/>
      <w:r>
        <w:rPr>
          <w:b w:val="0"/>
          <w:color w:val="000000" w:themeColor="text1"/>
        </w:rPr>
        <w:lastRenderedPageBreak/>
        <w:t>DHI</w:t>
      </w:r>
      <w:bookmarkEnd w:id="1"/>
    </w:p>
    <w:p w14:paraId="12A9A79D" w14:textId="6AD919D3" w:rsidR="002562A0" w:rsidRDefault="002562A0" w:rsidP="002562A0">
      <w:pPr>
        <w:pStyle w:val="Heading2"/>
        <w:rPr>
          <w:b w:val="0"/>
          <w:color w:val="000000" w:themeColor="text1"/>
        </w:rPr>
      </w:pPr>
      <w:bookmarkStart w:id="3" w:name="_Toc25224940"/>
      <w:r>
        <w:rPr>
          <w:b w:val="0"/>
          <w:color w:val="000000" w:themeColor="text1"/>
        </w:rPr>
        <w:t>DHI Overview</w:t>
      </w:r>
      <w:bookmarkEnd w:id="3"/>
    </w:p>
    <w:p w14:paraId="1174B6D8" w14:textId="77777777" w:rsidR="002562A0" w:rsidRPr="002562A0" w:rsidRDefault="002562A0" w:rsidP="002562A0">
      <w:pPr>
        <w:pStyle w:val="Default"/>
        <w:ind w:left="576"/>
        <w:rPr>
          <w:rFonts w:ascii="Verdana" w:eastAsia="Times New Roman" w:hAnsi="Verdana" w:cs="Times New Roman"/>
          <w:color w:val="auto"/>
          <w:sz w:val="20"/>
          <w:lang w:val="en-US"/>
        </w:rPr>
      </w:pPr>
      <w:r w:rsidRPr="002562A0">
        <w:rPr>
          <w:rFonts w:ascii="Verdana" w:eastAsia="Times New Roman" w:hAnsi="Verdana" w:cs="Times New Roman"/>
          <w:color w:val="auto"/>
          <w:sz w:val="20"/>
          <w:lang w:val="en-US"/>
        </w:rPr>
        <w:t xml:space="preserve">DHI is the practice of generating insights from sales data, trends, and metrics to set targets and forecast for current and future sales performance. It closely ties all activities to determine revenue outcomes and set objectives for the sales/marketing executives. </w:t>
      </w:r>
    </w:p>
    <w:p w14:paraId="25C09DD4" w14:textId="3517984E" w:rsidR="002562A0" w:rsidRDefault="002562A0" w:rsidP="002562A0">
      <w:pPr>
        <w:pStyle w:val="ParagraphText"/>
        <w:ind w:left="576"/>
      </w:pPr>
      <w:r w:rsidRPr="002562A0">
        <w:t xml:space="preserve">DHI enables marketing executives to share their queries through application UI or through WhatsApp and based on the configured data-sources, it will run the analytic model on top of that, </w:t>
      </w:r>
      <w:r w:rsidR="008C0994">
        <w:t xml:space="preserve">which </w:t>
      </w:r>
      <w:r w:rsidRPr="002562A0">
        <w:t>will return the current as well as suggested insights.</w:t>
      </w:r>
    </w:p>
    <w:p w14:paraId="28AB6962" w14:textId="7DF214C1" w:rsidR="002562A0" w:rsidRDefault="002562A0" w:rsidP="002562A0">
      <w:pPr>
        <w:pStyle w:val="Heading2"/>
        <w:rPr>
          <w:b w:val="0"/>
          <w:color w:val="000000" w:themeColor="text1"/>
        </w:rPr>
      </w:pPr>
      <w:bookmarkStart w:id="4" w:name="_Toc25224941"/>
      <w:r>
        <w:rPr>
          <w:b w:val="0"/>
          <w:color w:val="000000" w:themeColor="text1"/>
        </w:rPr>
        <w:t>Technologies Used</w:t>
      </w:r>
      <w:bookmarkEnd w:id="4"/>
    </w:p>
    <w:p w14:paraId="4B131E1C" w14:textId="12B6CFA1" w:rsidR="002562A0" w:rsidRDefault="002562A0" w:rsidP="002562A0">
      <w:pPr>
        <w:pStyle w:val="ParagraphText"/>
      </w:pPr>
      <w:r>
        <w:t xml:space="preserve">DHI is </w:t>
      </w:r>
      <w:proofErr w:type="gramStart"/>
      <w:r>
        <w:t>an</w:t>
      </w:r>
      <w:proofErr w:type="gramEnd"/>
      <w:r>
        <w:t xml:space="preserve"> distributed web-application and broadly categorized into different tiers :</w:t>
      </w:r>
    </w:p>
    <w:p w14:paraId="23488A01" w14:textId="77777777" w:rsidR="002562A0" w:rsidRDefault="002562A0" w:rsidP="001D5685">
      <w:pPr>
        <w:pStyle w:val="ListParagraph"/>
        <w:numPr>
          <w:ilvl w:val="0"/>
          <w:numId w:val="16"/>
        </w:numPr>
      </w:pPr>
      <w:r>
        <w:t xml:space="preserve">User Interface </w:t>
      </w:r>
    </w:p>
    <w:p w14:paraId="0A480D09" w14:textId="351F2D80" w:rsidR="002562A0" w:rsidRPr="002562A0" w:rsidRDefault="002562A0" w:rsidP="001D5685">
      <w:pPr>
        <w:pStyle w:val="ListParagraph"/>
        <w:numPr>
          <w:ilvl w:val="0"/>
          <w:numId w:val="17"/>
        </w:numPr>
      </w:pPr>
      <w:r>
        <w:rPr>
          <w:i/>
          <w:iCs/>
        </w:rPr>
        <w:t xml:space="preserve">Technologies Used  : </w:t>
      </w:r>
      <w:r w:rsidRPr="002562A0">
        <w:rPr>
          <w:i/>
          <w:iCs/>
        </w:rPr>
        <w:t>HTML</w:t>
      </w:r>
      <w:r>
        <w:rPr>
          <w:i/>
          <w:iCs/>
        </w:rPr>
        <w:t xml:space="preserve">, </w:t>
      </w:r>
      <w:r w:rsidRPr="002562A0">
        <w:rPr>
          <w:i/>
          <w:iCs/>
        </w:rPr>
        <w:t>CSS</w:t>
      </w:r>
      <w:r>
        <w:rPr>
          <w:i/>
          <w:iCs/>
        </w:rPr>
        <w:t xml:space="preserve">, </w:t>
      </w:r>
      <w:r w:rsidRPr="002562A0">
        <w:rPr>
          <w:i/>
          <w:iCs/>
        </w:rPr>
        <w:t>Bootstrap</w:t>
      </w:r>
      <w:r>
        <w:rPr>
          <w:i/>
          <w:iCs/>
        </w:rPr>
        <w:t xml:space="preserve">, </w:t>
      </w:r>
      <w:r w:rsidRPr="002562A0">
        <w:rPr>
          <w:i/>
          <w:iCs/>
        </w:rPr>
        <w:t>Angular and D3</w:t>
      </w:r>
      <w:r>
        <w:rPr>
          <w:i/>
          <w:iCs/>
        </w:rPr>
        <w:t>.Js</w:t>
      </w:r>
    </w:p>
    <w:p w14:paraId="78136074" w14:textId="10D6780D" w:rsidR="002562A0" w:rsidRDefault="002562A0" w:rsidP="001D5685">
      <w:pPr>
        <w:pStyle w:val="ListParagraph"/>
        <w:numPr>
          <w:ilvl w:val="0"/>
          <w:numId w:val="17"/>
        </w:numPr>
      </w:pPr>
      <w:r>
        <w:rPr>
          <w:i/>
          <w:iCs/>
        </w:rPr>
        <w:t>Responsible capturing all user request and rendering the query response and graphs.</w:t>
      </w:r>
    </w:p>
    <w:p w14:paraId="33013C75" w14:textId="77777777" w:rsidR="002562A0" w:rsidRDefault="002562A0" w:rsidP="001D5685">
      <w:pPr>
        <w:pStyle w:val="ListParagraph"/>
        <w:numPr>
          <w:ilvl w:val="0"/>
          <w:numId w:val="16"/>
        </w:numPr>
      </w:pPr>
      <w:r>
        <w:t>Java Web-Services layer</w:t>
      </w:r>
      <w:r w:rsidRPr="002562A0">
        <w:t xml:space="preserve"> </w:t>
      </w:r>
    </w:p>
    <w:p w14:paraId="3E6BE3DE" w14:textId="67449BC1" w:rsidR="002562A0" w:rsidRPr="00F2133F" w:rsidRDefault="002562A0" w:rsidP="001D5685">
      <w:pPr>
        <w:pStyle w:val="ListParagraph"/>
        <w:numPr>
          <w:ilvl w:val="0"/>
          <w:numId w:val="18"/>
        </w:numPr>
      </w:pPr>
      <w:r>
        <w:rPr>
          <w:i/>
          <w:iCs/>
        </w:rPr>
        <w:t xml:space="preserve">Technologies Used : </w:t>
      </w:r>
      <w:r w:rsidRPr="002562A0">
        <w:rPr>
          <w:i/>
          <w:iCs/>
        </w:rPr>
        <w:t>Core Java</w:t>
      </w:r>
      <w:r>
        <w:rPr>
          <w:i/>
          <w:iCs/>
        </w:rPr>
        <w:t>(Java-8)</w:t>
      </w:r>
      <w:r w:rsidRPr="002562A0">
        <w:rPr>
          <w:i/>
          <w:iCs/>
        </w:rPr>
        <w:t xml:space="preserve">, Spring Boot, Spring REST, Hibernate, </w:t>
      </w:r>
      <w:proofErr w:type="spellStart"/>
      <w:r w:rsidRPr="002562A0">
        <w:rPr>
          <w:i/>
          <w:iCs/>
        </w:rPr>
        <w:t>MySql</w:t>
      </w:r>
      <w:proofErr w:type="spellEnd"/>
    </w:p>
    <w:p w14:paraId="45B34162" w14:textId="661CACB5" w:rsidR="00F2133F" w:rsidRDefault="00F2133F" w:rsidP="001D5685">
      <w:pPr>
        <w:pStyle w:val="ListParagraph"/>
        <w:numPr>
          <w:ilvl w:val="0"/>
          <w:numId w:val="18"/>
        </w:numPr>
      </w:pPr>
      <w:r>
        <w:t>It acts as connector between the UI and Python AI model.</w:t>
      </w:r>
    </w:p>
    <w:p w14:paraId="27BD8B5D" w14:textId="2C07FE48" w:rsidR="00F2133F" w:rsidRDefault="00F2133F" w:rsidP="001D5685">
      <w:pPr>
        <w:pStyle w:val="ListParagraph"/>
        <w:numPr>
          <w:ilvl w:val="0"/>
          <w:numId w:val="18"/>
        </w:numPr>
      </w:pPr>
      <w:r>
        <w:t>D</w:t>
      </w:r>
      <w:r w:rsidRPr="002562A0">
        <w:t xml:space="preserve">eals with the Business Logic, Pre and post processing of </w:t>
      </w:r>
      <w:r>
        <w:t xml:space="preserve">the </w:t>
      </w:r>
      <w:r w:rsidRPr="002562A0">
        <w:t>request and response</w:t>
      </w:r>
      <w:r>
        <w:t xml:space="preserve"> Consumes.</w:t>
      </w:r>
    </w:p>
    <w:p w14:paraId="49B2D384" w14:textId="27826175" w:rsidR="00F2133F" w:rsidRDefault="00F2133F" w:rsidP="001D5685">
      <w:pPr>
        <w:pStyle w:val="ListParagraph"/>
        <w:numPr>
          <w:ilvl w:val="0"/>
          <w:numId w:val="18"/>
        </w:numPr>
      </w:pPr>
      <w:r>
        <w:t>Exposed api for producing response to the UI based on the request using RESTful web-service.</w:t>
      </w:r>
    </w:p>
    <w:p w14:paraId="4DACB94B" w14:textId="16C703E6" w:rsidR="00F2133F" w:rsidRDefault="00F2133F" w:rsidP="001D5685">
      <w:pPr>
        <w:pStyle w:val="ListParagraph"/>
        <w:numPr>
          <w:ilvl w:val="0"/>
          <w:numId w:val="18"/>
        </w:numPr>
      </w:pPr>
      <w:r>
        <w:t>Consumes response from the Python AI model through RESTful web-service.</w:t>
      </w:r>
    </w:p>
    <w:p w14:paraId="551CE525" w14:textId="77777777" w:rsidR="00135902" w:rsidRDefault="002562A0" w:rsidP="001D5685">
      <w:pPr>
        <w:pStyle w:val="ListParagraph"/>
        <w:numPr>
          <w:ilvl w:val="0"/>
          <w:numId w:val="16"/>
        </w:numPr>
      </w:pPr>
      <w:r>
        <w:t xml:space="preserve">Python AI Model </w:t>
      </w:r>
    </w:p>
    <w:p w14:paraId="0534537A" w14:textId="6000D176" w:rsidR="002562A0" w:rsidRDefault="00135902" w:rsidP="001D5685">
      <w:pPr>
        <w:pStyle w:val="ListParagraph"/>
        <w:numPr>
          <w:ilvl w:val="0"/>
          <w:numId w:val="19"/>
        </w:numPr>
      </w:pPr>
      <w:r>
        <w:t xml:space="preserve">Technologies Used : </w:t>
      </w:r>
      <w:r w:rsidR="002562A0" w:rsidRPr="00135902">
        <w:t>Flask Web-service, Python</w:t>
      </w:r>
      <w:r>
        <w:t>.</w:t>
      </w:r>
    </w:p>
    <w:p w14:paraId="1A707782" w14:textId="76C75035" w:rsidR="00135902" w:rsidRPr="002562A0" w:rsidRDefault="00135902" w:rsidP="001D5685">
      <w:pPr>
        <w:pStyle w:val="ListParagraph"/>
        <w:numPr>
          <w:ilvl w:val="0"/>
          <w:numId w:val="19"/>
        </w:numPr>
      </w:pPr>
      <w:r>
        <w:t>A</w:t>
      </w:r>
      <w:r w:rsidRPr="002562A0">
        <w:t>ctual intelligence is being designed</w:t>
      </w:r>
      <w:r>
        <w:t>, to generate the insights based on the requested query.</w:t>
      </w:r>
    </w:p>
    <w:p w14:paraId="4FB9FD2B" w14:textId="77777777" w:rsidR="002562A0" w:rsidRDefault="002562A0" w:rsidP="002562A0">
      <w:pPr>
        <w:ind w:left="360"/>
      </w:pPr>
    </w:p>
    <w:p w14:paraId="460C3B62" w14:textId="65E4652D" w:rsidR="00670B0A" w:rsidRDefault="00670B0A" w:rsidP="00670B0A">
      <w:pPr>
        <w:pStyle w:val="Heading2"/>
        <w:rPr>
          <w:b w:val="0"/>
          <w:color w:val="000000" w:themeColor="text1"/>
        </w:rPr>
      </w:pPr>
      <w:bookmarkStart w:id="5" w:name="_Toc25224942"/>
      <w:r>
        <w:rPr>
          <w:b w:val="0"/>
          <w:color w:val="000000" w:themeColor="text1"/>
        </w:rPr>
        <w:t>Database Schema</w:t>
      </w:r>
      <w:bookmarkEnd w:id="5"/>
    </w:p>
    <w:p w14:paraId="37F26F65" w14:textId="2EA7B784" w:rsidR="00670B0A" w:rsidRPr="00670B0A" w:rsidRDefault="00670B0A" w:rsidP="00670B0A">
      <w:pPr>
        <w:pStyle w:val="ParagraphText"/>
      </w:pPr>
    </w:p>
    <w:p w14:paraId="0774D8BC" w14:textId="77777777" w:rsidR="002562A0" w:rsidRPr="002562A0" w:rsidRDefault="002562A0" w:rsidP="002562A0"/>
    <w:p w14:paraId="23FBCB2E" w14:textId="77777777" w:rsidR="002562A0" w:rsidRPr="002562A0" w:rsidRDefault="002562A0" w:rsidP="002562A0">
      <w:pPr>
        <w:pStyle w:val="ParagraphText"/>
      </w:pPr>
    </w:p>
    <w:p w14:paraId="6BC259D1" w14:textId="4B539C31" w:rsidR="003949FD" w:rsidRPr="00AF3526" w:rsidRDefault="00286C89" w:rsidP="00832B33">
      <w:pPr>
        <w:pStyle w:val="Heading1"/>
        <w:rPr>
          <w:b w:val="0"/>
          <w:color w:val="000000" w:themeColor="text1"/>
        </w:rPr>
      </w:pPr>
      <w:bookmarkStart w:id="6" w:name="_Toc25224943"/>
      <w:r>
        <w:rPr>
          <w:b w:val="0"/>
          <w:color w:val="000000" w:themeColor="text1"/>
        </w:rPr>
        <w:lastRenderedPageBreak/>
        <w:t xml:space="preserve">User </w:t>
      </w:r>
      <w:r w:rsidR="009470FF">
        <w:rPr>
          <w:b w:val="0"/>
          <w:color w:val="000000" w:themeColor="text1"/>
        </w:rPr>
        <w:t>Authentication and Authorization</w:t>
      </w:r>
      <w:bookmarkEnd w:id="6"/>
    </w:p>
    <w:p w14:paraId="422E1BBA" w14:textId="17557123" w:rsidR="00C97170" w:rsidRDefault="00C97170" w:rsidP="00811DB4">
      <w:pPr>
        <w:pStyle w:val="Heading2"/>
        <w:rPr>
          <w:b w:val="0"/>
          <w:color w:val="000000" w:themeColor="text1"/>
        </w:rPr>
      </w:pPr>
      <w:bookmarkStart w:id="7" w:name="_Toc25224944"/>
      <w:bookmarkStart w:id="8" w:name="_Toc483107394"/>
      <w:bookmarkEnd w:id="2"/>
      <w:r>
        <w:rPr>
          <w:b w:val="0"/>
          <w:color w:val="000000" w:themeColor="text1"/>
        </w:rPr>
        <w:t>DHI authentication and authorization process</w:t>
      </w:r>
      <w:bookmarkEnd w:id="7"/>
    </w:p>
    <w:p w14:paraId="43E2185E" w14:textId="22A42995" w:rsidR="00C97170" w:rsidRDefault="00C97170" w:rsidP="00C97170">
      <w:pPr>
        <w:pStyle w:val="ParagraphText"/>
        <w:ind w:left="576"/>
      </w:pPr>
      <w:r w:rsidRPr="00C97170">
        <w:t>Before gaining access to the application, user needs to get register in the application using their email-id, phone-number and password. This registration process will create an entry in the database tables (USER_AUTH and USER_PROFILE), where USER_AUTH will store the user-name and password  and USER_PROFILE table will hold other information related to user like First Name, Last Name, Phone number etc.</w:t>
      </w:r>
    </w:p>
    <w:p w14:paraId="0EDBFBF8" w14:textId="75BF4CE2" w:rsidR="00DD6133" w:rsidRPr="00DD6133" w:rsidRDefault="00DD6133" w:rsidP="00DD6133">
      <w:r>
        <w:tab/>
      </w:r>
      <w:r>
        <w:tab/>
      </w:r>
      <w:r>
        <w:tab/>
      </w:r>
      <w:r>
        <w:tab/>
      </w:r>
    </w:p>
    <w:p w14:paraId="1C924F19" w14:textId="77FEEA99" w:rsidR="005A39FB" w:rsidRDefault="00E3009C" w:rsidP="00811DB4">
      <w:pPr>
        <w:pStyle w:val="Heading2"/>
        <w:rPr>
          <w:b w:val="0"/>
          <w:color w:val="000000" w:themeColor="text1"/>
        </w:rPr>
      </w:pPr>
      <w:bookmarkStart w:id="9" w:name="_Toc25224945"/>
      <w:r>
        <w:rPr>
          <w:b w:val="0"/>
          <w:color w:val="000000" w:themeColor="text1"/>
        </w:rPr>
        <w:t>R</w:t>
      </w:r>
      <w:r w:rsidR="005A39FB">
        <w:rPr>
          <w:b w:val="0"/>
          <w:color w:val="000000" w:themeColor="text1"/>
        </w:rPr>
        <w:t>egistering a new User</w:t>
      </w:r>
      <w:bookmarkStart w:id="10" w:name="_Toc526221030"/>
      <w:bookmarkStart w:id="11" w:name="_Toc257893740"/>
      <w:bookmarkEnd w:id="9"/>
    </w:p>
    <w:p w14:paraId="097AF2A3" w14:textId="57671A04" w:rsidR="00D06E6F" w:rsidRPr="00D06E6F" w:rsidRDefault="00D06E6F" w:rsidP="006C1FC8">
      <w:pPr>
        <w:pStyle w:val="ParagraphText"/>
        <w:ind w:left="567"/>
      </w:pPr>
      <w:r>
        <w:t xml:space="preserve">This is can be used to register a new user, as the current implementation in DHI we don’t have any UI for registering an user, so the user need to send the request </w:t>
      </w:r>
      <w:r w:rsidR="00871DA1">
        <w:t>to</w:t>
      </w:r>
      <w:r>
        <w:t xml:space="preserve"> Java web-service api using any of the REST client for registering a new user.</w:t>
      </w:r>
    </w:p>
    <w:p w14:paraId="21FD8C6B" w14:textId="1F53D966" w:rsidR="00D402D7" w:rsidRDefault="00D402D7" w:rsidP="00D402D7">
      <w:pPr>
        <w:pStyle w:val="Heading3"/>
        <w:ind w:left="1276" w:hanging="709"/>
        <w:rPr>
          <w:b w:val="0"/>
          <w:bCs w:val="0"/>
          <w:color w:val="000000" w:themeColor="text1"/>
          <w:sz w:val="24"/>
          <w:szCs w:val="24"/>
        </w:rPr>
      </w:pPr>
      <w:bookmarkStart w:id="12" w:name="_Toc25224946"/>
      <w:r>
        <w:rPr>
          <w:b w:val="0"/>
          <w:bCs w:val="0"/>
          <w:color w:val="000000" w:themeColor="text1"/>
          <w:sz w:val="24"/>
          <w:szCs w:val="24"/>
        </w:rPr>
        <w:t>Sequence Diagram for User Registration</w:t>
      </w:r>
      <w:bookmarkEnd w:id="12"/>
    </w:p>
    <w:p w14:paraId="3C98B30F" w14:textId="1E446AC1" w:rsidR="00D402D7" w:rsidRPr="00D402D7" w:rsidRDefault="00F7186C" w:rsidP="00D402D7">
      <w:pPr>
        <w:pStyle w:val="ParagraphText"/>
        <w:ind w:left="2160"/>
      </w:pPr>
      <w:r>
        <w:object w:dxaOrig="1534" w:dyaOrig="991" w14:anchorId="648B7A8D">
          <v:shape id="_x0000_i1121" type="#_x0000_t75" style="width:76.5pt;height:49.5pt" o:ole="">
            <v:imagedata r:id="rId14" o:title=""/>
          </v:shape>
          <o:OLEObject Type="Embed" ProgID="Package" ShapeID="_x0000_i1121" DrawAspect="Icon" ObjectID="_1645893554" r:id="rId15"/>
        </w:object>
      </w:r>
    </w:p>
    <w:p w14:paraId="09347E37" w14:textId="23F86E73" w:rsidR="00A5480C" w:rsidRDefault="00A5480C" w:rsidP="00A5480C">
      <w:pPr>
        <w:pStyle w:val="Heading3"/>
        <w:ind w:left="1276" w:hanging="709"/>
        <w:rPr>
          <w:b w:val="0"/>
          <w:bCs w:val="0"/>
          <w:color w:val="000000" w:themeColor="text1"/>
          <w:sz w:val="24"/>
          <w:szCs w:val="24"/>
        </w:rPr>
      </w:pPr>
      <w:bookmarkStart w:id="13" w:name="_Toc25224947"/>
      <w:r>
        <w:rPr>
          <w:b w:val="0"/>
          <w:bCs w:val="0"/>
          <w:color w:val="000000" w:themeColor="text1"/>
          <w:sz w:val="24"/>
          <w:szCs w:val="24"/>
        </w:rPr>
        <w:t>Sample Request and Response:</w:t>
      </w:r>
      <w:bookmarkEnd w:id="13"/>
    </w:p>
    <w:p w14:paraId="4A7C543A" w14:textId="1717EF06" w:rsidR="00D402D7" w:rsidRPr="00D402D7" w:rsidRDefault="00F7186C" w:rsidP="008B0EB0">
      <w:pPr>
        <w:pStyle w:val="ParagraphText"/>
        <w:ind w:left="2160"/>
      </w:pPr>
      <w:r>
        <w:object w:dxaOrig="1534" w:dyaOrig="991" w14:anchorId="3A3B9338">
          <v:shape id="_x0000_i1119" type="#_x0000_t75" style="width:76.5pt;height:49.5pt" o:ole="">
            <v:imagedata r:id="rId16" o:title=""/>
          </v:shape>
          <o:OLEObject Type="Embed" ProgID="Package" ShapeID="_x0000_i1119" DrawAspect="Icon" ObjectID="_1645893555" r:id="rId17"/>
        </w:object>
      </w:r>
    </w:p>
    <w:p w14:paraId="20390634" w14:textId="26FDCF83" w:rsidR="002B2967" w:rsidRPr="002B2967" w:rsidRDefault="002B2967" w:rsidP="002B2967">
      <w:pPr>
        <w:pStyle w:val="ParagraphText"/>
        <w:ind w:left="567"/>
      </w:pPr>
      <w:r>
        <w:t>Below is the sample request and response:</w:t>
      </w:r>
    </w:p>
    <w:p w14:paraId="5F4BDC5D" w14:textId="35F0A964" w:rsidR="009405BA" w:rsidRPr="00311185" w:rsidRDefault="009811F3" w:rsidP="002B2967">
      <w:pPr>
        <w:ind w:left="768" w:firstLine="24"/>
        <w:jc w:val="both"/>
        <w:rPr>
          <w:rFonts w:ascii="Consolas" w:eastAsiaTheme="minorHAnsi" w:hAnsi="Consolas" w:cs="Consolas"/>
          <w:color w:val="2A00FF"/>
          <w:sz w:val="16"/>
          <w:szCs w:val="16"/>
          <w:lang w:val="en-IN"/>
        </w:rPr>
      </w:pPr>
      <w:r w:rsidRPr="00311185">
        <w:rPr>
          <w:color w:val="000000" w:themeColor="text1"/>
          <w:sz w:val="20"/>
          <w:szCs w:val="20"/>
        </w:rPr>
        <w:t xml:space="preserve">Resource </w:t>
      </w:r>
      <w:proofErr w:type="spellStart"/>
      <w:r w:rsidRPr="00311185">
        <w:rPr>
          <w:color w:val="000000" w:themeColor="text1"/>
          <w:sz w:val="20"/>
          <w:szCs w:val="20"/>
        </w:rPr>
        <w:t>Url</w:t>
      </w:r>
      <w:proofErr w:type="spellEnd"/>
      <w:r w:rsidRPr="00311185">
        <w:rPr>
          <w:color w:val="000000" w:themeColor="text1"/>
          <w:sz w:val="20"/>
          <w:szCs w:val="20"/>
        </w:rPr>
        <w:t xml:space="preserve"> </w:t>
      </w:r>
      <w:r w:rsidRPr="00311185">
        <w:rPr>
          <w:color w:val="000000" w:themeColor="text1"/>
          <w:sz w:val="20"/>
          <w:szCs w:val="20"/>
        </w:rPr>
        <w:tab/>
      </w:r>
      <w:r w:rsidRPr="00311185">
        <w:rPr>
          <w:color w:val="000000" w:themeColor="text1"/>
          <w:sz w:val="20"/>
          <w:szCs w:val="20"/>
        </w:rPr>
        <w:tab/>
        <w:t xml:space="preserve">: </w:t>
      </w:r>
      <w:r w:rsidR="00811DB4" w:rsidRPr="00311185">
        <w:rPr>
          <w:color w:val="000000" w:themeColor="text1"/>
          <w:sz w:val="20"/>
          <w:szCs w:val="20"/>
        </w:rPr>
        <w:t xml:space="preserve"> </w:t>
      </w:r>
      <w:r w:rsidRPr="00311185">
        <w:rPr>
          <w:rFonts w:ascii="Consolas" w:eastAsiaTheme="minorHAnsi" w:hAnsi="Consolas" w:cs="Consolas"/>
          <w:color w:val="2A00FF"/>
          <w:sz w:val="16"/>
          <w:szCs w:val="16"/>
          <w:lang w:val="en-IN"/>
        </w:rPr>
        <w:t>/api/auth/register</w:t>
      </w:r>
    </w:p>
    <w:p w14:paraId="01FFAA68" w14:textId="1FB13323" w:rsidR="009811F3" w:rsidRPr="00311185" w:rsidRDefault="009811F3" w:rsidP="002B2967">
      <w:pPr>
        <w:ind w:left="768" w:firstLine="24"/>
        <w:jc w:val="both"/>
        <w:rPr>
          <w:color w:val="000000" w:themeColor="text1"/>
          <w:sz w:val="20"/>
          <w:szCs w:val="20"/>
        </w:rPr>
      </w:pPr>
      <w:r w:rsidRPr="00311185">
        <w:rPr>
          <w:color w:val="000000" w:themeColor="text1"/>
          <w:sz w:val="20"/>
          <w:szCs w:val="20"/>
        </w:rPr>
        <w:t>Method Type</w:t>
      </w:r>
      <w:r w:rsidRPr="00311185">
        <w:rPr>
          <w:color w:val="000000" w:themeColor="text1"/>
          <w:sz w:val="20"/>
          <w:szCs w:val="20"/>
        </w:rPr>
        <w:tab/>
      </w:r>
      <w:r w:rsidRPr="00311185">
        <w:rPr>
          <w:color w:val="000000" w:themeColor="text1"/>
          <w:sz w:val="20"/>
          <w:szCs w:val="20"/>
        </w:rPr>
        <w:tab/>
        <w:t xml:space="preserve">: POST </w:t>
      </w:r>
    </w:p>
    <w:p w14:paraId="4D08E39A" w14:textId="77777777" w:rsidR="009811F3" w:rsidRPr="00311185" w:rsidRDefault="009811F3" w:rsidP="002B2967">
      <w:pPr>
        <w:ind w:left="768" w:firstLine="24"/>
        <w:jc w:val="both"/>
        <w:rPr>
          <w:color w:val="000000" w:themeColor="text1"/>
          <w:sz w:val="20"/>
          <w:szCs w:val="20"/>
        </w:rPr>
      </w:pPr>
      <w:r w:rsidRPr="00311185">
        <w:rPr>
          <w:color w:val="000000" w:themeColor="text1"/>
          <w:sz w:val="20"/>
          <w:szCs w:val="20"/>
        </w:rPr>
        <w:t>accept</w:t>
      </w:r>
      <w:r w:rsidRPr="00311185">
        <w:rPr>
          <w:color w:val="000000" w:themeColor="text1"/>
          <w:sz w:val="20"/>
          <w:szCs w:val="20"/>
        </w:rPr>
        <w:tab/>
      </w:r>
      <w:r w:rsidRPr="00311185">
        <w:rPr>
          <w:color w:val="000000" w:themeColor="text1"/>
          <w:sz w:val="20"/>
          <w:szCs w:val="20"/>
        </w:rPr>
        <w:tab/>
      </w:r>
      <w:r w:rsidRPr="00311185">
        <w:rPr>
          <w:color w:val="000000" w:themeColor="text1"/>
          <w:sz w:val="20"/>
          <w:szCs w:val="20"/>
        </w:rPr>
        <w:tab/>
        <w:t>: application/json</w:t>
      </w:r>
    </w:p>
    <w:p w14:paraId="12D3F4F3" w14:textId="5ADB3C60" w:rsidR="009811F3" w:rsidRPr="00311185" w:rsidRDefault="009811F3" w:rsidP="002B2967">
      <w:pPr>
        <w:ind w:left="768" w:firstLine="24"/>
        <w:jc w:val="both"/>
        <w:rPr>
          <w:color w:val="000000" w:themeColor="text1"/>
          <w:sz w:val="20"/>
          <w:szCs w:val="20"/>
        </w:rPr>
      </w:pPr>
      <w:r w:rsidRPr="00311185">
        <w:rPr>
          <w:color w:val="000000" w:themeColor="text1"/>
          <w:sz w:val="20"/>
          <w:szCs w:val="20"/>
        </w:rPr>
        <w:t>content-type</w:t>
      </w:r>
      <w:r w:rsidRPr="00311185">
        <w:rPr>
          <w:color w:val="000000" w:themeColor="text1"/>
          <w:sz w:val="20"/>
          <w:szCs w:val="20"/>
        </w:rPr>
        <w:tab/>
      </w:r>
      <w:r w:rsidRPr="00311185">
        <w:rPr>
          <w:color w:val="000000" w:themeColor="text1"/>
          <w:sz w:val="20"/>
          <w:szCs w:val="20"/>
        </w:rPr>
        <w:tab/>
        <w:t>: application/json</w:t>
      </w:r>
    </w:p>
    <w:p w14:paraId="27A81D9F" w14:textId="2D9A7248" w:rsidR="009811F3" w:rsidRPr="00311185" w:rsidRDefault="009811F3" w:rsidP="002B2967">
      <w:pPr>
        <w:ind w:left="768" w:firstLine="24"/>
        <w:jc w:val="both"/>
        <w:rPr>
          <w:color w:val="000000" w:themeColor="text1"/>
          <w:sz w:val="20"/>
          <w:szCs w:val="20"/>
        </w:rPr>
      </w:pPr>
      <w:r w:rsidRPr="00311185">
        <w:rPr>
          <w:color w:val="000000" w:themeColor="text1"/>
          <w:sz w:val="20"/>
          <w:szCs w:val="20"/>
        </w:rPr>
        <w:t>Sample Request Body</w:t>
      </w:r>
      <w:r w:rsidRPr="00311185">
        <w:rPr>
          <w:color w:val="000000" w:themeColor="text1"/>
          <w:sz w:val="20"/>
          <w:szCs w:val="20"/>
        </w:rPr>
        <w:tab/>
        <w:t>:</w:t>
      </w:r>
    </w:p>
    <w:p w14:paraId="4577236F"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t>{</w:t>
      </w:r>
    </w:p>
    <w:p w14:paraId="0697309F"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w:t>
      </w:r>
      <w:proofErr w:type="spellStart"/>
      <w:r w:rsidRPr="00311185">
        <w:rPr>
          <w:color w:val="000000" w:themeColor="text1"/>
          <w:sz w:val="20"/>
          <w:szCs w:val="20"/>
        </w:rPr>
        <w:t>firstName</w:t>
      </w:r>
      <w:proofErr w:type="spellEnd"/>
      <w:r w:rsidRPr="00311185">
        <w:rPr>
          <w:color w:val="000000" w:themeColor="text1"/>
          <w:sz w:val="20"/>
          <w:szCs w:val="20"/>
        </w:rPr>
        <w:t>": "Demo",</w:t>
      </w:r>
    </w:p>
    <w:p w14:paraId="7130E853"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w:t>
      </w:r>
      <w:proofErr w:type="spellStart"/>
      <w:r w:rsidRPr="00311185">
        <w:rPr>
          <w:color w:val="000000" w:themeColor="text1"/>
          <w:sz w:val="20"/>
          <w:szCs w:val="20"/>
        </w:rPr>
        <w:t>middleName</w:t>
      </w:r>
      <w:proofErr w:type="spellEnd"/>
      <w:r w:rsidRPr="00311185">
        <w:rPr>
          <w:color w:val="000000" w:themeColor="text1"/>
          <w:sz w:val="20"/>
          <w:szCs w:val="20"/>
        </w:rPr>
        <w:t>": "",</w:t>
      </w:r>
    </w:p>
    <w:p w14:paraId="7C4DAA91"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w:t>
      </w:r>
      <w:proofErr w:type="spellStart"/>
      <w:r w:rsidRPr="00311185">
        <w:rPr>
          <w:color w:val="000000" w:themeColor="text1"/>
          <w:sz w:val="20"/>
          <w:szCs w:val="20"/>
        </w:rPr>
        <w:t>lastName</w:t>
      </w:r>
      <w:proofErr w:type="spellEnd"/>
      <w:r w:rsidRPr="00311185">
        <w:rPr>
          <w:color w:val="000000" w:themeColor="text1"/>
          <w:sz w:val="20"/>
          <w:szCs w:val="20"/>
        </w:rPr>
        <w:t>": "Demo",</w:t>
      </w:r>
    </w:p>
    <w:p w14:paraId="4A95649A"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w:t>
      </w:r>
      <w:proofErr w:type="spellStart"/>
      <w:r w:rsidRPr="00311185">
        <w:rPr>
          <w:color w:val="000000" w:themeColor="text1"/>
          <w:sz w:val="20"/>
          <w:szCs w:val="20"/>
        </w:rPr>
        <w:t>mobileNumber</w:t>
      </w:r>
      <w:proofErr w:type="spellEnd"/>
      <w:r w:rsidRPr="00311185">
        <w:rPr>
          <w:color w:val="000000" w:themeColor="text1"/>
          <w:sz w:val="20"/>
          <w:szCs w:val="20"/>
        </w:rPr>
        <w:t>": "+91",</w:t>
      </w:r>
    </w:p>
    <w:p w14:paraId="60413F63"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"password": "demo@123",</w:t>
      </w:r>
    </w:p>
    <w:p w14:paraId="422991D4" w14:textId="77777777"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"email": "demo@brillio.com"</w:t>
      </w:r>
    </w:p>
    <w:p w14:paraId="6C03869A" w14:textId="4259A7DF" w:rsidR="009811F3" w:rsidRPr="00311185" w:rsidRDefault="009811F3" w:rsidP="002B2967">
      <w:pPr>
        <w:ind w:left="1032" w:firstLine="24"/>
        <w:jc w:val="both"/>
        <w:rPr>
          <w:color w:val="000000" w:themeColor="text1"/>
          <w:sz w:val="20"/>
          <w:szCs w:val="20"/>
        </w:rPr>
      </w:pPr>
      <w:r w:rsidRPr="00311185">
        <w:rPr>
          <w:color w:val="000000" w:themeColor="text1"/>
          <w:sz w:val="20"/>
          <w:szCs w:val="20"/>
        </w:rPr>
        <w:tab/>
        <w:t xml:space="preserve">} </w:t>
      </w:r>
    </w:p>
    <w:p w14:paraId="0489FA7F" w14:textId="66744F4E" w:rsidR="00311185" w:rsidRPr="00311185" w:rsidRDefault="00311185" w:rsidP="002B2967">
      <w:pPr>
        <w:ind w:left="192"/>
        <w:jc w:val="both"/>
        <w:rPr>
          <w:color w:val="000000" w:themeColor="text1"/>
          <w:sz w:val="20"/>
          <w:szCs w:val="20"/>
        </w:rPr>
      </w:pPr>
      <w:r w:rsidRPr="00311185">
        <w:rPr>
          <w:color w:val="000000" w:themeColor="text1"/>
          <w:sz w:val="20"/>
          <w:szCs w:val="20"/>
        </w:rPr>
        <w:tab/>
        <w:t xml:space="preserve">Sample Response </w:t>
      </w:r>
      <w:r w:rsidRPr="00311185">
        <w:rPr>
          <w:color w:val="000000" w:themeColor="text1"/>
          <w:sz w:val="20"/>
          <w:szCs w:val="20"/>
        </w:rPr>
        <w:tab/>
        <w:t>:</w:t>
      </w:r>
    </w:p>
    <w:p w14:paraId="17A41E5F" w14:textId="77777777" w:rsidR="00311185" w:rsidRPr="00311185" w:rsidRDefault="00311185" w:rsidP="002B2967">
      <w:pPr>
        <w:ind w:left="192"/>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w:t>
      </w:r>
    </w:p>
    <w:p w14:paraId="0E2DDDEF" w14:textId="77777777" w:rsidR="00311185" w:rsidRPr="00311185" w:rsidRDefault="00311185" w:rsidP="002B2967">
      <w:pPr>
        <w:ind w:left="1632"/>
        <w:jc w:val="both"/>
        <w:rPr>
          <w:color w:val="000000" w:themeColor="text1"/>
          <w:sz w:val="20"/>
          <w:szCs w:val="20"/>
        </w:rPr>
      </w:pPr>
      <w:r w:rsidRPr="00311185">
        <w:rPr>
          <w:color w:val="000000" w:themeColor="text1"/>
          <w:sz w:val="20"/>
          <w:szCs w:val="20"/>
        </w:rPr>
        <w:t xml:space="preserve">   "status": "success",</w:t>
      </w:r>
    </w:p>
    <w:p w14:paraId="10A7CEE0" w14:textId="77777777" w:rsidR="00311185" w:rsidRPr="00311185" w:rsidRDefault="00311185" w:rsidP="002B2967">
      <w:pPr>
        <w:ind w:left="1632"/>
        <w:jc w:val="both"/>
        <w:rPr>
          <w:color w:val="000000" w:themeColor="text1"/>
          <w:sz w:val="20"/>
          <w:szCs w:val="20"/>
        </w:rPr>
      </w:pPr>
      <w:r w:rsidRPr="00311185">
        <w:rPr>
          <w:color w:val="000000" w:themeColor="text1"/>
          <w:sz w:val="20"/>
          <w:szCs w:val="20"/>
        </w:rPr>
        <w:t xml:space="preserve">   "</w:t>
      </w:r>
      <w:proofErr w:type="spellStart"/>
      <w:r w:rsidRPr="00311185">
        <w:rPr>
          <w:color w:val="000000" w:themeColor="text1"/>
          <w:sz w:val="20"/>
          <w:szCs w:val="20"/>
        </w:rPr>
        <w:t>statusCode</w:t>
      </w:r>
      <w:proofErr w:type="spellEnd"/>
      <w:r w:rsidRPr="00311185">
        <w:rPr>
          <w:color w:val="000000" w:themeColor="text1"/>
          <w:sz w:val="20"/>
          <w:szCs w:val="20"/>
        </w:rPr>
        <w:t>": "200",</w:t>
      </w:r>
    </w:p>
    <w:p w14:paraId="10B831EF" w14:textId="77777777" w:rsidR="00311185" w:rsidRPr="00311185" w:rsidRDefault="00311185" w:rsidP="002B2967">
      <w:pPr>
        <w:ind w:left="1632"/>
        <w:jc w:val="both"/>
        <w:rPr>
          <w:color w:val="000000" w:themeColor="text1"/>
          <w:sz w:val="20"/>
          <w:szCs w:val="20"/>
        </w:rPr>
      </w:pPr>
      <w:r w:rsidRPr="00311185">
        <w:rPr>
          <w:color w:val="000000" w:themeColor="text1"/>
          <w:sz w:val="20"/>
          <w:szCs w:val="20"/>
        </w:rPr>
        <w:lastRenderedPageBreak/>
        <w:t xml:space="preserve">   "description": "Account registered successfully."</w:t>
      </w:r>
    </w:p>
    <w:p w14:paraId="6B5AB9A3" w14:textId="77777777" w:rsidR="00B15E7A" w:rsidRDefault="00311185" w:rsidP="002B2967">
      <w:pPr>
        <w:ind w:left="1632"/>
        <w:jc w:val="both"/>
        <w:rPr>
          <w:color w:val="000000" w:themeColor="text1"/>
          <w:sz w:val="20"/>
          <w:szCs w:val="20"/>
        </w:rPr>
      </w:pPr>
      <w:r w:rsidRPr="00311185">
        <w:rPr>
          <w:color w:val="000000" w:themeColor="text1"/>
          <w:sz w:val="20"/>
          <w:szCs w:val="20"/>
        </w:rPr>
        <w:t>}</w:t>
      </w:r>
    </w:p>
    <w:p w14:paraId="17134BDD" w14:textId="40E9E725" w:rsidR="00311185" w:rsidRDefault="00311185" w:rsidP="002B2967">
      <w:pPr>
        <w:ind w:left="192"/>
        <w:jc w:val="both"/>
        <w:rPr>
          <w:color w:val="000000" w:themeColor="text1"/>
        </w:rPr>
      </w:pPr>
      <w:r>
        <w:rPr>
          <w:color w:val="000000" w:themeColor="text1"/>
        </w:rPr>
        <w:tab/>
      </w:r>
    </w:p>
    <w:p w14:paraId="7CFC6181" w14:textId="1BF7B2EF" w:rsidR="00E3009C" w:rsidRDefault="00E3009C" w:rsidP="00E3009C">
      <w:pPr>
        <w:pStyle w:val="Heading2"/>
        <w:rPr>
          <w:b w:val="0"/>
          <w:color w:val="000000" w:themeColor="text1"/>
        </w:rPr>
      </w:pPr>
      <w:bookmarkStart w:id="14" w:name="_Toc25224948"/>
      <w:r>
        <w:rPr>
          <w:b w:val="0"/>
          <w:color w:val="000000" w:themeColor="text1"/>
        </w:rPr>
        <w:t xml:space="preserve">Listing all registered </w:t>
      </w:r>
      <w:r w:rsidR="00A578AC">
        <w:rPr>
          <w:b w:val="0"/>
          <w:color w:val="000000" w:themeColor="text1"/>
        </w:rPr>
        <w:t>users</w:t>
      </w:r>
      <w:bookmarkEnd w:id="14"/>
    </w:p>
    <w:p w14:paraId="08984648" w14:textId="2799381B" w:rsidR="00CD0332" w:rsidRDefault="00CD0332" w:rsidP="00CD0332">
      <w:pPr>
        <w:pStyle w:val="ParagraphText"/>
      </w:pPr>
      <w:r>
        <w:t xml:space="preserve">This api will enable the user to fetch all the registered users. It displays all the information about the user except the password. </w:t>
      </w:r>
      <w:r w:rsidR="00B3041B">
        <w:t>But in case any user forgets his/her password then they can make use of forgot password api to retrieve the password in their registered email.</w:t>
      </w:r>
    </w:p>
    <w:p w14:paraId="27D955CE" w14:textId="7887DA36" w:rsidR="008817B4" w:rsidRDefault="008817B4" w:rsidP="008817B4">
      <w:pPr>
        <w:pStyle w:val="Heading3"/>
        <w:ind w:left="1276" w:hanging="709"/>
        <w:rPr>
          <w:b w:val="0"/>
          <w:bCs w:val="0"/>
          <w:color w:val="000000" w:themeColor="text1"/>
          <w:sz w:val="24"/>
          <w:szCs w:val="24"/>
        </w:rPr>
      </w:pPr>
      <w:bookmarkStart w:id="15" w:name="_Toc25224949"/>
      <w:r>
        <w:rPr>
          <w:b w:val="0"/>
          <w:bCs w:val="0"/>
          <w:color w:val="000000" w:themeColor="text1"/>
          <w:sz w:val="24"/>
          <w:szCs w:val="24"/>
        </w:rPr>
        <w:t>Sequence Diagram</w:t>
      </w:r>
      <w:r w:rsidR="006F4888">
        <w:rPr>
          <w:b w:val="0"/>
          <w:bCs w:val="0"/>
          <w:color w:val="000000" w:themeColor="text1"/>
          <w:sz w:val="24"/>
          <w:szCs w:val="24"/>
        </w:rPr>
        <w:t xml:space="preserve"> getting all registered users</w:t>
      </w:r>
      <w:bookmarkEnd w:id="15"/>
    </w:p>
    <w:p w14:paraId="3F151BD3" w14:textId="26040995" w:rsidR="008817B4" w:rsidRDefault="008817B4" w:rsidP="008817B4">
      <w:pPr>
        <w:pStyle w:val="Heading3"/>
        <w:numPr>
          <w:ilvl w:val="0"/>
          <w:numId w:val="0"/>
        </w:numPr>
        <w:ind w:left="1276"/>
        <w:rPr>
          <w:b w:val="0"/>
          <w:bCs w:val="0"/>
          <w:color w:val="000000" w:themeColor="text1"/>
          <w:sz w:val="24"/>
          <w:szCs w:val="24"/>
        </w:rPr>
      </w:pPr>
      <w:r>
        <w:rPr>
          <w:b w:val="0"/>
          <w:bCs w:val="0"/>
          <w:color w:val="000000" w:themeColor="text1"/>
          <w:sz w:val="24"/>
          <w:szCs w:val="24"/>
        </w:rPr>
        <w:tab/>
      </w:r>
      <w:r>
        <w:rPr>
          <w:b w:val="0"/>
          <w:bCs w:val="0"/>
          <w:color w:val="000000" w:themeColor="text1"/>
          <w:sz w:val="24"/>
          <w:szCs w:val="24"/>
        </w:rPr>
        <w:tab/>
      </w:r>
      <w:bookmarkStart w:id="16" w:name="_Toc25224950"/>
      <w:bookmarkEnd w:id="16"/>
      <w:r>
        <w:rPr>
          <w:b w:val="0"/>
          <w:bCs w:val="0"/>
          <w:color w:val="000000" w:themeColor="text1"/>
          <w:sz w:val="24"/>
          <w:szCs w:val="24"/>
        </w:rPr>
        <w:object w:dxaOrig="1534" w:dyaOrig="991" w14:anchorId="03F05E5E">
          <v:shape id="_x0000_i1112" type="#_x0000_t75" style="width:76.5pt;height:49.5pt" o:ole="">
            <v:imagedata r:id="rId18" o:title=""/>
          </v:shape>
          <o:OLEObject Type="Embed" ProgID="Package" ShapeID="_x0000_i1112" DrawAspect="Icon" ObjectID="_1645893556" r:id="rId19"/>
        </w:object>
      </w:r>
    </w:p>
    <w:p w14:paraId="3C0A327C" w14:textId="04800A3B" w:rsidR="00D34722" w:rsidRDefault="00D34722" w:rsidP="00D34722">
      <w:pPr>
        <w:pStyle w:val="Heading3"/>
        <w:ind w:left="1276" w:hanging="709"/>
        <w:rPr>
          <w:b w:val="0"/>
          <w:bCs w:val="0"/>
          <w:color w:val="000000" w:themeColor="text1"/>
          <w:sz w:val="24"/>
          <w:szCs w:val="24"/>
        </w:rPr>
      </w:pPr>
      <w:bookmarkStart w:id="17" w:name="_Toc25224951"/>
      <w:r>
        <w:rPr>
          <w:b w:val="0"/>
          <w:bCs w:val="0"/>
          <w:color w:val="000000" w:themeColor="text1"/>
          <w:sz w:val="24"/>
          <w:szCs w:val="24"/>
        </w:rPr>
        <w:t>Sample Request and Response</w:t>
      </w:r>
      <w:bookmarkEnd w:id="17"/>
    </w:p>
    <w:p w14:paraId="69FBF6F4" w14:textId="4C3ED0D5" w:rsidR="00C4518D" w:rsidRPr="00C4518D" w:rsidRDefault="00C4518D" w:rsidP="00C4518D">
      <w:pPr>
        <w:pStyle w:val="ParagraphText"/>
        <w:ind w:left="2160"/>
      </w:pPr>
      <w:r>
        <w:object w:dxaOrig="1534" w:dyaOrig="991" w14:anchorId="361FF554">
          <v:shape id="_x0000_i1113" type="#_x0000_t75" style="width:76.5pt;height:49.5pt" o:ole="">
            <v:imagedata r:id="rId20" o:title=""/>
          </v:shape>
          <o:OLEObject Type="Embed" ProgID="Package" ShapeID="_x0000_i1113" DrawAspect="Icon" ObjectID="_1645893557" r:id="rId21"/>
        </w:object>
      </w:r>
    </w:p>
    <w:p w14:paraId="56874C02" w14:textId="6DF77766" w:rsidR="00E3009C" w:rsidRPr="00E3009C" w:rsidRDefault="00E3009C" w:rsidP="00E3009C">
      <w:pPr>
        <w:pStyle w:val="ParagraphText"/>
        <w:ind w:left="567"/>
      </w:pPr>
      <w:r>
        <w:t>Below is the sample request and response:</w:t>
      </w:r>
    </w:p>
    <w:p w14:paraId="65387A97" w14:textId="7A520A08" w:rsidR="00E3009C" w:rsidRPr="00311185" w:rsidRDefault="00E3009C" w:rsidP="00E3009C">
      <w:pPr>
        <w:ind w:left="768" w:firstLine="24"/>
        <w:jc w:val="both"/>
        <w:rPr>
          <w:rFonts w:ascii="Consolas" w:eastAsiaTheme="minorHAnsi" w:hAnsi="Consolas" w:cs="Consolas"/>
          <w:color w:val="2A00FF"/>
          <w:sz w:val="16"/>
          <w:szCs w:val="16"/>
          <w:lang w:val="en-IN"/>
        </w:rPr>
      </w:pPr>
      <w:r w:rsidRPr="00311185">
        <w:rPr>
          <w:color w:val="000000" w:themeColor="text1"/>
          <w:sz w:val="20"/>
          <w:szCs w:val="20"/>
        </w:rPr>
        <w:t xml:space="preserve">Resource </w:t>
      </w:r>
      <w:proofErr w:type="spellStart"/>
      <w:r w:rsidRPr="00311185">
        <w:rPr>
          <w:color w:val="000000" w:themeColor="text1"/>
          <w:sz w:val="20"/>
          <w:szCs w:val="20"/>
        </w:rPr>
        <w:t>Url</w:t>
      </w:r>
      <w:proofErr w:type="spellEnd"/>
      <w:r w:rsidRPr="00311185">
        <w:rPr>
          <w:color w:val="000000" w:themeColor="text1"/>
          <w:sz w:val="20"/>
          <w:szCs w:val="20"/>
        </w:rPr>
        <w:t xml:space="preserve"> </w:t>
      </w:r>
      <w:r w:rsidRPr="00311185">
        <w:rPr>
          <w:color w:val="000000" w:themeColor="text1"/>
          <w:sz w:val="20"/>
          <w:szCs w:val="20"/>
        </w:rPr>
        <w:tab/>
      </w:r>
      <w:r w:rsidRPr="00311185">
        <w:rPr>
          <w:color w:val="000000" w:themeColor="text1"/>
          <w:sz w:val="20"/>
          <w:szCs w:val="20"/>
        </w:rPr>
        <w:tab/>
        <w:t xml:space="preserve">:  </w:t>
      </w:r>
      <w:r w:rsidRPr="00E3009C">
        <w:rPr>
          <w:rFonts w:ascii="Consolas" w:eastAsiaTheme="minorHAnsi" w:hAnsi="Consolas" w:cs="Consolas"/>
          <w:color w:val="2A00FF"/>
          <w:sz w:val="20"/>
          <w:szCs w:val="20"/>
          <w:lang w:val="en-IN"/>
        </w:rPr>
        <w:t>/api/auth/user/list</w:t>
      </w:r>
    </w:p>
    <w:p w14:paraId="42C3D0BE" w14:textId="5B085E28" w:rsidR="00E3009C" w:rsidRPr="00311185" w:rsidRDefault="00E3009C" w:rsidP="00E3009C">
      <w:pPr>
        <w:ind w:left="768" w:firstLine="24"/>
        <w:jc w:val="both"/>
        <w:rPr>
          <w:color w:val="000000" w:themeColor="text1"/>
          <w:sz w:val="20"/>
          <w:szCs w:val="20"/>
        </w:rPr>
      </w:pPr>
      <w:r w:rsidRPr="00311185">
        <w:rPr>
          <w:color w:val="000000" w:themeColor="text1"/>
          <w:sz w:val="20"/>
          <w:szCs w:val="20"/>
        </w:rPr>
        <w:t>Method Type</w:t>
      </w:r>
      <w:r w:rsidRPr="00311185">
        <w:rPr>
          <w:color w:val="000000" w:themeColor="text1"/>
          <w:sz w:val="20"/>
          <w:szCs w:val="20"/>
        </w:rPr>
        <w:tab/>
      </w:r>
      <w:r w:rsidRPr="00311185">
        <w:rPr>
          <w:color w:val="000000" w:themeColor="text1"/>
          <w:sz w:val="20"/>
          <w:szCs w:val="20"/>
        </w:rPr>
        <w:tab/>
        <w:t xml:space="preserve">: </w:t>
      </w:r>
      <w:r>
        <w:rPr>
          <w:color w:val="000000" w:themeColor="text1"/>
          <w:sz w:val="20"/>
          <w:szCs w:val="20"/>
        </w:rPr>
        <w:t>GET</w:t>
      </w:r>
      <w:r w:rsidRPr="00311185">
        <w:rPr>
          <w:color w:val="000000" w:themeColor="text1"/>
          <w:sz w:val="20"/>
          <w:szCs w:val="20"/>
        </w:rPr>
        <w:t xml:space="preserve"> </w:t>
      </w:r>
    </w:p>
    <w:p w14:paraId="6D2BD35A" w14:textId="77777777" w:rsidR="00E3009C" w:rsidRPr="00311185" w:rsidRDefault="00E3009C" w:rsidP="00E3009C">
      <w:pPr>
        <w:ind w:left="768" w:firstLine="24"/>
        <w:jc w:val="both"/>
        <w:rPr>
          <w:color w:val="000000" w:themeColor="text1"/>
          <w:sz w:val="20"/>
          <w:szCs w:val="20"/>
        </w:rPr>
      </w:pPr>
      <w:r w:rsidRPr="00311185">
        <w:rPr>
          <w:color w:val="000000" w:themeColor="text1"/>
          <w:sz w:val="20"/>
          <w:szCs w:val="20"/>
        </w:rPr>
        <w:t>accept</w:t>
      </w:r>
      <w:r w:rsidRPr="00311185">
        <w:rPr>
          <w:color w:val="000000" w:themeColor="text1"/>
          <w:sz w:val="20"/>
          <w:szCs w:val="20"/>
        </w:rPr>
        <w:tab/>
      </w:r>
      <w:r w:rsidRPr="00311185">
        <w:rPr>
          <w:color w:val="000000" w:themeColor="text1"/>
          <w:sz w:val="20"/>
          <w:szCs w:val="20"/>
        </w:rPr>
        <w:tab/>
      </w:r>
      <w:r w:rsidRPr="00311185">
        <w:rPr>
          <w:color w:val="000000" w:themeColor="text1"/>
          <w:sz w:val="20"/>
          <w:szCs w:val="20"/>
        </w:rPr>
        <w:tab/>
        <w:t>: application/json</w:t>
      </w:r>
    </w:p>
    <w:p w14:paraId="455804BA" w14:textId="77777777" w:rsidR="00E3009C" w:rsidRPr="00311185" w:rsidRDefault="00E3009C" w:rsidP="00E3009C">
      <w:pPr>
        <w:ind w:left="768" w:firstLine="24"/>
        <w:jc w:val="both"/>
        <w:rPr>
          <w:color w:val="000000" w:themeColor="text1"/>
          <w:sz w:val="20"/>
          <w:szCs w:val="20"/>
        </w:rPr>
      </w:pPr>
      <w:r w:rsidRPr="00311185">
        <w:rPr>
          <w:color w:val="000000" w:themeColor="text1"/>
          <w:sz w:val="20"/>
          <w:szCs w:val="20"/>
        </w:rPr>
        <w:t>content-type</w:t>
      </w:r>
      <w:r w:rsidRPr="00311185">
        <w:rPr>
          <w:color w:val="000000" w:themeColor="text1"/>
          <w:sz w:val="20"/>
          <w:szCs w:val="20"/>
        </w:rPr>
        <w:tab/>
      </w:r>
      <w:r w:rsidRPr="00311185">
        <w:rPr>
          <w:color w:val="000000" w:themeColor="text1"/>
          <w:sz w:val="20"/>
          <w:szCs w:val="20"/>
        </w:rPr>
        <w:tab/>
        <w:t>: application/json</w:t>
      </w:r>
    </w:p>
    <w:p w14:paraId="5CBA3619" w14:textId="2A1BE0FC" w:rsidR="00E3009C" w:rsidRPr="00311185" w:rsidRDefault="00E3009C" w:rsidP="00E3009C">
      <w:pPr>
        <w:ind w:left="768" w:firstLine="24"/>
        <w:jc w:val="both"/>
        <w:rPr>
          <w:color w:val="000000" w:themeColor="text1"/>
          <w:sz w:val="20"/>
          <w:szCs w:val="20"/>
        </w:rPr>
      </w:pPr>
      <w:r w:rsidRPr="00311185">
        <w:rPr>
          <w:color w:val="000000" w:themeColor="text1"/>
          <w:sz w:val="20"/>
          <w:szCs w:val="20"/>
        </w:rPr>
        <w:t>Sample Request Body</w:t>
      </w:r>
      <w:r w:rsidRPr="00311185">
        <w:rPr>
          <w:color w:val="000000" w:themeColor="text1"/>
          <w:sz w:val="20"/>
          <w:szCs w:val="20"/>
        </w:rPr>
        <w:tab/>
        <w:t>:</w:t>
      </w:r>
      <w:r w:rsidR="000C5C96">
        <w:rPr>
          <w:color w:val="000000" w:themeColor="text1"/>
          <w:sz w:val="20"/>
          <w:szCs w:val="20"/>
        </w:rPr>
        <w:t xml:space="preserve"> NA</w:t>
      </w:r>
    </w:p>
    <w:p w14:paraId="20A4E061" w14:textId="19FFF1D9" w:rsidR="00E3009C" w:rsidRPr="00311185" w:rsidRDefault="00E3009C" w:rsidP="000C5C96">
      <w:pPr>
        <w:ind w:left="1032" w:firstLine="24"/>
        <w:jc w:val="both"/>
        <w:rPr>
          <w:color w:val="000000" w:themeColor="text1"/>
          <w:sz w:val="20"/>
          <w:szCs w:val="20"/>
        </w:rPr>
      </w:pPr>
      <w:r w:rsidRPr="00311185">
        <w:rPr>
          <w:color w:val="000000" w:themeColor="text1"/>
          <w:sz w:val="20"/>
          <w:szCs w:val="20"/>
        </w:rPr>
        <w:tab/>
        <w:t xml:space="preserve"> </w:t>
      </w:r>
    </w:p>
    <w:p w14:paraId="7040AAB9" w14:textId="77777777" w:rsidR="00E3009C" w:rsidRPr="00311185" w:rsidRDefault="00E3009C" w:rsidP="00E3009C">
      <w:pPr>
        <w:ind w:left="192"/>
        <w:jc w:val="both"/>
        <w:rPr>
          <w:color w:val="000000" w:themeColor="text1"/>
          <w:sz w:val="20"/>
          <w:szCs w:val="20"/>
        </w:rPr>
      </w:pPr>
      <w:r w:rsidRPr="00311185">
        <w:rPr>
          <w:color w:val="000000" w:themeColor="text1"/>
          <w:sz w:val="20"/>
          <w:szCs w:val="20"/>
        </w:rPr>
        <w:tab/>
        <w:t xml:space="preserve">Sample Response </w:t>
      </w:r>
      <w:r w:rsidRPr="00311185">
        <w:rPr>
          <w:color w:val="000000" w:themeColor="text1"/>
          <w:sz w:val="20"/>
          <w:szCs w:val="20"/>
        </w:rPr>
        <w:tab/>
        <w:t>:</w:t>
      </w:r>
    </w:p>
    <w:p w14:paraId="4834F5AD" w14:textId="77777777" w:rsidR="000C5C96" w:rsidRPr="000C5C96" w:rsidRDefault="00E3009C" w:rsidP="000C5C96">
      <w:pPr>
        <w:ind w:left="192"/>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r>
      <w:r w:rsidR="000C5C96" w:rsidRPr="000C5C96">
        <w:rPr>
          <w:color w:val="000000" w:themeColor="text1"/>
          <w:sz w:val="20"/>
          <w:szCs w:val="20"/>
        </w:rPr>
        <w:t>{"</w:t>
      </w:r>
      <w:proofErr w:type="spellStart"/>
      <w:r w:rsidR="000C5C96" w:rsidRPr="000C5C96">
        <w:rPr>
          <w:color w:val="000000" w:themeColor="text1"/>
          <w:sz w:val="20"/>
          <w:szCs w:val="20"/>
        </w:rPr>
        <w:t>userProfileList</w:t>
      </w:r>
      <w:proofErr w:type="spellEnd"/>
      <w:r w:rsidR="000C5C96" w:rsidRPr="000C5C96">
        <w:rPr>
          <w:color w:val="000000" w:themeColor="text1"/>
          <w:sz w:val="20"/>
          <w:szCs w:val="20"/>
        </w:rPr>
        <w:t>": [</w:t>
      </w:r>
    </w:p>
    <w:p w14:paraId="32C1C417"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
    <w:p w14:paraId="4E8C82D1"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userName</w:t>
      </w:r>
      <w:proofErr w:type="spellEnd"/>
      <w:r w:rsidRPr="000C5C96">
        <w:rPr>
          <w:color w:val="000000" w:themeColor="text1"/>
          <w:sz w:val="20"/>
          <w:szCs w:val="20"/>
        </w:rPr>
        <w:t>": "akash.bais@brillio.com",</w:t>
      </w:r>
    </w:p>
    <w:p w14:paraId="7F836B4E"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firstname</w:t>
      </w:r>
      <w:proofErr w:type="spellEnd"/>
      <w:r w:rsidRPr="000C5C96">
        <w:rPr>
          <w:color w:val="000000" w:themeColor="text1"/>
          <w:sz w:val="20"/>
          <w:szCs w:val="20"/>
        </w:rPr>
        <w:t>": "Akash",</w:t>
      </w:r>
    </w:p>
    <w:p w14:paraId="6FB8984D"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middlename</w:t>
      </w:r>
      <w:proofErr w:type="spellEnd"/>
      <w:r w:rsidRPr="000C5C96">
        <w:rPr>
          <w:color w:val="000000" w:themeColor="text1"/>
          <w:sz w:val="20"/>
          <w:szCs w:val="20"/>
        </w:rPr>
        <w:t>": "",</w:t>
      </w:r>
    </w:p>
    <w:p w14:paraId="17B7C3AD"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lastname</w:t>
      </w:r>
      <w:proofErr w:type="spellEnd"/>
      <w:r w:rsidRPr="000C5C96">
        <w:rPr>
          <w:color w:val="000000" w:themeColor="text1"/>
          <w:sz w:val="20"/>
          <w:szCs w:val="20"/>
        </w:rPr>
        <w:t>": "Bais",</w:t>
      </w:r>
    </w:p>
    <w:p w14:paraId="7FDA8781"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phoneNumber</w:t>
      </w:r>
      <w:proofErr w:type="spellEnd"/>
      <w:r w:rsidRPr="000C5C96">
        <w:rPr>
          <w:color w:val="000000" w:themeColor="text1"/>
          <w:sz w:val="20"/>
          <w:szCs w:val="20"/>
        </w:rPr>
        <w:t>": "+919970630663",</w:t>
      </w:r>
    </w:p>
    <w:p w14:paraId="7D8D60E3"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profileCreatedDate</w:t>
      </w:r>
      <w:proofErr w:type="spellEnd"/>
      <w:r w:rsidRPr="000C5C96">
        <w:rPr>
          <w:color w:val="000000" w:themeColor="text1"/>
          <w:sz w:val="20"/>
          <w:szCs w:val="20"/>
        </w:rPr>
        <w:t>": 1572934866000,</w:t>
      </w:r>
    </w:p>
    <w:p w14:paraId="33CADC93"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profileModifiedDate</w:t>
      </w:r>
      <w:proofErr w:type="spellEnd"/>
      <w:r w:rsidRPr="000C5C96">
        <w:rPr>
          <w:color w:val="000000" w:themeColor="text1"/>
          <w:sz w:val="20"/>
          <w:szCs w:val="20"/>
        </w:rPr>
        <w:t>": 1572934866000</w:t>
      </w:r>
    </w:p>
    <w:p w14:paraId="087CD3D7"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
    <w:p w14:paraId="37D789D1"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
    <w:p w14:paraId="62CEDEEE"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userName</w:t>
      </w:r>
      <w:proofErr w:type="spellEnd"/>
      <w:r w:rsidRPr="000C5C96">
        <w:rPr>
          <w:color w:val="000000" w:themeColor="text1"/>
          <w:sz w:val="20"/>
          <w:szCs w:val="20"/>
        </w:rPr>
        <w:t>": "demo1@brillio.com",</w:t>
      </w:r>
    </w:p>
    <w:p w14:paraId="354B3FA8"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firstname</w:t>
      </w:r>
      <w:proofErr w:type="spellEnd"/>
      <w:r w:rsidRPr="000C5C96">
        <w:rPr>
          <w:color w:val="000000" w:themeColor="text1"/>
          <w:sz w:val="20"/>
          <w:szCs w:val="20"/>
        </w:rPr>
        <w:t>": "Demo",</w:t>
      </w:r>
    </w:p>
    <w:p w14:paraId="22D5D8CA"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middlename</w:t>
      </w:r>
      <w:proofErr w:type="spellEnd"/>
      <w:r w:rsidRPr="000C5C96">
        <w:rPr>
          <w:color w:val="000000" w:themeColor="text1"/>
          <w:sz w:val="20"/>
          <w:szCs w:val="20"/>
        </w:rPr>
        <w:t>": "",</w:t>
      </w:r>
    </w:p>
    <w:p w14:paraId="00EA7F2D"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lastname</w:t>
      </w:r>
      <w:proofErr w:type="spellEnd"/>
      <w:r w:rsidRPr="000C5C96">
        <w:rPr>
          <w:color w:val="000000" w:themeColor="text1"/>
          <w:sz w:val="20"/>
          <w:szCs w:val="20"/>
        </w:rPr>
        <w:t>": "Demo",</w:t>
      </w:r>
    </w:p>
    <w:p w14:paraId="3F1D80E5"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phoneNumber</w:t>
      </w:r>
      <w:proofErr w:type="spellEnd"/>
      <w:r w:rsidRPr="000C5C96">
        <w:rPr>
          <w:color w:val="000000" w:themeColor="text1"/>
          <w:sz w:val="20"/>
          <w:szCs w:val="20"/>
        </w:rPr>
        <w:t>": "+9111",</w:t>
      </w:r>
    </w:p>
    <w:p w14:paraId="69E696B9"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profileCreatedDate</w:t>
      </w:r>
      <w:proofErr w:type="spellEnd"/>
      <w:r w:rsidRPr="000C5C96">
        <w:rPr>
          <w:color w:val="000000" w:themeColor="text1"/>
          <w:sz w:val="20"/>
          <w:szCs w:val="20"/>
        </w:rPr>
        <w:t>": 1574092781000,</w:t>
      </w:r>
    </w:p>
    <w:p w14:paraId="4E313217" w14:textId="77777777" w:rsidR="000C5C96" w:rsidRPr="000C5C96" w:rsidRDefault="000C5C96" w:rsidP="000C5C96">
      <w:pPr>
        <w:ind w:left="2160"/>
        <w:jc w:val="both"/>
        <w:rPr>
          <w:color w:val="000000" w:themeColor="text1"/>
          <w:sz w:val="20"/>
          <w:szCs w:val="20"/>
        </w:rPr>
      </w:pPr>
      <w:r w:rsidRPr="000C5C96">
        <w:rPr>
          <w:color w:val="000000" w:themeColor="text1"/>
          <w:sz w:val="20"/>
          <w:szCs w:val="20"/>
        </w:rPr>
        <w:t xml:space="preserve">      "</w:t>
      </w:r>
      <w:proofErr w:type="spellStart"/>
      <w:r w:rsidRPr="000C5C96">
        <w:rPr>
          <w:color w:val="000000" w:themeColor="text1"/>
          <w:sz w:val="20"/>
          <w:szCs w:val="20"/>
        </w:rPr>
        <w:t>profileModifiedDate</w:t>
      </w:r>
      <w:proofErr w:type="spellEnd"/>
      <w:r w:rsidRPr="000C5C96">
        <w:rPr>
          <w:color w:val="000000" w:themeColor="text1"/>
          <w:sz w:val="20"/>
          <w:szCs w:val="20"/>
        </w:rPr>
        <w:t>": 1574092781000</w:t>
      </w:r>
    </w:p>
    <w:p w14:paraId="7DCE1A40" w14:textId="77777777" w:rsidR="000C5C96" w:rsidRDefault="000C5C96" w:rsidP="000C5C96">
      <w:pPr>
        <w:ind w:left="2160"/>
        <w:jc w:val="both"/>
        <w:rPr>
          <w:color w:val="000000" w:themeColor="text1"/>
          <w:sz w:val="20"/>
          <w:szCs w:val="20"/>
        </w:rPr>
      </w:pPr>
      <w:r w:rsidRPr="000C5C96">
        <w:rPr>
          <w:color w:val="000000" w:themeColor="text1"/>
          <w:sz w:val="20"/>
          <w:szCs w:val="20"/>
        </w:rPr>
        <w:lastRenderedPageBreak/>
        <w:t xml:space="preserve">   }</w:t>
      </w:r>
    </w:p>
    <w:p w14:paraId="7BCCC326" w14:textId="77777777" w:rsidR="000C5C96" w:rsidRDefault="000C5C96" w:rsidP="000C5C96">
      <w:pPr>
        <w:ind w:left="2160"/>
        <w:jc w:val="both"/>
        <w:rPr>
          <w:color w:val="000000" w:themeColor="text1"/>
          <w:sz w:val="20"/>
          <w:szCs w:val="20"/>
        </w:rPr>
      </w:pPr>
      <w:r>
        <w:rPr>
          <w:color w:val="000000" w:themeColor="text1"/>
          <w:sz w:val="20"/>
          <w:szCs w:val="20"/>
        </w:rPr>
        <w:t>]</w:t>
      </w:r>
      <w:r w:rsidR="00E3009C">
        <w:rPr>
          <w:color w:val="000000" w:themeColor="text1"/>
          <w:sz w:val="20"/>
          <w:szCs w:val="20"/>
        </w:rPr>
        <w:tab/>
      </w:r>
    </w:p>
    <w:p w14:paraId="1A52E952" w14:textId="47A17F95" w:rsidR="00C128CD" w:rsidRDefault="00FD6DE1" w:rsidP="00C128CD">
      <w:pPr>
        <w:pStyle w:val="Heading2"/>
        <w:rPr>
          <w:b w:val="0"/>
          <w:color w:val="000000" w:themeColor="text1"/>
        </w:rPr>
      </w:pPr>
      <w:bookmarkStart w:id="18" w:name="_Toc25224952"/>
      <w:proofErr w:type="spellStart"/>
      <w:r>
        <w:rPr>
          <w:b w:val="0"/>
          <w:color w:val="000000" w:themeColor="text1"/>
        </w:rPr>
        <w:t>UserName</w:t>
      </w:r>
      <w:proofErr w:type="spellEnd"/>
      <w:r>
        <w:rPr>
          <w:b w:val="0"/>
          <w:color w:val="000000" w:themeColor="text1"/>
        </w:rPr>
        <w:t xml:space="preserve"> by phone number</w:t>
      </w:r>
      <w:r w:rsidR="00C128CD">
        <w:rPr>
          <w:b w:val="0"/>
          <w:color w:val="000000" w:themeColor="text1"/>
        </w:rPr>
        <w:t>:</w:t>
      </w:r>
      <w:bookmarkEnd w:id="18"/>
    </w:p>
    <w:p w14:paraId="79CDB84A" w14:textId="77777777" w:rsidR="00C128CD" w:rsidRPr="00E3009C" w:rsidRDefault="00C128CD" w:rsidP="00C128CD">
      <w:pPr>
        <w:pStyle w:val="ParagraphText"/>
        <w:ind w:left="567"/>
      </w:pPr>
      <w:r>
        <w:t>Below is the sample request and response:</w:t>
      </w:r>
    </w:p>
    <w:p w14:paraId="6423F65A" w14:textId="4AEA7EEC" w:rsidR="00C128CD" w:rsidRPr="00311185" w:rsidRDefault="00C128CD" w:rsidP="00C128CD">
      <w:pPr>
        <w:ind w:left="768" w:firstLine="24"/>
        <w:jc w:val="both"/>
        <w:rPr>
          <w:rFonts w:ascii="Consolas" w:eastAsiaTheme="minorHAnsi" w:hAnsi="Consolas" w:cs="Consolas"/>
          <w:color w:val="2A00FF"/>
          <w:sz w:val="16"/>
          <w:szCs w:val="16"/>
          <w:lang w:val="en-IN"/>
        </w:rPr>
      </w:pPr>
      <w:r w:rsidRPr="00311185">
        <w:rPr>
          <w:color w:val="000000" w:themeColor="text1"/>
          <w:sz w:val="20"/>
          <w:szCs w:val="20"/>
        </w:rPr>
        <w:t xml:space="preserve">Resource </w:t>
      </w:r>
      <w:proofErr w:type="spellStart"/>
      <w:r w:rsidRPr="00311185">
        <w:rPr>
          <w:color w:val="000000" w:themeColor="text1"/>
          <w:sz w:val="20"/>
          <w:szCs w:val="20"/>
        </w:rPr>
        <w:t>Url</w:t>
      </w:r>
      <w:proofErr w:type="spellEnd"/>
      <w:r w:rsidRPr="00311185">
        <w:rPr>
          <w:color w:val="000000" w:themeColor="text1"/>
          <w:sz w:val="20"/>
          <w:szCs w:val="20"/>
        </w:rPr>
        <w:t xml:space="preserve"> </w:t>
      </w:r>
      <w:r w:rsidRPr="00311185">
        <w:rPr>
          <w:color w:val="000000" w:themeColor="text1"/>
          <w:sz w:val="20"/>
          <w:szCs w:val="20"/>
        </w:rPr>
        <w:tab/>
      </w:r>
      <w:r w:rsidRPr="00311185">
        <w:rPr>
          <w:color w:val="000000" w:themeColor="text1"/>
          <w:sz w:val="20"/>
          <w:szCs w:val="20"/>
        </w:rPr>
        <w:tab/>
        <w:t xml:space="preserve">:  </w:t>
      </w:r>
      <w:r w:rsidR="00FD6DE1" w:rsidRPr="00FD6DE1">
        <w:rPr>
          <w:rFonts w:ascii="Consolas" w:eastAsiaTheme="minorHAnsi" w:hAnsi="Consolas" w:cs="Consolas"/>
          <w:color w:val="2A00FF"/>
          <w:sz w:val="20"/>
          <w:szCs w:val="20"/>
          <w:lang w:val="en-IN"/>
        </w:rPr>
        <w:t>/api/phone-number/user-name</w:t>
      </w:r>
    </w:p>
    <w:p w14:paraId="52AEC41E" w14:textId="77777777" w:rsidR="00C128CD" w:rsidRPr="00311185" w:rsidRDefault="00C128CD" w:rsidP="00C128CD">
      <w:pPr>
        <w:ind w:left="768" w:firstLine="24"/>
        <w:jc w:val="both"/>
        <w:rPr>
          <w:color w:val="000000" w:themeColor="text1"/>
          <w:sz w:val="20"/>
          <w:szCs w:val="20"/>
        </w:rPr>
      </w:pPr>
      <w:r w:rsidRPr="00311185">
        <w:rPr>
          <w:color w:val="000000" w:themeColor="text1"/>
          <w:sz w:val="20"/>
          <w:szCs w:val="20"/>
        </w:rPr>
        <w:t>Method Type</w:t>
      </w:r>
      <w:r w:rsidRPr="00311185">
        <w:rPr>
          <w:color w:val="000000" w:themeColor="text1"/>
          <w:sz w:val="20"/>
          <w:szCs w:val="20"/>
        </w:rPr>
        <w:tab/>
      </w:r>
      <w:r w:rsidRPr="00311185">
        <w:rPr>
          <w:color w:val="000000" w:themeColor="text1"/>
          <w:sz w:val="20"/>
          <w:szCs w:val="20"/>
        </w:rPr>
        <w:tab/>
        <w:t xml:space="preserve">: </w:t>
      </w:r>
      <w:r>
        <w:rPr>
          <w:color w:val="000000" w:themeColor="text1"/>
          <w:sz w:val="20"/>
          <w:szCs w:val="20"/>
        </w:rPr>
        <w:t>GET</w:t>
      </w:r>
      <w:r w:rsidRPr="00311185">
        <w:rPr>
          <w:color w:val="000000" w:themeColor="text1"/>
          <w:sz w:val="20"/>
          <w:szCs w:val="20"/>
        </w:rPr>
        <w:t xml:space="preserve"> </w:t>
      </w:r>
    </w:p>
    <w:p w14:paraId="15A6A28B" w14:textId="77777777" w:rsidR="00C128CD" w:rsidRPr="00311185" w:rsidRDefault="00C128CD" w:rsidP="00C128CD">
      <w:pPr>
        <w:ind w:left="768" w:firstLine="24"/>
        <w:jc w:val="both"/>
        <w:rPr>
          <w:color w:val="000000" w:themeColor="text1"/>
          <w:sz w:val="20"/>
          <w:szCs w:val="20"/>
        </w:rPr>
      </w:pPr>
      <w:r w:rsidRPr="00311185">
        <w:rPr>
          <w:color w:val="000000" w:themeColor="text1"/>
          <w:sz w:val="20"/>
          <w:szCs w:val="20"/>
        </w:rPr>
        <w:t>accept</w:t>
      </w:r>
      <w:r w:rsidRPr="00311185">
        <w:rPr>
          <w:color w:val="000000" w:themeColor="text1"/>
          <w:sz w:val="20"/>
          <w:szCs w:val="20"/>
        </w:rPr>
        <w:tab/>
      </w:r>
      <w:r w:rsidRPr="00311185">
        <w:rPr>
          <w:color w:val="000000" w:themeColor="text1"/>
          <w:sz w:val="20"/>
          <w:szCs w:val="20"/>
        </w:rPr>
        <w:tab/>
      </w:r>
      <w:r w:rsidRPr="00311185">
        <w:rPr>
          <w:color w:val="000000" w:themeColor="text1"/>
          <w:sz w:val="20"/>
          <w:szCs w:val="20"/>
        </w:rPr>
        <w:tab/>
        <w:t>: application/json</w:t>
      </w:r>
    </w:p>
    <w:p w14:paraId="34B67AB3" w14:textId="77777777" w:rsidR="00C128CD" w:rsidRPr="00311185" w:rsidRDefault="00C128CD" w:rsidP="00C128CD">
      <w:pPr>
        <w:ind w:left="768" w:firstLine="24"/>
        <w:jc w:val="both"/>
        <w:rPr>
          <w:color w:val="000000" w:themeColor="text1"/>
          <w:sz w:val="20"/>
          <w:szCs w:val="20"/>
        </w:rPr>
      </w:pPr>
      <w:r w:rsidRPr="00311185">
        <w:rPr>
          <w:color w:val="000000" w:themeColor="text1"/>
          <w:sz w:val="20"/>
          <w:szCs w:val="20"/>
        </w:rPr>
        <w:t>content-type</w:t>
      </w:r>
      <w:r w:rsidRPr="00311185">
        <w:rPr>
          <w:color w:val="000000" w:themeColor="text1"/>
          <w:sz w:val="20"/>
          <w:szCs w:val="20"/>
        </w:rPr>
        <w:tab/>
      </w:r>
      <w:r w:rsidRPr="00311185">
        <w:rPr>
          <w:color w:val="000000" w:themeColor="text1"/>
          <w:sz w:val="20"/>
          <w:szCs w:val="20"/>
        </w:rPr>
        <w:tab/>
        <w:t>: application/json</w:t>
      </w:r>
    </w:p>
    <w:p w14:paraId="578DF473" w14:textId="62BF776C" w:rsidR="00C128CD" w:rsidRPr="00311185" w:rsidRDefault="00401D84" w:rsidP="00C128CD">
      <w:pPr>
        <w:ind w:left="768" w:firstLine="24"/>
        <w:jc w:val="both"/>
        <w:rPr>
          <w:color w:val="000000" w:themeColor="text1"/>
          <w:sz w:val="20"/>
          <w:szCs w:val="20"/>
        </w:rPr>
      </w:pPr>
      <w:r>
        <w:rPr>
          <w:color w:val="000000" w:themeColor="text1"/>
          <w:sz w:val="20"/>
          <w:szCs w:val="20"/>
        </w:rPr>
        <w:t>query-parameter</w:t>
      </w:r>
      <w:r w:rsidR="00C128CD" w:rsidRPr="00311185">
        <w:rPr>
          <w:color w:val="000000" w:themeColor="text1"/>
          <w:sz w:val="20"/>
          <w:szCs w:val="20"/>
        </w:rPr>
        <w:tab/>
        <w:t>:</w:t>
      </w:r>
      <w:r w:rsidR="00C128CD">
        <w:rPr>
          <w:color w:val="000000" w:themeColor="text1"/>
          <w:sz w:val="20"/>
          <w:szCs w:val="20"/>
        </w:rPr>
        <w:t xml:space="preserve"> </w:t>
      </w:r>
      <w:proofErr w:type="spellStart"/>
      <w:r w:rsidRPr="00401D84">
        <w:rPr>
          <w:color w:val="000000" w:themeColor="text1"/>
          <w:sz w:val="20"/>
          <w:szCs w:val="20"/>
        </w:rPr>
        <w:t>phoneNumber</w:t>
      </w:r>
      <w:proofErr w:type="spellEnd"/>
      <w:r w:rsidRPr="00401D84">
        <w:rPr>
          <w:color w:val="000000" w:themeColor="text1"/>
          <w:sz w:val="20"/>
          <w:szCs w:val="20"/>
        </w:rPr>
        <w:t>=+917338645544</w:t>
      </w:r>
    </w:p>
    <w:p w14:paraId="7BE7CE4B" w14:textId="77777777" w:rsidR="00C128CD" w:rsidRPr="00311185" w:rsidRDefault="00C128CD" w:rsidP="00C128CD">
      <w:pPr>
        <w:ind w:left="1032" w:firstLine="24"/>
        <w:jc w:val="both"/>
        <w:rPr>
          <w:color w:val="000000" w:themeColor="text1"/>
          <w:sz w:val="20"/>
          <w:szCs w:val="20"/>
        </w:rPr>
      </w:pPr>
      <w:r w:rsidRPr="00311185">
        <w:rPr>
          <w:color w:val="000000" w:themeColor="text1"/>
          <w:sz w:val="20"/>
          <w:szCs w:val="20"/>
        </w:rPr>
        <w:tab/>
        <w:t xml:space="preserve"> </w:t>
      </w:r>
    </w:p>
    <w:p w14:paraId="06E21061" w14:textId="77777777" w:rsidR="00C128CD" w:rsidRPr="00311185" w:rsidRDefault="00C128CD" w:rsidP="00C128CD">
      <w:pPr>
        <w:ind w:left="192"/>
        <w:jc w:val="both"/>
        <w:rPr>
          <w:color w:val="000000" w:themeColor="text1"/>
          <w:sz w:val="20"/>
          <w:szCs w:val="20"/>
        </w:rPr>
      </w:pPr>
      <w:r w:rsidRPr="00311185">
        <w:rPr>
          <w:color w:val="000000" w:themeColor="text1"/>
          <w:sz w:val="20"/>
          <w:szCs w:val="20"/>
        </w:rPr>
        <w:tab/>
        <w:t xml:space="preserve">Sample Response </w:t>
      </w:r>
      <w:r w:rsidRPr="00311185">
        <w:rPr>
          <w:color w:val="000000" w:themeColor="text1"/>
          <w:sz w:val="20"/>
          <w:szCs w:val="20"/>
        </w:rPr>
        <w:tab/>
        <w:t>:</w:t>
      </w:r>
    </w:p>
    <w:p w14:paraId="471147CD" w14:textId="246536C0" w:rsidR="00E3009C" w:rsidRDefault="00C128CD" w:rsidP="00401D84">
      <w:pPr>
        <w:ind w:left="192"/>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r>
      <w:r w:rsidR="00401D84" w:rsidRPr="00401D84">
        <w:rPr>
          <w:color w:val="000000" w:themeColor="text1"/>
          <w:sz w:val="20"/>
          <w:szCs w:val="20"/>
        </w:rPr>
        <w:t>{"description": "Manmaya"}</w:t>
      </w:r>
    </w:p>
    <w:p w14:paraId="59F22829" w14:textId="491EB8E7" w:rsidR="00401D84" w:rsidRDefault="00401D84" w:rsidP="00401D84">
      <w:pPr>
        <w:ind w:left="192"/>
        <w:jc w:val="both"/>
      </w:pPr>
    </w:p>
    <w:p w14:paraId="08AA4E89" w14:textId="773224F6" w:rsidR="00B2169C" w:rsidRDefault="00B2169C" w:rsidP="00B2169C">
      <w:pPr>
        <w:pStyle w:val="Heading2"/>
        <w:rPr>
          <w:b w:val="0"/>
          <w:color w:val="000000" w:themeColor="text1"/>
        </w:rPr>
      </w:pPr>
      <w:bookmarkStart w:id="19" w:name="_Toc25224953"/>
      <w:r>
        <w:rPr>
          <w:b w:val="0"/>
          <w:color w:val="000000" w:themeColor="text1"/>
        </w:rPr>
        <w:t>Forgot Password</w:t>
      </w:r>
      <w:bookmarkEnd w:id="19"/>
    </w:p>
    <w:p w14:paraId="08939B97" w14:textId="77777777" w:rsidR="00B2169C" w:rsidRPr="002B2967" w:rsidRDefault="00B2169C" w:rsidP="00B2169C">
      <w:pPr>
        <w:pStyle w:val="ParagraphText"/>
        <w:ind w:left="567"/>
      </w:pPr>
      <w:r>
        <w:t>Below is the sample request and response:</w:t>
      </w:r>
    </w:p>
    <w:p w14:paraId="21C49DB7" w14:textId="223B0210" w:rsidR="00B2169C" w:rsidRPr="00311185" w:rsidRDefault="00B2169C" w:rsidP="00B2169C">
      <w:pPr>
        <w:ind w:left="768" w:firstLine="24"/>
        <w:jc w:val="both"/>
        <w:rPr>
          <w:rFonts w:ascii="Consolas" w:eastAsiaTheme="minorHAnsi" w:hAnsi="Consolas" w:cs="Consolas"/>
          <w:color w:val="2A00FF"/>
          <w:sz w:val="16"/>
          <w:szCs w:val="16"/>
          <w:lang w:val="en-IN"/>
        </w:rPr>
      </w:pPr>
      <w:r w:rsidRPr="00311185">
        <w:rPr>
          <w:color w:val="000000" w:themeColor="text1"/>
          <w:sz w:val="20"/>
          <w:szCs w:val="20"/>
        </w:rPr>
        <w:t xml:space="preserve">Resource </w:t>
      </w:r>
      <w:proofErr w:type="spellStart"/>
      <w:r w:rsidRPr="00311185">
        <w:rPr>
          <w:color w:val="000000" w:themeColor="text1"/>
          <w:sz w:val="20"/>
          <w:szCs w:val="20"/>
        </w:rPr>
        <w:t>Url</w:t>
      </w:r>
      <w:proofErr w:type="spellEnd"/>
      <w:r w:rsidRPr="00311185">
        <w:rPr>
          <w:color w:val="000000" w:themeColor="text1"/>
          <w:sz w:val="20"/>
          <w:szCs w:val="20"/>
        </w:rPr>
        <w:t xml:space="preserve"> </w:t>
      </w:r>
      <w:r w:rsidRPr="00311185">
        <w:rPr>
          <w:color w:val="000000" w:themeColor="text1"/>
          <w:sz w:val="20"/>
          <w:szCs w:val="20"/>
        </w:rPr>
        <w:tab/>
      </w:r>
      <w:r w:rsidRPr="00311185">
        <w:rPr>
          <w:color w:val="000000" w:themeColor="text1"/>
          <w:sz w:val="20"/>
          <w:szCs w:val="20"/>
        </w:rPr>
        <w:tab/>
        <w:t xml:space="preserve">:  </w:t>
      </w:r>
      <w:r w:rsidR="00406649" w:rsidRPr="00406649">
        <w:rPr>
          <w:rFonts w:ascii="Consolas" w:eastAsiaTheme="minorHAnsi" w:hAnsi="Consolas" w:cs="Consolas"/>
          <w:color w:val="2A00FF"/>
          <w:sz w:val="20"/>
          <w:szCs w:val="20"/>
          <w:lang w:val="en-IN"/>
        </w:rPr>
        <w:t>/api/auth/forgot/password</w:t>
      </w:r>
    </w:p>
    <w:p w14:paraId="0EE32F41" w14:textId="77777777" w:rsidR="00B2169C" w:rsidRPr="00311185" w:rsidRDefault="00B2169C" w:rsidP="00B2169C">
      <w:pPr>
        <w:ind w:left="768" w:firstLine="24"/>
        <w:jc w:val="both"/>
        <w:rPr>
          <w:color w:val="000000" w:themeColor="text1"/>
          <w:sz w:val="20"/>
          <w:szCs w:val="20"/>
        </w:rPr>
      </w:pPr>
      <w:r w:rsidRPr="00311185">
        <w:rPr>
          <w:color w:val="000000" w:themeColor="text1"/>
          <w:sz w:val="20"/>
          <w:szCs w:val="20"/>
        </w:rPr>
        <w:t>Method Type</w:t>
      </w:r>
      <w:r w:rsidRPr="00311185">
        <w:rPr>
          <w:color w:val="000000" w:themeColor="text1"/>
          <w:sz w:val="20"/>
          <w:szCs w:val="20"/>
        </w:rPr>
        <w:tab/>
      </w:r>
      <w:r w:rsidRPr="00311185">
        <w:rPr>
          <w:color w:val="000000" w:themeColor="text1"/>
          <w:sz w:val="20"/>
          <w:szCs w:val="20"/>
        </w:rPr>
        <w:tab/>
        <w:t xml:space="preserve">: POST </w:t>
      </w:r>
    </w:p>
    <w:p w14:paraId="3C9885D0" w14:textId="77777777" w:rsidR="00B2169C" w:rsidRPr="00311185" w:rsidRDefault="00B2169C" w:rsidP="00B2169C">
      <w:pPr>
        <w:ind w:left="768" w:firstLine="24"/>
        <w:jc w:val="both"/>
        <w:rPr>
          <w:color w:val="000000" w:themeColor="text1"/>
          <w:sz w:val="20"/>
          <w:szCs w:val="20"/>
        </w:rPr>
      </w:pPr>
      <w:r w:rsidRPr="00311185">
        <w:rPr>
          <w:color w:val="000000" w:themeColor="text1"/>
          <w:sz w:val="20"/>
          <w:szCs w:val="20"/>
        </w:rPr>
        <w:t>accept</w:t>
      </w:r>
      <w:r w:rsidRPr="00311185">
        <w:rPr>
          <w:color w:val="000000" w:themeColor="text1"/>
          <w:sz w:val="20"/>
          <w:szCs w:val="20"/>
        </w:rPr>
        <w:tab/>
      </w:r>
      <w:r w:rsidRPr="00311185">
        <w:rPr>
          <w:color w:val="000000" w:themeColor="text1"/>
          <w:sz w:val="20"/>
          <w:szCs w:val="20"/>
        </w:rPr>
        <w:tab/>
      </w:r>
      <w:r w:rsidRPr="00311185">
        <w:rPr>
          <w:color w:val="000000" w:themeColor="text1"/>
          <w:sz w:val="20"/>
          <w:szCs w:val="20"/>
        </w:rPr>
        <w:tab/>
        <w:t>: application/json</w:t>
      </w:r>
    </w:p>
    <w:p w14:paraId="4252550E" w14:textId="77777777" w:rsidR="00B2169C" w:rsidRPr="00311185" w:rsidRDefault="00B2169C" w:rsidP="00B2169C">
      <w:pPr>
        <w:ind w:left="768" w:firstLine="24"/>
        <w:jc w:val="both"/>
        <w:rPr>
          <w:color w:val="000000" w:themeColor="text1"/>
          <w:sz w:val="20"/>
          <w:szCs w:val="20"/>
        </w:rPr>
      </w:pPr>
      <w:r w:rsidRPr="00311185">
        <w:rPr>
          <w:color w:val="000000" w:themeColor="text1"/>
          <w:sz w:val="20"/>
          <w:szCs w:val="20"/>
        </w:rPr>
        <w:t>content-type</w:t>
      </w:r>
      <w:r w:rsidRPr="00311185">
        <w:rPr>
          <w:color w:val="000000" w:themeColor="text1"/>
          <w:sz w:val="20"/>
          <w:szCs w:val="20"/>
        </w:rPr>
        <w:tab/>
      </w:r>
      <w:r w:rsidRPr="00311185">
        <w:rPr>
          <w:color w:val="000000" w:themeColor="text1"/>
          <w:sz w:val="20"/>
          <w:szCs w:val="20"/>
        </w:rPr>
        <w:tab/>
        <w:t>: application/json</w:t>
      </w:r>
    </w:p>
    <w:p w14:paraId="6B95C16A" w14:textId="77777777" w:rsidR="00B2169C" w:rsidRPr="00311185" w:rsidRDefault="00B2169C" w:rsidP="00B2169C">
      <w:pPr>
        <w:ind w:left="768" w:firstLine="24"/>
        <w:jc w:val="both"/>
        <w:rPr>
          <w:color w:val="000000" w:themeColor="text1"/>
          <w:sz w:val="20"/>
          <w:szCs w:val="20"/>
        </w:rPr>
      </w:pPr>
      <w:r w:rsidRPr="00311185">
        <w:rPr>
          <w:color w:val="000000" w:themeColor="text1"/>
          <w:sz w:val="20"/>
          <w:szCs w:val="20"/>
        </w:rPr>
        <w:t>Sample Request Body</w:t>
      </w:r>
      <w:r w:rsidRPr="00311185">
        <w:rPr>
          <w:color w:val="000000" w:themeColor="text1"/>
          <w:sz w:val="20"/>
          <w:szCs w:val="20"/>
        </w:rPr>
        <w:tab/>
        <w:t>:</w:t>
      </w:r>
    </w:p>
    <w:p w14:paraId="28AE0BE3" w14:textId="160B8378" w:rsidR="00B2169C" w:rsidRPr="00311185" w:rsidRDefault="00B2169C" w:rsidP="00406649">
      <w:pPr>
        <w:ind w:left="1032" w:firstLine="24"/>
        <w:jc w:val="both"/>
        <w:rPr>
          <w:color w:val="000000" w:themeColor="text1"/>
          <w:sz w:val="20"/>
          <w:szCs w:val="20"/>
        </w:rPr>
      </w:pPr>
      <w:r w:rsidRPr="00311185">
        <w:rPr>
          <w:color w:val="000000" w:themeColor="text1"/>
          <w:sz w:val="20"/>
          <w:szCs w:val="20"/>
        </w:rPr>
        <w:tab/>
        <w:t>{</w:t>
      </w:r>
    </w:p>
    <w:p w14:paraId="380AD4FD" w14:textId="77777777" w:rsidR="00B2169C" w:rsidRPr="00311185" w:rsidRDefault="00B2169C" w:rsidP="00B2169C">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"email": "demo@brillio.com"</w:t>
      </w:r>
    </w:p>
    <w:p w14:paraId="1299B95E" w14:textId="77777777" w:rsidR="00B2169C" w:rsidRPr="00311185" w:rsidRDefault="00B2169C" w:rsidP="00B2169C">
      <w:pPr>
        <w:ind w:left="1032" w:firstLine="24"/>
        <w:jc w:val="both"/>
        <w:rPr>
          <w:color w:val="000000" w:themeColor="text1"/>
          <w:sz w:val="20"/>
          <w:szCs w:val="20"/>
        </w:rPr>
      </w:pPr>
      <w:r w:rsidRPr="00311185">
        <w:rPr>
          <w:color w:val="000000" w:themeColor="text1"/>
          <w:sz w:val="20"/>
          <w:szCs w:val="20"/>
        </w:rPr>
        <w:tab/>
        <w:t xml:space="preserve">} </w:t>
      </w:r>
    </w:p>
    <w:p w14:paraId="2E68FB41" w14:textId="77777777" w:rsidR="00B2169C" w:rsidRPr="00311185" w:rsidRDefault="00B2169C" w:rsidP="00B2169C">
      <w:pPr>
        <w:ind w:left="192"/>
        <w:jc w:val="both"/>
        <w:rPr>
          <w:color w:val="000000" w:themeColor="text1"/>
          <w:sz w:val="20"/>
          <w:szCs w:val="20"/>
        </w:rPr>
      </w:pPr>
      <w:r w:rsidRPr="00311185">
        <w:rPr>
          <w:color w:val="000000" w:themeColor="text1"/>
          <w:sz w:val="20"/>
          <w:szCs w:val="20"/>
        </w:rPr>
        <w:tab/>
        <w:t xml:space="preserve">Sample Response </w:t>
      </w:r>
      <w:r w:rsidRPr="00311185">
        <w:rPr>
          <w:color w:val="000000" w:themeColor="text1"/>
          <w:sz w:val="20"/>
          <w:szCs w:val="20"/>
        </w:rPr>
        <w:tab/>
        <w:t>:</w:t>
      </w:r>
    </w:p>
    <w:p w14:paraId="0C7BB79F" w14:textId="77777777" w:rsidR="00B2169C" w:rsidRPr="00311185" w:rsidRDefault="00B2169C" w:rsidP="00B2169C">
      <w:pPr>
        <w:ind w:left="192"/>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t>{</w:t>
      </w:r>
    </w:p>
    <w:p w14:paraId="013FFB6C" w14:textId="77777777" w:rsidR="00B2169C" w:rsidRPr="00311185" w:rsidRDefault="00B2169C" w:rsidP="00B2169C">
      <w:pPr>
        <w:ind w:left="1632"/>
        <w:jc w:val="both"/>
        <w:rPr>
          <w:color w:val="000000" w:themeColor="text1"/>
          <w:sz w:val="20"/>
          <w:szCs w:val="20"/>
        </w:rPr>
      </w:pPr>
      <w:r w:rsidRPr="00311185">
        <w:rPr>
          <w:color w:val="000000" w:themeColor="text1"/>
          <w:sz w:val="20"/>
          <w:szCs w:val="20"/>
        </w:rPr>
        <w:t xml:space="preserve">   "status": "success",</w:t>
      </w:r>
    </w:p>
    <w:p w14:paraId="0E9D1B9B" w14:textId="77777777" w:rsidR="00B2169C" w:rsidRPr="00311185" w:rsidRDefault="00B2169C" w:rsidP="00B2169C">
      <w:pPr>
        <w:ind w:left="1632"/>
        <w:jc w:val="both"/>
        <w:rPr>
          <w:color w:val="000000" w:themeColor="text1"/>
          <w:sz w:val="20"/>
          <w:szCs w:val="20"/>
        </w:rPr>
      </w:pPr>
      <w:r w:rsidRPr="00311185">
        <w:rPr>
          <w:color w:val="000000" w:themeColor="text1"/>
          <w:sz w:val="20"/>
          <w:szCs w:val="20"/>
        </w:rPr>
        <w:t xml:space="preserve">   "</w:t>
      </w:r>
      <w:proofErr w:type="spellStart"/>
      <w:r w:rsidRPr="00311185">
        <w:rPr>
          <w:color w:val="000000" w:themeColor="text1"/>
          <w:sz w:val="20"/>
          <w:szCs w:val="20"/>
        </w:rPr>
        <w:t>statusCode</w:t>
      </w:r>
      <w:proofErr w:type="spellEnd"/>
      <w:r w:rsidRPr="00311185">
        <w:rPr>
          <w:color w:val="000000" w:themeColor="text1"/>
          <w:sz w:val="20"/>
          <w:szCs w:val="20"/>
        </w:rPr>
        <w:t>": "200",</w:t>
      </w:r>
    </w:p>
    <w:p w14:paraId="3C38B3B8" w14:textId="49A12177" w:rsidR="00B2169C" w:rsidRPr="00311185" w:rsidRDefault="00B2169C" w:rsidP="00B2169C">
      <w:pPr>
        <w:ind w:left="1632"/>
        <w:jc w:val="both"/>
        <w:rPr>
          <w:color w:val="000000" w:themeColor="text1"/>
          <w:sz w:val="20"/>
          <w:szCs w:val="20"/>
        </w:rPr>
      </w:pPr>
      <w:r w:rsidRPr="00311185">
        <w:rPr>
          <w:color w:val="000000" w:themeColor="text1"/>
          <w:sz w:val="20"/>
          <w:szCs w:val="20"/>
        </w:rPr>
        <w:t xml:space="preserve">   "description": "</w:t>
      </w:r>
      <w:r w:rsidR="00406649">
        <w:rPr>
          <w:color w:val="000000" w:themeColor="text1"/>
          <w:sz w:val="20"/>
          <w:szCs w:val="20"/>
        </w:rPr>
        <w:t>Password sent to the registered email-id</w:t>
      </w:r>
      <w:r w:rsidRPr="00311185">
        <w:rPr>
          <w:color w:val="000000" w:themeColor="text1"/>
          <w:sz w:val="20"/>
          <w:szCs w:val="20"/>
        </w:rPr>
        <w:t>"</w:t>
      </w:r>
    </w:p>
    <w:p w14:paraId="665377D7" w14:textId="77777777" w:rsidR="00B2169C" w:rsidRDefault="00B2169C" w:rsidP="00B2169C">
      <w:pPr>
        <w:ind w:left="1632"/>
        <w:jc w:val="both"/>
        <w:rPr>
          <w:color w:val="000000" w:themeColor="text1"/>
          <w:sz w:val="20"/>
          <w:szCs w:val="20"/>
        </w:rPr>
      </w:pPr>
      <w:r w:rsidRPr="00311185">
        <w:rPr>
          <w:color w:val="000000" w:themeColor="text1"/>
          <w:sz w:val="20"/>
          <w:szCs w:val="20"/>
        </w:rPr>
        <w:t>}</w:t>
      </w:r>
    </w:p>
    <w:p w14:paraId="3AA863D7" w14:textId="690AF47D" w:rsidR="00B2169C" w:rsidRDefault="00B2169C" w:rsidP="00401D84">
      <w:pPr>
        <w:ind w:left="192"/>
        <w:jc w:val="both"/>
      </w:pPr>
    </w:p>
    <w:p w14:paraId="56C1B91C" w14:textId="42FE74FA" w:rsidR="00136970" w:rsidRDefault="00136970" w:rsidP="00136970">
      <w:pPr>
        <w:pStyle w:val="Heading2"/>
        <w:rPr>
          <w:b w:val="0"/>
          <w:color w:val="000000" w:themeColor="text1"/>
        </w:rPr>
      </w:pPr>
      <w:bookmarkStart w:id="20" w:name="_Toc25224954"/>
      <w:r>
        <w:rPr>
          <w:b w:val="0"/>
          <w:color w:val="000000" w:themeColor="text1"/>
        </w:rPr>
        <w:lastRenderedPageBreak/>
        <w:t>User login</w:t>
      </w:r>
      <w:bookmarkEnd w:id="20"/>
    </w:p>
    <w:p w14:paraId="0B3D998B" w14:textId="786FCD98" w:rsidR="0085104D" w:rsidRDefault="0085104D" w:rsidP="0085104D">
      <w:pPr>
        <w:pStyle w:val="Heading3"/>
        <w:ind w:left="1276" w:hanging="709"/>
        <w:rPr>
          <w:b w:val="0"/>
          <w:bCs w:val="0"/>
          <w:color w:val="000000" w:themeColor="text1"/>
          <w:sz w:val="24"/>
          <w:szCs w:val="24"/>
        </w:rPr>
      </w:pPr>
      <w:bookmarkStart w:id="21" w:name="_Toc25224955"/>
      <w:r>
        <w:rPr>
          <w:b w:val="0"/>
          <w:bCs w:val="0"/>
          <w:color w:val="000000" w:themeColor="text1"/>
          <w:sz w:val="24"/>
          <w:szCs w:val="24"/>
        </w:rPr>
        <w:t>Sequence Diagram for User Login</w:t>
      </w:r>
      <w:bookmarkEnd w:id="21"/>
    </w:p>
    <w:p w14:paraId="553811E2" w14:textId="66F57086" w:rsidR="0085104D" w:rsidRDefault="0085104D" w:rsidP="0085104D">
      <w:pPr>
        <w:pStyle w:val="Heading3"/>
        <w:numPr>
          <w:ilvl w:val="0"/>
          <w:numId w:val="0"/>
        </w:numPr>
        <w:ind w:left="1276"/>
        <w:rPr>
          <w:b w:val="0"/>
          <w:bCs w:val="0"/>
          <w:color w:val="000000" w:themeColor="text1"/>
          <w:sz w:val="24"/>
          <w:szCs w:val="24"/>
        </w:rPr>
      </w:pPr>
      <w:r>
        <w:rPr>
          <w:b w:val="0"/>
          <w:bCs w:val="0"/>
          <w:color w:val="000000" w:themeColor="text1"/>
          <w:sz w:val="24"/>
          <w:szCs w:val="24"/>
        </w:rPr>
        <w:tab/>
      </w:r>
      <w:r>
        <w:rPr>
          <w:b w:val="0"/>
          <w:bCs w:val="0"/>
          <w:color w:val="000000" w:themeColor="text1"/>
          <w:sz w:val="24"/>
          <w:szCs w:val="24"/>
        </w:rPr>
        <w:tab/>
      </w:r>
      <w:bookmarkStart w:id="22" w:name="_Toc25224956"/>
      <w:bookmarkStart w:id="23" w:name="_GoBack"/>
      <w:bookmarkEnd w:id="22"/>
      <w:r w:rsidR="00D968AA">
        <w:rPr>
          <w:b w:val="0"/>
          <w:bCs w:val="0"/>
          <w:color w:val="000000" w:themeColor="text1"/>
          <w:sz w:val="24"/>
          <w:szCs w:val="24"/>
        </w:rPr>
        <w:object w:dxaOrig="1534" w:dyaOrig="991" w14:anchorId="631FDBB7">
          <v:shape id="_x0000_i1123" type="#_x0000_t75" style="width:76.5pt;height:49.5pt" o:ole="">
            <v:imagedata r:id="rId12" o:title=""/>
          </v:shape>
          <o:OLEObject Type="Embed" ProgID="Package" ShapeID="_x0000_i1123" DrawAspect="Icon" ObjectID="_1645893558" r:id="rId22"/>
        </w:object>
      </w:r>
      <w:bookmarkEnd w:id="23"/>
    </w:p>
    <w:p w14:paraId="6312E144" w14:textId="77777777" w:rsidR="0085104D" w:rsidRDefault="0085104D" w:rsidP="0085104D">
      <w:pPr>
        <w:pStyle w:val="Heading3"/>
        <w:ind w:left="1276" w:hanging="709"/>
        <w:rPr>
          <w:b w:val="0"/>
          <w:bCs w:val="0"/>
          <w:color w:val="000000" w:themeColor="text1"/>
          <w:sz w:val="24"/>
          <w:szCs w:val="24"/>
        </w:rPr>
      </w:pPr>
      <w:bookmarkStart w:id="24" w:name="_Toc25224957"/>
      <w:r>
        <w:rPr>
          <w:b w:val="0"/>
          <w:bCs w:val="0"/>
          <w:color w:val="000000" w:themeColor="text1"/>
          <w:sz w:val="24"/>
          <w:szCs w:val="24"/>
        </w:rPr>
        <w:t>Sample Request and Response</w:t>
      </w:r>
      <w:bookmarkEnd w:id="24"/>
    </w:p>
    <w:p w14:paraId="6658E98F" w14:textId="2DCD6B59" w:rsidR="0085104D" w:rsidRPr="00C4518D" w:rsidRDefault="0085104D" w:rsidP="0085104D">
      <w:pPr>
        <w:pStyle w:val="ParagraphText"/>
        <w:ind w:left="2160"/>
      </w:pPr>
      <w:r>
        <w:object w:dxaOrig="1534" w:dyaOrig="991" w14:anchorId="3C9BFFF6">
          <v:shape id="_x0000_i1114" type="#_x0000_t75" style="width:76.5pt;height:49.5pt" o:ole="">
            <v:imagedata r:id="rId23" o:title=""/>
          </v:shape>
          <o:OLEObject Type="Embed" ProgID="Package" ShapeID="_x0000_i1114" DrawAspect="Icon" ObjectID="_1645893559" r:id="rId24"/>
        </w:object>
      </w:r>
    </w:p>
    <w:p w14:paraId="36DA6E37" w14:textId="77777777" w:rsidR="0085104D" w:rsidRPr="0085104D" w:rsidRDefault="0085104D" w:rsidP="0085104D">
      <w:pPr>
        <w:pStyle w:val="ParagraphText"/>
      </w:pPr>
    </w:p>
    <w:p w14:paraId="60E749ED" w14:textId="77777777" w:rsidR="00136970" w:rsidRPr="002B2967" w:rsidRDefault="00136970" w:rsidP="00136970">
      <w:pPr>
        <w:pStyle w:val="ParagraphText"/>
        <w:ind w:left="567"/>
      </w:pPr>
      <w:r>
        <w:t>Below is the sample request and response:</w:t>
      </w:r>
    </w:p>
    <w:p w14:paraId="240BF260" w14:textId="3A8163BA" w:rsidR="00136970" w:rsidRPr="00311185" w:rsidRDefault="00136970" w:rsidP="00136970">
      <w:pPr>
        <w:ind w:left="768" w:firstLine="24"/>
        <w:jc w:val="both"/>
        <w:rPr>
          <w:rFonts w:ascii="Consolas" w:eastAsiaTheme="minorHAnsi" w:hAnsi="Consolas" w:cs="Consolas"/>
          <w:color w:val="2A00FF"/>
          <w:sz w:val="16"/>
          <w:szCs w:val="16"/>
          <w:lang w:val="en-IN"/>
        </w:rPr>
      </w:pPr>
      <w:r w:rsidRPr="00311185">
        <w:rPr>
          <w:color w:val="000000" w:themeColor="text1"/>
          <w:sz w:val="20"/>
          <w:szCs w:val="20"/>
        </w:rPr>
        <w:t xml:space="preserve">Resource </w:t>
      </w:r>
      <w:proofErr w:type="spellStart"/>
      <w:r w:rsidRPr="00311185">
        <w:rPr>
          <w:color w:val="000000" w:themeColor="text1"/>
          <w:sz w:val="20"/>
          <w:szCs w:val="20"/>
        </w:rPr>
        <w:t>Url</w:t>
      </w:r>
      <w:proofErr w:type="spellEnd"/>
      <w:r w:rsidRPr="00311185">
        <w:rPr>
          <w:color w:val="000000" w:themeColor="text1"/>
          <w:sz w:val="20"/>
          <w:szCs w:val="20"/>
        </w:rPr>
        <w:t xml:space="preserve"> </w:t>
      </w:r>
      <w:r w:rsidRPr="00311185">
        <w:rPr>
          <w:color w:val="000000" w:themeColor="text1"/>
          <w:sz w:val="20"/>
          <w:szCs w:val="20"/>
        </w:rPr>
        <w:tab/>
      </w:r>
      <w:r w:rsidRPr="00311185">
        <w:rPr>
          <w:color w:val="000000" w:themeColor="text1"/>
          <w:sz w:val="20"/>
          <w:szCs w:val="20"/>
        </w:rPr>
        <w:tab/>
        <w:t xml:space="preserve">:  </w:t>
      </w:r>
      <w:r w:rsidR="00246FC1" w:rsidRPr="00246FC1">
        <w:rPr>
          <w:rFonts w:ascii="Consolas" w:eastAsiaTheme="minorHAnsi" w:hAnsi="Consolas" w:cs="Consolas"/>
          <w:color w:val="2A00FF"/>
          <w:sz w:val="20"/>
          <w:szCs w:val="20"/>
          <w:lang w:val="en-IN"/>
        </w:rPr>
        <w:t>/api/auth/login</w:t>
      </w:r>
    </w:p>
    <w:p w14:paraId="795E0837" w14:textId="77777777" w:rsidR="00136970" w:rsidRPr="00311185" w:rsidRDefault="00136970" w:rsidP="00136970">
      <w:pPr>
        <w:ind w:left="768" w:firstLine="24"/>
        <w:jc w:val="both"/>
        <w:rPr>
          <w:color w:val="000000" w:themeColor="text1"/>
          <w:sz w:val="20"/>
          <w:szCs w:val="20"/>
        </w:rPr>
      </w:pPr>
      <w:r w:rsidRPr="00311185">
        <w:rPr>
          <w:color w:val="000000" w:themeColor="text1"/>
          <w:sz w:val="20"/>
          <w:szCs w:val="20"/>
        </w:rPr>
        <w:t>Method Type</w:t>
      </w:r>
      <w:r w:rsidRPr="00311185">
        <w:rPr>
          <w:color w:val="000000" w:themeColor="text1"/>
          <w:sz w:val="20"/>
          <w:szCs w:val="20"/>
        </w:rPr>
        <w:tab/>
      </w:r>
      <w:r w:rsidRPr="00311185">
        <w:rPr>
          <w:color w:val="000000" w:themeColor="text1"/>
          <w:sz w:val="20"/>
          <w:szCs w:val="20"/>
        </w:rPr>
        <w:tab/>
        <w:t xml:space="preserve">: POST </w:t>
      </w:r>
    </w:p>
    <w:p w14:paraId="276E20CA" w14:textId="77777777" w:rsidR="00136970" w:rsidRPr="00311185" w:rsidRDefault="00136970" w:rsidP="00136970">
      <w:pPr>
        <w:ind w:left="768" w:firstLine="24"/>
        <w:jc w:val="both"/>
        <w:rPr>
          <w:color w:val="000000" w:themeColor="text1"/>
          <w:sz w:val="20"/>
          <w:szCs w:val="20"/>
        </w:rPr>
      </w:pPr>
      <w:r w:rsidRPr="00311185">
        <w:rPr>
          <w:color w:val="000000" w:themeColor="text1"/>
          <w:sz w:val="20"/>
          <w:szCs w:val="20"/>
        </w:rPr>
        <w:t>accept</w:t>
      </w:r>
      <w:r w:rsidRPr="00311185">
        <w:rPr>
          <w:color w:val="000000" w:themeColor="text1"/>
          <w:sz w:val="20"/>
          <w:szCs w:val="20"/>
        </w:rPr>
        <w:tab/>
      </w:r>
      <w:r w:rsidRPr="00311185">
        <w:rPr>
          <w:color w:val="000000" w:themeColor="text1"/>
          <w:sz w:val="20"/>
          <w:szCs w:val="20"/>
        </w:rPr>
        <w:tab/>
      </w:r>
      <w:r w:rsidRPr="00311185">
        <w:rPr>
          <w:color w:val="000000" w:themeColor="text1"/>
          <w:sz w:val="20"/>
          <w:szCs w:val="20"/>
        </w:rPr>
        <w:tab/>
        <w:t>: application/json</w:t>
      </w:r>
    </w:p>
    <w:p w14:paraId="46ECB422" w14:textId="77777777" w:rsidR="00136970" w:rsidRPr="00311185" w:rsidRDefault="00136970" w:rsidP="00136970">
      <w:pPr>
        <w:ind w:left="768" w:firstLine="24"/>
        <w:jc w:val="both"/>
        <w:rPr>
          <w:color w:val="000000" w:themeColor="text1"/>
          <w:sz w:val="20"/>
          <w:szCs w:val="20"/>
        </w:rPr>
      </w:pPr>
      <w:r w:rsidRPr="00311185">
        <w:rPr>
          <w:color w:val="000000" w:themeColor="text1"/>
          <w:sz w:val="20"/>
          <w:szCs w:val="20"/>
        </w:rPr>
        <w:t>content-type</w:t>
      </w:r>
      <w:r w:rsidRPr="00311185">
        <w:rPr>
          <w:color w:val="000000" w:themeColor="text1"/>
          <w:sz w:val="20"/>
          <w:szCs w:val="20"/>
        </w:rPr>
        <w:tab/>
      </w:r>
      <w:r w:rsidRPr="00311185">
        <w:rPr>
          <w:color w:val="000000" w:themeColor="text1"/>
          <w:sz w:val="20"/>
          <w:szCs w:val="20"/>
        </w:rPr>
        <w:tab/>
        <w:t>: application/json</w:t>
      </w:r>
    </w:p>
    <w:p w14:paraId="01C75286" w14:textId="77777777" w:rsidR="00136970" w:rsidRPr="00311185" w:rsidRDefault="00136970" w:rsidP="00136970">
      <w:pPr>
        <w:ind w:left="768" w:firstLine="24"/>
        <w:jc w:val="both"/>
        <w:rPr>
          <w:color w:val="000000" w:themeColor="text1"/>
          <w:sz w:val="20"/>
          <w:szCs w:val="20"/>
        </w:rPr>
      </w:pPr>
      <w:r w:rsidRPr="00311185">
        <w:rPr>
          <w:color w:val="000000" w:themeColor="text1"/>
          <w:sz w:val="20"/>
          <w:szCs w:val="20"/>
        </w:rPr>
        <w:t>Sample Request Body</w:t>
      </w:r>
      <w:r w:rsidRPr="00311185">
        <w:rPr>
          <w:color w:val="000000" w:themeColor="text1"/>
          <w:sz w:val="20"/>
          <w:szCs w:val="20"/>
        </w:rPr>
        <w:tab/>
        <w:t>:</w:t>
      </w:r>
    </w:p>
    <w:p w14:paraId="56B58DCF" w14:textId="77777777" w:rsidR="00136970" w:rsidRPr="00311185" w:rsidRDefault="00136970" w:rsidP="00136970">
      <w:pPr>
        <w:ind w:left="1032" w:firstLine="24"/>
        <w:jc w:val="both"/>
        <w:rPr>
          <w:color w:val="000000" w:themeColor="text1"/>
          <w:sz w:val="20"/>
          <w:szCs w:val="20"/>
        </w:rPr>
      </w:pPr>
      <w:r w:rsidRPr="00311185">
        <w:rPr>
          <w:color w:val="000000" w:themeColor="text1"/>
          <w:sz w:val="20"/>
          <w:szCs w:val="20"/>
        </w:rPr>
        <w:tab/>
        <w:t>{</w:t>
      </w:r>
    </w:p>
    <w:p w14:paraId="1403D92D" w14:textId="34ECCC95" w:rsidR="00246FC1" w:rsidRPr="00246FC1" w:rsidRDefault="00136970" w:rsidP="00246FC1">
      <w:pPr>
        <w:ind w:left="1032" w:firstLine="24"/>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r>
      <w:r w:rsidR="00246FC1" w:rsidRPr="00246FC1">
        <w:rPr>
          <w:color w:val="000000" w:themeColor="text1"/>
          <w:sz w:val="20"/>
          <w:szCs w:val="20"/>
        </w:rPr>
        <w:t>"</w:t>
      </w:r>
      <w:proofErr w:type="spellStart"/>
      <w:r w:rsidR="00246FC1" w:rsidRPr="00246FC1">
        <w:rPr>
          <w:color w:val="000000" w:themeColor="text1"/>
          <w:sz w:val="20"/>
          <w:szCs w:val="20"/>
        </w:rPr>
        <w:t>userName</w:t>
      </w:r>
      <w:proofErr w:type="spellEnd"/>
      <w:r w:rsidR="00246FC1" w:rsidRPr="00246FC1">
        <w:rPr>
          <w:color w:val="000000" w:themeColor="text1"/>
          <w:sz w:val="20"/>
          <w:szCs w:val="20"/>
        </w:rPr>
        <w:t>": "manmaya.champatiray@brillio.com",</w:t>
      </w:r>
    </w:p>
    <w:p w14:paraId="42BCB173" w14:textId="77777777" w:rsidR="00246FC1" w:rsidRDefault="00246FC1" w:rsidP="00246FC1">
      <w:pPr>
        <w:ind w:left="1032" w:firstLine="24"/>
        <w:jc w:val="both"/>
        <w:rPr>
          <w:color w:val="000000" w:themeColor="text1"/>
          <w:sz w:val="20"/>
          <w:szCs w:val="20"/>
        </w:rPr>
      </w:pPr>
      <w:r w:rsidRPr="00246FC1">
        <w:rPr>
          <w:color w:val="000000" w:themeColor="text1"/>
          <w:sz w:val="20"/>
          <w:szCs w:val="20"/>
        </w:rPr>
        <w:tab/>
      </w:r>
      <w:r w:rsidRPr="00246FC1">
        <w:rPr>
          <w:color w:val="000000" w:themeColor="text1"/>
          <w:sz w:val="20"/>
          <w:szCs w:val="20"/>
        </w:rPr>
        <w:tab/>
        <w:t>"password": "admin@123"</w:t>
      </w:r>
      <w:r w:rsidR="00136970" w:rsidRPr="00311185">
        <w:rPr>
          <w:color w:val="000000" w:themeColor="text1"/>
          <w:sz w:val="20"/>
          <w:szCs w:val="20"/>
        </w:rPr>
        <w:tab/>
      </w:r>
    </w:p>
    <w:p w14:paraId="4C04916D" w14:textId="7B71404D" w:rsidR="00136970" w:rsidRPr="00311185" w:rsidRDefault="00136970" w:rsidP="00246FC1">
      <w:pPr>
        <w:ind w:left="1032" w:firstLine="408"/>
        <w:jc w:val="both"/>
        <w:rPr>
          <w:color w:val="000000" w:themeColor="text1"/>
          <w:sz w:val="20"/>
          <w:szCs w:val="20"/>
        </w:rPr>
      </w:pPr>
      <w:r w:rsidRPr="00311185">
        <w:rPr>
          <w:color w:val="000000" w:themeColor="text1"/>
          <w:sz w:val="20"/>
          <w:szCs w:val="20"/>
        </w:rPr>
        <w:t xml:space="preserve">} </w:t>
      </w:r>
    </w:p>
    <w:p w14:paraId="664BCEB9" w14:textId="77777777" w:rsidR="00136970" w:rsidRPr="00311185" w:rsidRDefault="00136970" w:rsidP="00136970">
      <w:pPr>
        <w:ind w:left="192"/>
        <w:jc w:val="both"/>
        <w:rPr>
          <w:color w:val="000000" w:themeColor="text1"/>
          <w:sz w:val="20"/>
          <w:szCs w:val="20"/>
        </w:rPr>
      </w:pPr>
      <w:r w:rsidRPr="00311185">
        <w:rPr>
          <w:color w:val="000000" w:themeColor="text1"/>
          <w:sz w:val="20"/>
          <w:szCs w:val="20"/>
        </w:rPr>
        <w:tab/>
        <w:t xml:space="preserve">Sample Response </w:t>
      </w:r>
      <w:r w:rsidRPr="00311185">
        <w:rPr>
          <w:color w:val="000000" w:themeColor="text1"/>
          <w:sz w:val="20"/>
          <w:szCs w:val="20"/>
        </w:rPr>
        <w:tab/>
        <w:t>:</w:t>
      </w:r>
    </w:p>
    <w:p w14:paraId="4BD4627D" w14:textId="77777777" w:rsidR="00246FC1" w:rsidRPr="00246FC1" w:rsidRDefault="00136970" w:rsidP="00246FC1">
      <w:pPr>
        <w:ind w:left="192"/>
        <w:jc w:val="both"/>
        <w:rPr>
          <w:color w:val="000000" w:themeColor="text1"/>
          <w:sz w:val="20"/>
          <w:szCs w:val="20"/>
        </w:rPr>
      </w:pPr>
      <w:r w:rsidRPr="00311185">
        <w:rPr>
          <w:color w:val="000000" w:themeColor="text1"/>
          <w:sz w:val="20"/>
          <w:szCs w:val="20"/>
        </w:rPr>
        <w:tab/>
      </w:r>
      <w:r w:rsidRPr="00311185">
        <w:rPr>
          <w:color w:val="000000" w:themeColor="text1"/>
          <w:sz w:val="20"/>
          <w:szCs w:val="20"/>
        </w:rPr>
        <w:tab/>
      </w:r>
      <w:r w:rsidR="00246FC1" w:rsidRPr="00246FC1">
        <w:rPr>
          <w:color w:val="000000" w:themeColor="text1"/>
          <w:sz w:val="20"/>
          <w:szCs w:val="20"/>
        </w:rPr>
        <w:t>{</w:t>
      </w:r>
    </w:p>
    <w:p w14:paraId="2DD328A8"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"status": "success",</w:t>
      </w:r>
    </w:p>
    <w:p w14:paraId="18CB874E"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w:t>
      </w:r>
      <w:proofErr w:type="spellStart"/>
      <w:r w:rsidRPr="00246FC1">
        <w:rPr>
          <w:color w:val="000000" w:themeColor="text1"/>
          <w:sz w:val="20"/>
          <w:szCs w:val="20"/>
        </w:rPr>
        <w:t>statusCode</w:t>
      </w:r>
      <w:proofErr w:type="spellEnd"/>
      <w:r w:rsidRPr="00246FC1">
        <w:rPr>
          <w:color w:val="000000" w:themeColor="text1"/>
          <w:sz w:val="20"/>
          <w:szCs w:val="20"/>
        </w:rPr>
        <w:t>": "200",</w:t>
      </w:r>
    </w:p>
    <w:p w14:paraId="53127FBF"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"description": "Successfully validated the user",</w:t>
      </w:r>
    </w:p>
    <w:p w14:paraId="07BB9603"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w:t>
      </w:r>
      <w:proofErr w:type="spellStart"/>
      <w:r w:rsidRPr="00246FC1">
        <w:rPr>
          <w:color w:val="000000" w:themeColor="text1"/>
          <w:sz w:val="20"/>
          <w:szCs w:val="20"/>
        </w:rPr>
        <w:t>firstName</w:t>
      </w:r>
      <w:proofErr w:type="spellEnd"/>
      <w:r w:rsidRPr="00246FC1">
        <w:rPr>
          <w:color w:val="000000" w:themeColor="text1"/>
          <w:sz w:val="20"/>
          <w:szCs w:val="20"/>
        </w:rPr>
        <w:t>": "Manmaya",</w:t>
      </w:r>
    </w:p>
    <w:p w14:paraId="4276997A"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w:t>
      </w:r>
      <w:proofErr w:type="spellStart"/>
      <w:r w:rsidRPr="00246FC1">
        <w:rPr>
          <w:color w:val="000000" w:themeColor="text1"/>
          <w:sz w:val="20"/>
          <w:szCs w:val="20"/>
        </w:rPr>
        <w:t>lastName</w:t>
      </w:r>
      <w:proofErr w:type="spellEnd"/>
      <w:r w:rsidRPr="00246FC1">
        <w:rPr>
          <w:color w:val="000000" w:themeColor="text1"/>
          <w:sz w:val="20"/>
          <w:szCs w:val="20"/>
        </w:rPr>
        <w:t>": "Champatiray",</w:t>
      </w:r>
    </w:p>
    <w:p w14:paraId="5AEAB37D"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w:t>
      </w:r>
      <w:proofErr w:type="spellStart"/>
      <w:r w:rsidRPr="00246FC1">
        <w:rPr>
          <w:color w:val="000000" w:themeColor="text1"/>
          <w:sz w:val="20"/>
          <w:szCs w:val="20"/>
        </w:rPr>
        <w:t>authToken</w:t>
      </w:r>
      <w:proofErr w:type="spellEnd"/>
      <w:r w:rsidRPr="00246FC1">
        <w:rPr>
          <w:color w:val="000000" w:themeColor="text1"/>
          <w:sz w:val="20"/>
          <w:szCs w:val="20"/>
        </w:rPr>
        <w:t>": "eyJhbGciOiJIUzI1NiJ9.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</w:t>
      </w:r>
      <w:r w:rsidRPr="00246FC1">
        <w:rPr>
          <w:color w:val="000000" w:themeColor="text1"/>
          <w:sz w:val="20"/>
          <w:szCs w:val="20"/>
        </w:rPr>
        <w:lastRenderedPageBreak/>
        <w:t>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.-Gmroj19YccMxOFWbMBbjS4AKyV_3gzKVKQ8lFKQ_rs",</w:t>
      </w:r>
    </w:p>
    <w:p w14:paraId="78F497E6" w14:textId="77777777" w:rsidR="00246FC1" w:rsidRPr="00246FC1" w:rsidRDefault="00246FC1" w:rsidP="00246FC1">
      <w:pPr>
        <w:ind w:left="1440"/>
        <w:jc w:val="both"/>
        <w:rPr>
          <w:color w:val="000000" w:themeColor="text1"/>
          <w:sz w:val="20"/>
          <w:szCs w:val="20"/>
        </w:rPr>
      </w:pPr>
      <w:r w:rsidRPr="00246FC1">
        <w:rPr>
          <w:color w:val="000000" w:themeColor="text1"/>
          <w:sz w:val="20"/>
          <w:szCs w:val="20"/>
        </w:rPr>
        <w:t xml:space="preserve">   "</w:t>
      </w:r>
      <w:proofErr w:type="spellStart"/>
      <w:r w:rsidRPr="00246FC1">
        <w:rPr>
          <w:color w:val="000000" w:themeColor="text1"/>
          <w:sz w:val="20"/>
          <w:szCs w:val="20"/>
        </w:rPr>
        <w:t>chatRoomId</w:t>
      </w:r>
      <w:proofErr w:type="spellEnd"/>
      <w:r w:rsidRPr="00246FC1">
        <w:rPr>
          <w:color w:val="000000" w:themeColor="text1"/>
          <w:sz w:val="20"/>
          <w:szCs w:val="20"/>
        </w:rPr>
        <w:t>": "1574093915183"</w:t>
      </w:r>
    </w:p>
    <w:p w14:paraId="04F79CD0" w14:textId="5A745C6C" w:rsidR="00136970" w:rsidRDefault="00246FC1" w:rsidP="00246FC1">
      <w:pPr>
        <w:ind w:left="1440"/>
        <w:jc w:val="both"/>
        <w:rPr>
          <w:color w:val="000000" w:themeColor="text1"/>
        </w:rPr>
      </w:pPr>
      <w:r w:rsidRPr="00246FC1">
        <w:rPr>
          <w:color w:val="000000" w:themeColor="text1"/>
          <w:sz w:val="20"/>
          <w:szCs w:val="20"/>
        </w:rPr>
        <w:t>}</w:t>
      </w:r>
      <w:r w:rsidR="00136970">
        <w:rPr>
          <w:color w:val="000000" w:themeColor="text1"/>
        </w:rPr>
        <w:tab/>
      </w:r>
    </w:p>
    <w:p w14:paraId="645240E4" w14:textId="429050BB" w:rsidR="00B2169C" w:rsidRDefault="00B2169C" w:rsidP="00401D84">
      <w:pPr>
        <w:ind w:left="192"/>
        <w:jc w:val="both"/>
      </w:pPr>
    </w:p>
    <w:p w14:paraId="3575F0F9" w14:textId="77777777" w:rsidR="00B2169C" w:rsidRDefault="00B2169C" w:rsidP="00401D84">
      <w:pPr>
        <w:ind w:left="192"/>
        <w:jc w:val="both"/>
      </w:pPr>
    </w:p>
    <w:p w14:paraId="01551A47" w14:textId="77777777" w:rsidR="00212A89" w:rsidRDefault="00212A89" w:rsidP="00212A89">
      <w:pPr>
        <w:pStyle w:val="ListParagraph"/>
        <w:ind w:left="960"/>
        <w:rPr>
          <w:color w:val="000000" w:themeColor="text1"/>
        </w:rPr>
      </w:pPr>
    </w:p>
    <w:p w14:paraId="78D784CB" w14:textId="06189F5B" w:rsidR="0048277A" w:rsidRPr="00AF3526" w:rsidRDefault="00B52521" w:rsidP="0048277A">
      <w:pPr>
        <w:pStyle w:val="Heading1"/>
        <w:rPr>
          <w:b w:val="0"/>
          <w:color w:val="000000" w:themeColor="text1"/>
        </w:rPr>
      </w:pPr>
      <w:bookmarkStart w:id="25" w:name="_Toc25224958"/>
      <w:r>
        <w:rPr>
          <w:b w:val="0"/>
          <w:color w:val="000000" w:themeColor="text1"/>
        </w:rPr>
        <w:lastRenderedPageBreak/>
        <w:t>Data File Handling</w:t>
      </w:r>
      <w:bookmarkEnd w:id="25"/>
    </w:p>
    <w:p w14:paraId="47DA86FE" w14:textId="5BEBB81F" w:rsidR="0048277A" w:rsidRDefault="00787A3D" w:rsidP="0048277A">
      <w:pPr>
        <w:pStyle w:val="Heading2"/>
        <w:rPr>
          <w:b w:val="0"/>
          <w:color w:val="000000" w:themeColor="text1"/>
        </w:rPr>
      </w:pPr>
      <w:bookmarkStart w:id="26" w:name="_Toc25224959"/>
      <w:r>
        <w:rPr>
          <w:b w:val="0"/>
          <w:color w:val="000000" w:themeColor="text1"/>
        </w:rPr>
        <w:t>Data File Upload</w:t>
      </w:r>
      <w:r w:rsidR="00D35635">
        <w:rPr>
          <w:b w:val="0"/>
          <w:color w:val="000000" w:themeColor="text1"/>
        </w:rPr>
        <w:t xml:space="preserve"> (Connect Tab)</w:t>
      </w:r>
      <w:bookmarkEnd w:id="26"/>
    </w:p>
    <w:p w14:paraId="6249C982" w14:textId="77777777" w:rsidR="008E3897" w:rsidRDefault="00EB4DA4" w:rsidP="0048277A">
      <w:pPr>
        <w:pStyle w:val="ParagraphText"/>
      </w:pPr>
      <w:r>
        <w:t>This flow enables the user to upload the data files in to DHI application, for generating insights based on the data present in the uploaded files and user-query.</w:t>
      </w:r>
      <w:r w:rsidR="003D587C">
        <w:t xml:space="preserve"> Currently java backend web-service supports keeping multiple data files in to the </w:t>
      </w:r>
      <w:r w:rsidR="008E3897">
        <w:t>DHI server file system, and user can choose a file from the available data-file(s) for generating insights.</w:t>
      </w:r>
    </w:p>
    <w:p w14:paraId="2579AAEC" w14:textId="5FC1A782" w:rsidR="0048277A" w:rsidRDefault="008E3897" w:rsidP="0048277A">
      <w:pPr>
        <w:pStyle w:val="ParagraphText"/>
      </w:pPr>
      <w:r>
        <w:t xml:space="preserve">Currently the supported file formats which the user can upload </w:t>
      </w:r>
      <w:r w:rsidR="0062043C">
        <w:t>are:</w:t>
      </w:r>
      <w:r>
        <w:t xml:space="preserve"> .csv (Comma Separated files) </w:t>
      </w:r>
      <w:r w:rsidR="00016FB6">
        <w:t>and .</w:t>
      </w:r>
      <w:proofErr w:type="spellStart"/>
      <w:r w:rsidR="00016FB6">
        <w:t>xlxs</w:t>
      </w:r>
      <w:proofErr w:type="spellEnd"/>
      <w:r>
        <w:t xml:space="preserve"> (MS-Excel files).  </w:t>
      </w:r>
    </w:p>
    <w:p w14:paraId="08F5D221" w14:textId="2F8AE07A" w:rsidR="0048277A" w:rsidRDefault="0062043C" w:rsidP="0048277A">
      <w:pPr>
        <w:pStyle w:val="Heading3"/>
        <w:ind w:left="1276" w:hanging="709"/>
        <w:rPr>
          <w:b w:val="0"/>
          <w:bCs w:val="0"/>
          <w:color w:val="000000" w:themeColor="text1"/>
          <w:sz w:val="24"/>
          <w:szCs w:val="24"/>
        </w:rPr>
      </w:pPr>
      <w:bookmarkStart w:id="27" w:name="_Toc25224960"/>
      <w:r>
        <w:rPr>
          <w:b w:val="0"/>
          <w:bCs w:val="0"/>
          <w:color w:val="000000" w:themeColor="text1"/>
          <w:sz w:val="24"/>
          <w:szCs w:val="24"/>
        </w:rPr>
        <w:t xml:space="preserve">API for uploading a </w:t>
      </w:r>
      <w:r w:rsidR="001452B8">
        <w:rPr>
          <w:b w:val="0"/>
          <w:bCs w:val="0"/>
          <w:color w:val="000000" w:themeColor="text1"/>
          <w:sz w:val="24"/>
          <w:szCs w:val="24"/>
        </w:rPr>
        <w:t>file:</w:t>
      </w:r>
      <w:bookmarkEnd w:id="27"/>
    </w:p>
    <w:p w14:paraId="7D4BA70F" w14:textId="2B0AA13C" w:rsidR="0048277A" w:rsidRDefault="00A948E7" w:rsidP="00A948E7">
      <w:pPr>
        <w:ind w:left="993"/>
      </w:pPr>
      <w:r>
        <w:t xml:space="preserve">This api is for uploading the data file to the DHI application server file system. Below is the request and </w:t>
      </w:r>
      <w:r w:rsidR="00A91582">
        <w:t>response:</w:t>
      </w:r>
    </w:p>
    <w:p w14:paraId="1BC0921B" w14:textId="0AA21914" w:rsidR="00BC3C89" w:rsidRPr="00BC3C89" w:rsidRDefault="00BC3C89" w:rsidP="00BC3C89">
      <w:pPr>
        <w:ind w:left="993"/>
        <w:rPr>
          <w:color w:val="000000" w:themeColor="text1"/>
          <w:sz w:val="20"/>
          <w:szCs w:val="20"/>
        </w:rPr>
      </w:pPr>
      <w:r w:rsidRPr="00BC3C89">
        <w:rPr>
          <w:color w:val="000000" w:themeColor="text1"/>
          <w:sz w:val="20"/>
          <w:szCs w:val="20"/>
        </w:rPr>
        <w:t>Sample Request:</w:t>
      </w:r>
    </w:p>
    <w:p w14:paraId="45B1DD84" w14:textId="5E1728EC" w:rsidR="00BC3C89" w:rsidRPr="00BC3C89" w:rsidRDefault="00BC3C89" w:rsidP="00BC3C89">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{Domain-Name}/DHI/api/upload/csv</w:t>
      </w:r>
    </w:p>
    <w:p w14:paraId="538BE446" w14:textId="77777777" w:rsidR="00BC3C89" w:rsidRPr="00BC3C89" w:rsidRDefault="00BC3C89" w:rsidP="00BC3C89">
      <w:pPr>
        <w:ind w:left="993"/>
        <w:rPr>
          <w:color w:val="000000" w:themeColor="text1"/>
          <w:sz w:val="20"/>
          <w:szCs w:val="20"/>
        </w:rPr>
      </w:pPr>
    </w:p>
    <w:p w14:paraId="658EC8C5" w14:textId="5CB64016" w:rsidR="00BC3C89" w:rsidRPr="00BC3C89" w:rsidRDefault="00BC3C89" w:rsidP="00BC3C89">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POST</w:t>
      </w:r>
    </w:p>
    <w:p w14:paraId="6A1FC1E1" w14:textId="77777777" w:rsidR="00BC3C89" w:rsidRPr="00BC3C89" w:rsidRDefault="00BC3C89" w:rsidP="00BC3C89">
      <w:pPr>
        <w:ind w:left="993"/>
        <w:rPr>
          <w:color w:val="000000" w:themeColor="text1"/>
          <w:sz w:val="20"/>
          <w:szCs w:val="20"/>
        </w:rPr>
      </w:pPr>
    </w:p>
    <w:p w14:paraId="31B927ED" w14:textId="45133D38" w:rsidR="00BC3C89" w:rsidRPr="00BC3C89" w:rsidRDefault="00BC3C89" w:rsidP="00BC3C89">
      <w:pPr>
        <w:ind w:left="993"/>
        <w:rPr>
          <w:color w:val="000000" w:themeColor="text1"/>
          <w:sz w:val="20"/>
          <w:szCs w:val="20"/>
        </w:rPr>
      </w:pPr>
      <w:r w:rsidRPr="00BC3C89">
        <w:rPr>
          <w:color w:val="000000" w:themeColor="text1"/>
          <w:sz w:val="20"/>
          <w:szCs w:val="20"/>
        </w:rPr>
        <w:t xml:space="preserve">Request Attachments: </w:t>
      </w:r>
    </w:p>
    <w:p w14:paraId="273D7A54" w14:textId="4E8CF4B7" w:rsidR="00BC3C89" w:rsidRPr="00BC3C89" w:rsidRDefault="00BC3C89" w:rsidP="00BC3C89">
      <w:pPr>
        <w:ind w:left="993"/>
        <w:rPr>
          <w:color w:val="000000" w:themeColor="text1"/>
          <w:sz w:val="20"/>
          <w:szCs w:val="20"/>
        </w:rPr>
      </w:pPr>
      <w:r w:rsidRPr="00BC3C89">
        <w:rPr>
          <w:color w:val="000000" w:themeColor="text1"/>
          <w:sz w:val="20"/>
          <w:szCs w:val="20"/>
        </w:rPr>
        <w:tab/>
      </w:r>
      <w:r>
        <w:rPr>
          <w:color w:val="000000" w:themeColor="text1"/>
          <w:sz w:val="20"/>
          <w:szCs w:val="20"/>
        </w:rPr>
        <w:tab/>
      </w:r>
      <w:r>
        <w:rPr>
          <w:color w:val="000000" w:themeColor="text1"/>
          <w:sz w:val="20"/>
          <w:szCs w:val="20"/>
        </w:rPr>
        <w:tab/>
      </w:r>
      <w:r w:rsidR="00F828AD" w:rsidRPr="00BC3C89">
        <w:rPr>
          <w:color w:val="000000" w:themeColor="text1"/>
          <w:sz w:val="20"/>
          <w:szCs w:val="20"/>
        </w:rPr>
        <w:t>attachment:</w:t>
      </w:r>
      <w:r w:rsidRPr="00BC3C89">
        <w:rPr>
          <w:color w:val="000000" w:themeColor="text1"/>
          <w:sz w:val="20"/>
          <w:szCs w:val="20"/>
        </w:rPr>
        <w:t xml:space="preserve"> actual-file </w:t>
      </w:r>
    </w:p>
    <w:p w14:paraId="6EAB98A1" w14:textId="16A58647" w:rsidR="00BC3C89" w:rsidRPr="00BC3C89" w:rsidRDefault="00BC3C89" w:rsidP="00BC3C89">
      <w:pPr>
        <w:ind w:left="993"/>
        <w:rPr>
          <w:color w:val="000000" w:themeColor="text1"/>
          <w:sz w:val="20"/>
          <w:szCs w:val="20"/>
        </w:rPr>
      </w:pPr>
      <w:r w:rsidRPr="00BC3C89">
        <w:rPr>
          <w:color w:val="000000" w:themeColor="text1"/>
          <w:sz w:val="20"/>
          <w:szCs w:val="20"/>
        </w:rPr>
        <w:tab/>
      </w:r>
      <w:r>
        <w:rPr>
          <w:color w:val="000000" w:themeColor="text1"/>
          <w:sz w:val="20"/>
          <w:szCs w:val="20"/>
        </w:rPr>
        <w:tab/>
      </w:r>
      <w:r>
        <w:rPr>
          <w:color w:val="000000" w:themeColor="text1"/>
          <w:sz w:val="20"/>
          <w:szCs w:val="20"/>
        </w:rPr>
        <w:tab/>
      </w:r>
      <w:proofErr w:type="spellStart"/>
      <w:r w:rsidRPr="00BC3C89">
        <w:rPr>
          <w:color w:val="000000" w:themeColor="text1"/>
          <w:sz w:val="20"/>
          <w:szCs w:val="20"/>
        </w:rPr>
        <w:t>contentId</w:t>
      </w:r>
      <w:proofErr w:type="spellEnd"/>
      <w:r w:rsidRPr="00BC3C89">
        <w:rPr>
          <w:color w:val="000000" w:themeColor="text1"/>
          <w:sz w:val="20"/>
          <w:szCs w:val="20"/>
        </w:rPr>
        <w:t xml:space="preserve"> name: file</w:t>
      </w:r>
    </w:p>
    <w:p w14:paraId="480B50E6" w14:textId="77777777" w:rsidR="00BC3C89" w:rsidRPr="00BC3C89" w:rsidRDefault="00BC3C89" w:rsidP="00BC3C89">
      <w:pPr>
        <w:ind w:left="993"/>
        <w:rPr>
          <w:color w:val="000000" w:themeColor="text1"/>
          <w:sz w:val="20"/>
          <w:szCs w:val="20"/>
        </w:rPr>
      </w:pPr>
      <w:r w:rsidRPr="00BC3C89">
        <w:rPr>
          <w:color w:val="000000" w:themeColor="text1"/>
          <w:sz w:val="20"/>
          <w:szCs w:val="20"/>
        </w:rPr>
        <w:t>Request Header:</w:t>
      </w:r>
    </w:p>
    <w:p w14:paraId="752B5D7F" w14:textId="61628296" w:rsidR="00BC3C89" w:rsidRPr="00BC3C89" w:rsidRDefault="00BC3C89" w:rsidP="00BC3C89">
      <w:pPr>
        <w:ind w:left="993"/>
        <w:rPr>
          <w:color w:val="000000" w:themeColor="text1"/>
          <w:sz w:val="20"/>
          <w:szCs w:val="20"/>
        </w:rPr>
      </w:pPr>
      <w:r w:rsidRPr="00BC3C89">
        <w:rPr>
          <w:color w:val="000000" w:themeColor="text1"/>
          <w:sz w:val="20"/>
          <w:szCs w:val="20"/>
        </w:rPr>
        <w:tab/>
      </w:r>
      <w:r>
        <w:rPr>
          <w:color w:val="000000" w:themeColor="text1"/>
          <w:sz w:val="20"/>
          <w:szCs w:val="20"/>
        </w:rPr>
        <w:tab/>
      </w:r>
      <w:r>
        <w:rPr>
          <w:color w:val="000000" w:themeColor="text1"/>
          <w:sz w:val="20"/>
          <w:szCs w:val="20"/>
        </w:rPr>
        <w:tab/>
      </w:r>
      <w:r w:rsidRPr="00BC3C89">
        <w:rPr>
          <w:color w:val="000000" w:themeColor="text1"/>
          <w:sz w:val="20"/>
          <w:szCs w:val="20"/>
        </w:rPr>
        <w:t>accept: application/json</w:t>
      </w:r>
    </w:p>
    <w:p w14:paraId="1BAEB817" w14:textId="248EFB8D" w:rsidR="00BC3C89" w:rsidRPr="00BC3C89" w:rsidRDefault="00BC3C89" w:rsidP="00BC3C89">
      <w:pPr>
        <w:ind w:left="993"/>
        <w:rPr>
          <w:color w:val="000000" w:themeColor="text1"/>
          <w:sz w:val="20"/>
          <w:szCs w:val="20"/>
        </w:rPr>
      </w:pPr>
      <w:r w:rsidRPr="00BC3C89">
        <w:rPr>
          <w:color w:val="000000" w:themeColor="text1"/>
          <w:sz w:val="20"/>
          <w:szCs w:val="20"/>
        </w:rPr>
        <w:tab/>
      </w:r>
      <w:r>
        <w:rPr>
          <w:color w:val="000000" w:themeColor="text1"/>
          <w:sz w:val="20"/>
          <w:szCs w:val="20"/>
        </w:rPr>
        <w:tab/>
      </w:r>
      <w:r>
        <w:rPr>
          <w:color w:val="000000" w:themeColor="text1"/>
          <w:sz w:val="20"/>
          <w:szCs w:val="20"/>
        </w:rPr>
        <w:tab/>
      </w:r>
      <w:r w:rsidR="00210DAA" w:rsidRPr="00BC3C89">
        <w:rPr>
          <w:color w:val="000000" w:themeColor="text1"/>
          <w:sz w:val="20"/>
          <w:szCs w:val="20"/>
        </w:rPr>
        <w:t>content</w:t>
      </w:r>
      <w:r w:rsidRPr="00BC3C89">
        <w:rPr>
          <w:color w:val="000000" w:themeColor="text1"/>
          <w:sz w:val="20"/>
          <w:szCs w:val="20"/>
        </w:rPr>
        <w:t>-type: multipart/form-data</w:t>
      </w:r>
    </w:p>
    <w:p w14:paraId="5F396928" w14:textId="3ECBC8FF" w:rsidR="00A948E7" w:rsidRDefault="00BC3C89" w:rsidP="00BC3C89">
      <w:pPr>
        <w:ind w:left="993"/>
        <w:rPr>
          <w:color w:val="000000" w:themeColor="text1"/>
          <w:sz w:val="20"/>
          <w:szCs w:val="20"/>
        </w:rPr>
      </w:pPr>
      <w:r w:rsidRPr="00BC3C89">
        <w:rPr>
          <w:color w:val="000000" w:themeColor="text1"/>
          <w:sz w:val="20"/>
          <w:szCs w:val="20"/>
        </w:rPr>
        <w:tab/>
      </w:r>
      <w:r>
        <w:rPr>
          <w:color w:val="000000" w:themeColor="text1"/>
          <w:sz w:val="20"/>
          <w:szCs w:val="20"/>
        </w:rPr>
        <w:tab/>
      </w:r>
      <w:r>
        <w:rPr>
          <w:color w:val="000000" w:themeColor="text1"/>
          <w:sz w:val="20"/>
          <w:szCs w:val="20"/>
        </w:rPr>
        <w:tab/>
      </w:r>
      <w:r w:rsidRPr="00BC3C89">
        <w:rPr>
          <w:color w:val="000000" w:themeColor="text1"/>
          <w:sz w:val="20"/>
          <w:szCs w:val="20"/>
        </w:rPr>
        <w:t>user-name: &lt;user-name-value&gt;</w:t>
      </w:r>
    </w:p>
    <w:p w14:paraId="5B6B66DC" w14:textId="03D2050A" w:rsidR="00B46C62" w:rsidRPr="00B46C62" w:rsidRDefault="00B46C62" w:rsidP="00B46C62">
      <w:pPr>
        <w:ind w:left="993"/>
        <w:rPr>
          <w:color w:val="000000" w:themeColor="text1"/>
          <w:sz w:val="20"/>
          <w:szCs w:val="20"/>
        </w:rPr>
      </w:pPr>
      <w:r>
        <w:rPr>
          <w:color w:val="000000" w:themeColor="text1"/>
          <w:sz w:val="20"/>
          <w:szCs w:val="20"/>
        </w:rPr>
        <w:t xml:space="preserve">Sample </w:t>
      </w:r>
      <w:r w:rsidRPr="00B46C62">
        <w:rPr>
          <w:color w:val="000000" w:themeColor="text1"/>
          <w:sz w:val="20"/>
          <w:szCs w:val="20"/>
        </w:rPr>
        <w:t>Response:</w:t>
      </w:r>
    </w:p>
    <w:p w14:paraId="4255E887" w14:textId="2A945B5E" w:rsidR="00B46C62" w:rsidRDefault="00B46C62" w:rsidP="00B46C62">
      <w:pPr>
        <w:ind w:left="993"/>
        <w:rPr>
          <w:color w:val="000000" w:themeColor="text1"/>
          <w:sz w:val="20"/>
          <w:szCs w:val="20"/>
        </w:rPr>
      </w:pPr>
    </w:p>
    <w:p w14:paraId="74C65E61" w14:textId="6AC27085" w:rsidR="00B46C62" w:rsidRPr="00B46C62" w:rsidRDefault="00B46C62" w:rsidP="000B01AA">
      <w:pPr>
        <w:ind w:left="993"/>
        <w:rPr>
          <w:color w:val="000000" w:themeColor="text1"/>
          <w:sz w:val="20"/>
          <w:szCs w:val="20"/>
        </w:rPr>
      </w:pPr>
      <w:r>
        <w:rPr>
          <w:color w:val="000000" w:themeColor="text1"/>
          <w:sz w:val="20"/>
          <w:szCs w:val="20"/>
        </w:rPr>
        <w:t>Case-</w:t>
      </w:r>
      <w:r w:rsidR="000B01AA">
        <w:rPr>
          <w:color w:val="000000" w:themeColor="text1"/>
          <w:sz w:val="20"/>
          <w:szCs w:val="20"/>
        </w:rPr>
        <w:t>1:</w:t>
      </w:r>
      <w:r>
        <w:rPr>
          <w:color w:val="000000" w:themeColor="text1"/>
          <w:sz w:val="20"/>
          <w:szCs w:val="20"/>
        </w:rPr>
        <w:t xml:space="preserve"> </w:t>
      </w:r>
      <w:r w:rsidRPr="00B46C62">
        <w:rPr>
          <w:color w:val="000000" w:themeColor="text1"/>
          <w:sz w:val="20"/>
          <w:szCs w:val="20"/>
        </w:rPr>
        <w:t xml:space="preserve">Success </w:t>
      </w:r>
      <w:r w:rsidR="000B01AA" w:rsidRPr="00B46C62">
        <w:rPr>
          <w:color w:val="000000" w:themeColor="text1"/>
          <w:sz w:val="20"/>
          <w:szCs w:val="20"/>
        </w:rPr>
        <w:t>Response</w:t>
      </w:r>
      <w:r w:rsidR="000B01AA">
        <w:rPr>
          <w:color w:val="000000" w:themeColor="text1"/>
          <w:sz w:val="20"/>
          <w:szCs w:val="20"/>
        </w:rPr>
        <w:t xml:space="preserve">, </w:t>
      </w:r>
      <w:r w:rsidR="00A91582" w:rsidRPr="00B46C62">
        <w:rPr>
          <w:color w:val="000000" w:themeColor="text1"/>
          <w:sz w:val="20"/>
          <w:szCs w:val="20"/>
        </w:rPr>
        <w:t>on</w:t>
      </w:r>
      <w:r w:rsidRPr="00B46C62">
        <w:rPr>
          <w:color w:val="000000" w:themeColor="text1"/>
          <w:sz w:val="20"/>
          <w:szCs w:val="20"/>
        </w:rPr>
        <w:t xml:space="preserve"> successfully </w:t>
      </w:r>
      <w:r w:rsidR="00A91582">
        <w:rPr>
          <w:color w:val="000000" w:themeColor="text1"/>
          <w:sz w:val="20"/>
          <w:szCs w:val="20"/>
        </w:rPr>
        <w:t>uploading the data file into the server.</w:t>
      </w:r>
    </w:p>
    <w:p w14:paraId="791F992F" w14:textId="77777777" w:rsidR="00B46C62" w:rsidRPr="00B46C62" w:rsidRDefault="00B46C62" w:rsidP="00B46C62">
      <w:pPr>
        <w:ind w:left="993"/>
        <w:rPr>
          <w:color w:val="000000" w:themeColor="text1"/>
          <w:sz w:val="20"/>
          <w:szCs w:val="20"/>
        </w:rPr>
      </w:pPr>
      <w:r w:rsidRPr="00B46C62">
        <w:rPr>
          <w:color w:val="000000" w:themeColor="text1"/>
          <w:sz w:val="20"/>
          <w:szCs w:val="20"/>
        </w:rPr>
        <w:tab/>
        <w:t>{</w:t>
      </w:r>
    </w:p>
    <w:p w14:paraId="4C449A48" w14:textId="77777777" w:rsidR="00B46C62" w:rsidRPr="00B46C62" w:rsidRDefault="00B46C62" w:rsidP="00B46C62">
      <w:pPr>
        <w:ind w:left="993"/>
        <w:rPr>
          <w:color w:val="000000" w:themeColor="text1"/>
          <w:sz w:val="20"/>
          <w:szCs w:val="20"/>
        </w:rPr>
      </w:pPr>
      <w:r w:rsidRPr="00B46C62">
        <w:rPr>
          <w:color w:val="000000" w:themeColor="text1"/>
          <w:sz w:val="20"/>
          <w:szCs w:val="20"/>
        </w:rPr>
        <w:tab/>
        <w:t xml:space="preserve">   "status": "success",</w:t>
      </w:r>
    </w:p>
    <w:p w14:paraId="7EDF9FE2" w14:textId="1BA98613" w:rsidR="00B46C62" w:rsidRPr="00B46C62" w:rsidRDefault="00B46C62" w:rsidP="00B46C62">
      <w:pPr>
        <w:ind w:left="993"/>
        <w:rPr>
          <w:color w:val="000000" w:themeColor="text1"/>
          <w:sz w:val="20"/>
          <w:szCs w:val="20"/>
        </w:rPr>
      </w:pPr>
      <w:r w:rsidRPr="00B46C62">
        <w:rPr>
          <w:color w:val="000000" w:themeColor="text1"/>
          <w:sz w:val="20"/>
          <w:szCs w:val="20"/>
        </w:rPr>
        <w:tab/>
        <w:t xml:space="preserve">   "description": "Successfully uploaded the files with names: [nl_table.csv]"</w:t>
      </w:r>
    </w:p>
    <w:p w14:paraId="2AEAC0DF" w14:textId="5AA7663D" w:rsidR="00B46C62" w:rsidRDefault="00B46C62" w:rsidP="00B46C62">
      <w:pPr>
        <w:ind w:left="993"/>
        <w:rPr>
          <w:color w:val="000000" w:themeColor="text1"/>
          <w:sz w:val="20"/>
          <w:szCs w:val="20"/>
        </w:rPr>
      </w:pPr>
      <w:r w:rsidRPr="00B46C62">
        <w:rPr>
          <w:color w:val="000000" w:themeColor="text1"/>
          <w:sz w:val="20"/>
          <w:szCs w:val="20"/>
        </w:rPr>
        <w:tab/>
        <w:t>}</w:t>
      </w:r>
    </w:p>
    <w:p w14:paraId="630A25B3" w14:textId="26B859AE" w:rsidR="000B01AA" w:rsidRDefault="000B01AA" w:rsidP="00B46C62">
      <w:pPr>
        <w:ind w:left="993"/>
        <w:rPr>
          <w:color w:val="000000" w:themeColor="text1"/>
          <w:sz w:val="20"/>
          <w:szCs w:val="20"/>
        </w:rPr>
      </w:pPr>
      <w:r>
        <w:rPr>
          <w:color w:val="000000" w:themeColor="text1"/>
          <w:sz w:val="20"/>
          <w:szCs w:val="20"/>
        </w:rPr>
        <w:t xml:space="preserve">Case-2: If attachment is missing, </w:t>
      </w:r>
    </w:p>
    <w:p w14:paraId="50EC7CF1" w14:textId="1241575F" w:rsidR="000B01AA" w:rsidRDefault="000B01AA" w:rsidP="000B01AA">
      <w:pPr>
        <w:ind w:left="993" w:firstLine="447"/>
        <w:rPr>
          <w:color w:val="000000" w:themeColor="text1"/>
          <w:sz w:val="20"/>
          <w:szCs w:val="20"/>
        </w:rPr>
      </w:pPr>
      <w:r w:rsidRPr="00B46C62">
        <w:rPr>
          <w:color w:val="000000" w:themeColor="text1"/>
          <w:sz w:val="20"/>
          <w:szCs w:val="20"/>
        </w:rPr>
        <w:t>{</w:t>
      </w:r>
    </w:p>
    <w:p w14:paraId="6FC18EBB" w14:textId="5B224B71" w:rsidR="000B01AA" w:rsidRPr="00B46C62" w:rsidRDefault="000B01AA" w:rsidP="000B01AA">
      <w:pPr>
        <w:ind w:left="993"/>
        <w:rPr>
          <w:color w:val="000000" w:themeColor="text1"/>
          <w:sz w:val="20"/>
          <w:szCs w:val="20"/>
        </w:rPr>
      </w:pPr>
      <w:r w:rsidRPr="00B46C62">
        <w:rPr>
          <w:color w:val="000000" w:themeColor="text1"/>
          <w:sz w:val="20"/>
          <w:szCs w:val="20"/>
        </w:rPr>
        <w:t xml:space="preserve">   </w:t>
      </w:r>
      <w:r>
        <w:rPr>
          <w:color w:val="000000" w:themeColor="text1"/>
          <w:sz w:val="20"/>
          <w:szCs w:val="20"/>
        </w:rPr>
        <w:tab/>
        <w:t xml:space="preserve">   </w:t>
      </w:r>
      <w:r w:rsidRPr="00B46C62">
        <w:rPr>
          <w:color w:val="000000" w:themeColor="text1"/>
          <w:sz w:val="20"/>
          <w:szCs w:val="20"/>
        </w:rPr>
        <w:t>"statu</w:t>
      </w:r>
      <w:r>
        <w:rPr>
          <w:color w:val="000000" w:themeColor="text1"/>
          <w:sz w:val="20"/>
          <w:szCs w:val="20"/>
        </w:rPr>
        <w:t>s-code</w:t>
      </w:r>
      <w:r w:rsidRPr="00B46C62">
        <w:rPr>
          <w:color w:val="000000" w:themeColor="text1"/>
          <w:sz w:val="20"/>
          <w:szCs w:val="20"/>
        </w:rPr>
        <w:t>": "</w:t>
      </w:r>
      <w:r w:rsidR="00A214A9">
        <w:rPr>
          <w:color w:val="000000" w:themeColor="text1"/>
          <w:sz w:val="20"/>
          <w:szCs w:val="20"/>
        </w:rPr>
        <w:t>dhi</w:t>
      </w:r>
      <w:r>
        <w:rPr>
          <w:color w:val="000000" w:themeColor="text1"/>
          <w:sz w:val="20"/>
          <w:szCs w:val="20"/>
        </w:rPr>
        <w:t>_file_upload_error</w:t>
      </w:r>
      <w:r w:rsidRPr="00B46C62">
        <w:rPr>
          <w:color w:val="000000" w:themeColor="text1"/>
          <w:sz w:val="20"/>
          <w:szCs w:val="20"/>
        </w:rPr>
        <w:t>",</w:t>
      </w:r>
    </w:p>
    <w:p w14:paraId="1B8217ED" w14:textId="554D51A0" w:rsidR="000B01AA" w:rsidRPr="00B46C62" w:rsidRDefault="000B01AA" w:rsidP="000B01AA">
      <w:pPr>
        <w:ind w:left="993"/>
        <w:rPr>
          <w:color w:val="000000" w:themeColor="text1"/>
          <w:sz w:val="20"/>
          <w:szCs w:val="20"/>
        </w:rPr>
      </w:pPr>
      <w:r w:rsidRPr="00B46C62">
        <w:rPr>
          <w:color w:val="000000" w:themeColor="text1"/>
          <w:sz w:val="20"/>
          <w:szCs w:val="20"/>
        </w:rPr>
        <w:tab/>
        <w:t xml:space="preserve">   "status": "</w:t>
      </w:r>
      <w:r>
        <w:rPr>
          <w:color w:val="000000" w:themeColor="text1"/>
          <w:sz w:val="20"/>
          <w:szCs w:val="20"/>
        </w:rPr>
        <w:t>error</w:t>
      </w:r>
      <w:r w:rsidRPr="00B46C62">
        <w:rPr>
          <w:color w:val="000000" w:themeColor="text1"/>
          <w:sz w:val="20"/>
          <w:szCs w:val="20"/>
        </w:rPr>
        <w:t>",</w:t>
      </w:r>
    </w:p>
    <w:p w14:paraId="68DC9891" w14:textId="6899C2C1" w:rsidR="000B01AA" w:rsidRPr="00B46C62" w:rsidRDefault="000B01AA" w:rsidP="000B01AA">
      <w:pPr>
        <w:ind w:left="993"/>
        <w:rPr>
          <w:color w:val="000000" w:themeColor="text1"/>
          <w:sz w:val="20"/>
          <w:szCs w:val="20"/>
        </w:rPr>
      </w:pPr>
      <w:r w:rsidRPr="00B46C62">
        <w:rPr>
          <w:color w:val="000000" w:themeColor="text1"/>
          <w:sz w:val="20"/>
          <w:szCs w:val="20"/>
        </w:rPr>
        <w:tab/>
        <w:t xml:space="preserve">   "description": "</w:t>
      </w:r>
      <w:r w:rsidRPr="00A214A9">
        <w:rPr>
          <w:color w:val="000000" w:themeColor="text1"/>
          <w:sz w:val="20"/>
          <w:szCs w:val="20"/>
        </w:rPr>
        <w:t>Seems like file is not attached!!! Please check</w:t>
      </w:r>
      <w:r w:rsidRPr="00B46C62">
        <w:rPr>
          <w:color w:val="000000" w:themeColor="text1"/>
          <w:sz w:val="20"/>
          <w:szCs w:val="20"/>
        </w:rPr>
        <w:t>"</w:t>
      </w:r>
    </w:p>
    <w:p w14:paraId="71D5D8BA" w14:textId="77777777" w:rsidR="000B01AA" w:rsidRDefault="000B01AA" w:rsidP="000B01AA">
      <w:pPr>
        <w:ind w:left="993"/>
        <w:rPr>
          <w:color w:val="000000" w:themeColor="text1"/>
          <w:sz w:val="20"/>
          <w:szCs w:val="20"/>
        </w:rPr>
      </w:pPr>
      <w:r w:rsidRPr="00B46C62">
        <w:rPr>
          <w:color w:val="000000" w:themeColor="text1"/>
          <w:sz w:val="20"/>
          <w:szCs w:val="20"/>
        </w:rPr>
        <w:tab/>
        <w:t>}</w:t>
      </w:r>
    </w:p>
    <w:p w14:paraId="09553564" w14:textId="36713896" w:rsidR="000B01AA" w:rsidRDefault="00A214A9" w:rsidP="00B46C62">
      <w:pPr>
        <w:ind w:left="993"/>
        <w:rPr>
          <w:color w:val="000000" w:themeColor="text1"/>
          <w:sz w:val="20"/>
          <w:szCs w:val="20"/>
        </w:rPr>
      </w:pPr>
      <w:r>
        <w:rPr>
          <w:color w:val="000000" w:themeColor="text1"/>
          <w:sz w:val="20"/>
          <w:szCs w:val="20"/>
        </w:rPr>
        <w:t xml:space="preserve">Case-3: Error Response, if user-name is missing </w:t>
      </w:r>
    </w:p>
    <w:p w14:paraId="56A35349" w14:textId="01D00257" w:rsidR="00A214A9" w:rsidRDefault="00A214A9" w:rsidP="00A214A9">
      <w:pPr>
        <w:ind w:left="993" w:firstLine="447"/>
        <w:rPr>
          <w:color w:val="000000" w:themeColor="text1"/>
          <w:sz w:val="20"/>
          <w:szCs w:val="20"/>
        </w:rPr>
      </w:pPr>
      <w:r w:rsidRPr="00B46C62">
        <w:rPr>
          <w:color w:val="000000" w:themeColor="text1"/>
          <w:sz w:val="20"/>
          <w:szCs w:val="20"/>
        </w:rPr>
        <w:t>{</w:t>
      </w:r>
    </w:p>
    <w:p w14:paraId="52BEFED8" w14:textId="01A61D40" w:rsidR="00A214A9" w:rsidRPr="00B46C62" w:rsidRDefault="00A214A9" w:rsidP="00A214A9">
      <w:pPr>
        <w:ind w:left="993"/>
        <w:rPr>
          <w:color w:val="000000" w:themeColor="text1"/>
          <w:sz w:val="20"/>
          <w:szCs w:val="20"/>
        </w:rPr>
      </w:pPr>
      <w:r w:rsidRPr="00B46C62">
        <w:rPr>
          <w:color w:val="000000" w:themeColor="text1"/>
          <w:sz w:val="20"/>
          <w:szCs w:val="20"/>
        </w:rPr>
        <w:t xml:space="preserve">   </w:t>
      </w:r>
      <w:r>
        <w:rPr>
          <w:color w:val="000000" w:themeColor="text1"/>
          <w:sz w:val="20"/>
          <w:szCs w:val="20"/>
        </w:rPr>
        <w:tab/>
        <w:t xml:space="preserve">   </w:t>
      </w:r>
      <w:r w:rsidRPr="00B46C62">
        <w:rPr>
          <w:color w:val="000000" w:themeColor="text1"/>
          <w:sz w:val="20"/>
          <w:szCs w:val="20"/>
        </w:rPr>
        <w:t>"statu</w:t>
      </w:r>
      <w:r>
        <w:rPr>
          <w:color w:val="000000" w:themeColor="text1"/>
          <w:sz w:val="20"/>
          <w:szCs w:val="20"/>
        </w:rPr>
        <w:t>s-code</w:t>
      </w:r>
      <w:r w:rsidRPr="00B46C62">
        <w:rPr>
          <w:color w:val="000000" w:themeColor="text1"/>
          <w:sz w:val="20"/>
          <w:szCs w:val="20"/>
        </w:rPr>
        <w:t>": "</w:t>
      </w:r>
      <w:r>
        <w:rPr>
          <w:color w:val="000000" w:themeColor="text1"/>
          <w:sz w:val="20"/>
          <w:szCs w:val="20"/>
        </w:rPr>
        <w:t>dhi_missing_required_parameter</w:t>
      </w:r>
      <w:r w:rsidRPr="00B46C62">
        <w:rPr>
          <w:color w:val="000000" w:themeColor="text1"/>
          <w:sz w:val="20"/>
          <w:szCs w:val="20"/>
        </w:rPr>
        <w:t>",</w:t>
      </w:r>
    </w:p>
    <w:p w14:paraId="044390D2" w14:textId="77777777" w:rsidR="00A214A9" w:rsidRPr="00B46C62" w:rsidRDefault="00A214A9" w:rsidP="00A214A9">
      <w:pPr>
        <w:ind w:left="993"/>
        <w:rPr>
          <w:color w:val="000000" w:themeColor="text1"/>
          <w:sz w:val="20"/>
          <w:szCs w:val="20"/>
        </w:rPr>
      </w:pPr>
      <w:r w:rsidRPr="00B46C62">
        <w:rPr>
          <w:color w:val="000000" w:themeColor="text1"/>
          <w:sz w:val="20"/>
          <w:szCs w:val="20"/>
        </w:rPr>
        <w:tab/>
        <w:t xml:space="preserve">   "status": "</w:t>
      </w:r>
      <w:r>
        <w:rPr>
          <w:color w:val="000000" w:themeColor="text1"/>
          <w:sz w:val="20"/>
          <w:szCs w:val="20"/>
        </w:rPr>
        <w:t>error</w:t>
      </w:r>
      <w:r w:rsidRPr="00B46C62">
        <w:rPr>
          <w:color w:val="000000" w:themeColor="text1"/>
          <w:sz w:val="20"/>
          <w:szCs w:val="20"/>
        </w:rPr>
        <w:t>",</w:t>
      </w:r>
    </w:p>
    <w:p w14:paraId="2F176E6E" w14:textId="6B3D6901" w:rsidR="00A214A9" w:rsidRPr="00B46C62" w:rsidRDefault="00A214A9" w:rsidP="00A214A9">
      <w:pPr>
        <w:ind w:left="993"/>
        <w:rPr>
          <w:color w:val="000000" w:themeColor="text1"/>
          <w:sz w:val="20"/>
          <w:szCs w:val="20"/>
        </w:rPr>
      </w:pPr>
      <w:r w:rsidRPr="00B46C62">
        <w:rPr>
          <w:color w:val="000000" w:themeColor="text1"/>
          <w:sz w:val="20"/>
          <w:szCs w:val="20"/>
        </w:rPr>
        <w:tab/>
        <w:t xml:space="preserve">   "description": "</w:t>
      </w:r>
      <w:r w:rsidRPr="00A214A9">
        <w:rPr>
          <w:color w:val="000000" w:themeColor="text1"/>
          <w:sz w:val="20"/>
          <w:szCs w:val="20"/>
        </w:rPr>
        <w:t>Missing mandatory parameter: user-name</w:t>
      </w:r>
      <w:r w:rsidRPr="00B46C62">
        <w:rPr>
          <w:color w:val="000000" w:themeColor="text1"/>
          <w:sz w:val="20"/>
          <w:szCs w:val="20"/>
        </w:rPr>
        <w:t>"</w:t>
      </w:r>
    </w:p>
    <w:p w14:paraId="30F436E5" w14:textId="77777777" w:rsidR="00A214A9" w:rsidRDefault="00A214A9" w:rsidP="00A214A9">
      <w:pPr>
        <w:ind w:left="993"/>
        <w:rPr>
          <w:color w:val="000000" w:themeColor="text1"/>
          <w:sz w:val="20"/>
          <w:szCs w:val="20"/>
        </w:rPr>
      </w:pPr>
      <w:r w:rsidRPr="00B46C62">
        <w:rPr>
          <w:color w:val="000000" w:themeColor="text1"/>
          <w:sz w:val="20"/>
          <w:szCs w:val="20"/>
        </w:rPr>
        <w:tab/>
        <w:t>}</w:t>
      </w:r>
    </w:p>
    <w:p w14:paraId="74655553" w14:textId="77777777" w:rsidR="00345CCF" w:rsidRPr="00345CCF" w:rsidRDefault="00345CCF" w:rsidP="00345CCF">
      <w:pPr>
        <w:pStyle w:val="ParagraphText"/>
      </w:pPr>
    </w:p>
    <w:p w14:paraId="3EF20E2D" w14:textId="657CCD17" w:rsidR="003209AF" w:rsidRDefault="00F130C6" w:rsidP="003209AF">
      <w:pPr>
        <w:pStyle w:val="Heading2"/>
        <w:rPr>
          <w:b w:val="0"/>
          <w:color w:val="000000" w:themeColor="text1"/>
        </w:rPr>
      </w:pPr>
      <w:bookmarkStart w:id="28" w:name="_Toc25224961"/>
      <w:r>
        <w:rPr>
          <w:b w:val="0"/>
          <w:color w:val="000000" w:themeColor="text1"/>
        </w:rPr>
        <w:lastRenderedPageBreak/>
        <w:t>Data file meta-data &amp; alias</w:t>
      </w:r>
      <w:r w:rsidR="00D933DE">
        <w:rPr>
          <w:b w:val="0"/>
          <w:color w:val="000000" w:themeColor="text1"/>
        </w:rPr>
        <w:t xml:space="preserve"> :</w:t>
      </w:r>
      <w:bookmarkEnd w:id="28"/>
    </w:p>
    <w:p w14:paraId="512D0298" w14:textId="215CB845" w:rsidR="0008324D" w:rsidRDefault="0008324D" w:rsidP="0008324D">
      <w:pPr>
        <w:pStyle w:val="ParagraphText"/>
        <w:ind w:left="576"/>
        <w:rPr>
          <w:lang w:val="en-IN"/>
        </w:rPr>
      </w:pPr>
      <w:r>
        <w:rPr>
          <w:lang w:val="en-IN"/>
        </w:rPr>
        <w:t xml:space="preserve">The meta-data file is automatically created by the java backend, just after the upload of data-file, it contains following information: </w:t>
      </w:r>
    </w:p>
    <w:p w14:paraId="56917F7F" w14:textId="4D20B7C9" w:rsidR="0008324D" w:rsidRPr="0008324D" w:rsidRDefault="0008324D" w:rsidP="001D5685">
      <w:pPr>
        <w:pStyle w:val="ParagraphText"/>
        <w:numPr>
          <w:ilvl w:val="0"/>
          <w:numId w:val="15"/>
        </w:numPr>
        <w:rPr>
          <w:i/>
          <w:color w:val="002060"/>
          <w:szCs w:val="20"/>
        </w:rPr>
      </w:pPr>
      <w:r>
        <w:rPr>
          <w:lang w:val="en-IN"/>
        </w:rPr>
        <w:t>Column Name: Represents the columns names present in the uploaded data file.</w:t>
      </w:r>
    </w:p>
    <w:p w14:paraId="77AEA468" w14:textId="77777777" w:rsidR="0008324D" w:rsidRPr="0008324D" w:rsidRDefault="0008324D" w:rsidP="001D5685">
      <w:pPr>
        <w:pStyle w:val="ParagraphText"/>
        <w:numPr>
          <w:ilvl w:val="0"/>
          <w:numId w:val="15"/>
        </w:numPr>
        <w:rPr>
          <w:i/>
          <w:color w:val="002060"/>
          <w:szCs w:val="20"/>
        </w:rPr>
      </w:pPr>
      <w:r>
        <w:rPr>
          <w:lang w:val="en-IN"/>
        </w:rPr>
        <w:t>Data Type: It represents the type of data that the column holds.</w:t>
      </w:r>
    </w:p>
    <w:p w14:paraId="6B9E257E" w14:textId="6F408570" w:rsidR="005537F3" w:rsidRPr="005537F3" w:rsidRDefault="0008324D" w:rsidP="001D5685">
      <w:pPr>
        <w:pStyle w:val="ParagraphText"/>
        <w:numPr>
          <w:ilvl w:val="0"/>
          <w:numId w:val="15"/>
        </w:numPr>
        <w:rPr>
          <w:i/>
          <w:color w:val="002060"/>
          <w:szCs w:val="20"/>
        </w:rPr>
      </w:pPr>
      <w:r>
        <w:rPr>
          <w:lang w:val="en-IN"/>
        </w:rPr>
        <w:t xml:space="preserve">AI Generated Name: This value will </w:t>
      </w:r>
      <w:r w:rsidR="005537F3">
        <w:rPr>
          <w:lang w:val="en-IN"/>
        </w:rPr>
        <w:t>be populated</w:t>
      </w:r>
      <w:r>
        <w:rPr>
          <w:lang w:val="en-IN"/>
        </w:rPr>
        <w:t xml:space="preserve"> when the AI model will suggest some alternate/user-friendly name to the actual column name, it will be system generated ‘Alias’ for that </w:t>
      </w:r>
      <w:r w:rsidR="005537F3">
        <w:rPr>
          <w:lang w:val="en-IN"/>
        </w:rPr>
        <w:t>column.</w:t>
      </w:r>
    </w:p>
    <w:p w14:paraId="19991F90" w14:textId="12C100E7" w:rsidR="0008324D" w:rsidRPr="00F326CA" w:rsidRDefault="005537F3" w:rsidP="001D5685">
      <w:pPr>
        <w:pStyle w:val="ParagraphText"/>
        <w:numPr>
          <w:ilvl w:val="0"/>
          <w:numId w:val="15"/>
        </w:numPr>
        <w:rPr>
          <w:i/>
          <w:color w:val="002060"/>
          <w:szCs w:val="20"/>
        </w:rPr>
      </w:pPr>
      <w:r>
        <w:rPr>
          <w:lang w:val="en-IN"/>
        </w:rPr>
        <w:t xml:space="preserve">User Defined Alias Name: The value for this column can be given by the user, and later this alias name can be used for making user query. </w:t>
      </w:r>
    </w:p>
    <w:p w14:paraId="55680A58" w14:textId="7C575964" w:rsidR="00F326CA" w:rsidRPr="00847D65" w:rsidRDefault="00F326CA" w:rsidP="00847D65">
      <w:pPr>
        <w:pStyle w:val="ListParagraph"/>
        <w:rPr>
          <w:i/>
          <w:color w:val="002060"/>
          <w:sz w:val="20"/>
          <w:szCs w:val="20"/>
        </w:rPr>
      </w:pPr>
      <w:r w:rsidRPr="00F326CA">
        <w:rPr>
          <w:i/>
          <w:color w:val="002060"/>
          <w:sz w:val="20"/>
          <w:szCs w:val="20"/>
        </w:rPr>
        <w:t>;</w:t>
      </w:r>
    </w:p>
    <w:p w14:paraId="461BFA05" w14:textId="284B0B2D" w:rsidR="00A521B6" w:rsidRDefault="00A521B6" w:rsidP="00A521B6">
      <w:pPr>
        <w:pStyle w:val="Heading3"/>
        <w:ind w:left="1276" w:hanging="709"/>
        <w:rPr>
          <w:b w:val="0"/>
          <w:bCs w:val="0"/>
          <w:color w:val="000000" w:themeColor="text1"/>
          <w:sz w:val="24"/>
          <w:szCs w:val="24"/>
        </w:rPr>
      </w:pPr>
      <w:bookmarkStart w:id="29" w:name="_Toc25224962"/>
      <w:r>
        <w:rPr>
          <w:b w:val="0"/>
          <w:bCs w:val="0"/>
          <w:color w:val="000000" w:themeColor="text1"/>
          <w:sz w:val="24"/>
          <w:szCs w:val="24"/>
        </w:rPr>
        <w:t>API for getting meta-data information:</w:t>
      </w:r>
      <w:bookmarkEnd w:id="29"/>
    </w:p>
    <w:p w14:paraId="31A0EC3E" w14:textId="2DD910F0" w:rsidR="009D1CF7" w:rsidRDefault="009D1CF7" w:rsidP="009D1CF7">
      <w:pPr>
        <w:ind w:left="993"/>
      </w:pPr>
      <w:r>
        <w:t>This api is for getting the meta-data about the uploaded data-file:</w:t>
      </w:r>
    </w:p>
    <w:p w14:paraId="0593DD38" w14:textId="77777777" w:rsidR="009D1CF7" w:rsidRPr="00BC3C89" w:rsidRDefault="009D1CF7" w:rsidP="009D1CF7">
      <w:pPr>
        <w:ind w:left="993"/>
        <w:rPr>
          <w:color w:val="000000" w:themeColor="text1"/>
          <w:sz w:val="20"/>
          <w:szCs w:val="20"/>
        </w:rPr>
      </w:pPr>
      <w:r w:rsidRPr="00BC3C89">
        <w:rPr>
          <w:color w:val="000000" w:themeColor="text1"/>
          <w:sz w:val="20"/>
          <w:szCs w:val="20"/>
        </w:rPr>
        <w:t>Sample Request:</w:t>
      </w:r>
    </w:p>
    <w:p w14:paraId="149A66E4" w14:textId="00F732EA" w:rsidR="009D1CF7" w:rsidRPr="00BC3C89" w:rsidRDefault="009D1CF7" w:rsidP="009D1CF7">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9D1CF7">
        <w:t xml:space="preserve"> </w:t>
      </w:r>
      <w:r w:rsidRPr="009D1CF7">
        <w:rPr>
          <w:color w:val="000000" w:themeColor="text1"/>
          <w:sz w:val="20"/>
          <w:szCs w:val="20"/>
        </w:rPr>
        <w:t>DHI/api/discovery</w:t>
      </w:r>
    </w:p>
    <w:p w14:paraId="0269FF7D" w14:textId="77777777" w:rsidR="009D1CF7" w:rsidRPr="00BC3C89" w:rsidRDefault="009D1CF7" w:rsidP="009D1CF7">
      <w:pPr>
        <w:ind w:left="993"/>
        <w:rPr>
          <w:color w:val="000000" w:themeColor="text1"/>
          <w:sz w:val="20"/>
          <w:szCs w:val="20"/>
        </w:rPr>
      </w:pPr>
    </w:p>
    <w:p w14:paraId="377B1CE7" w14:textId="3D87C443" w:rsidR="009D1CF7" w:rsidRPr="00BC3C89" w:rsidRDefault="009D1CF7" w:rsidP="009D1CF7">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GET</w:t>
      </w:r>
    </w:p>
    <w:p w14:paraId="09109022" w14:textId="77777777" w:rsidR="009D1CF7" w:rsidRPr="00BC3C89" w:rsidRDefault="009D1CF7" w:rsidP="009D1CF7">
      <w:pPr>
        <w:ind w:left="993"/>
        <w:rPr>
          <w:color w:val="000000" w:themeColor="text1"/>
          <w:sz w:val="20"/>
          <w:szCs w:val="20"/>
        </w:rPr>
      </w:pPr>
    </w:p>
    <w:p w14:paraId="1A3BD1D1" w14:textId="77777777" w:rsidR="009D1CF7" w:rsidRPr="009D1CF7" w:rsidRDefault="009D1CF7" w:rsidP="009D1CF7">
      <w:pPr>
        <w:ind w:left="993"/>
        <w:rPr>
          <w:color w:val="000000" w:themeColor="text1"/>
          <w:sz w:val="20"/>
          <w:szCs w:val="20"/>
        </w:rPr>
      </w:pPr>
      <w:r w:rsidRPr="009D1CF7">
        <w:rPr>
          <w:color w:val="000000" w:themeColor="text1"/>
          <w:sz w:val="20"/>
          <w:szCs w:val="20"/>
        </w:rPr>
        <w:t xml:space="preserve">Query Parameter </w:t>
      </w:r>
    </w:p>
    <w:p w14:paraId="03ED0D4E" w14:textId="22734434" w:rsidR="009D1CF7" w:rsidRPr="009D1CF7" w:rsidRDefault="009D1CF7" w:rsidP="009D1CF7">
      <w:pPr>
        <w:ind w:left="993"/>
        <w:rPr>
          <w:color w:val="000000" w:themeColor="text1"/>
          <w:sz w:val="20"/>
          <w:szCs w:val="20"/>
        </w:rPr>
      </w:pPr>
      <w:r w:rsidRPr="009D1CF7">
        <w:rPr>
          <w:color w:val="000000" w:themeColor="text1"/>
          <w:sz w:val="20"/>
          <w:szCs w:val="20"/>
        </w:rPr>
        <w:tab/>
        <w:t>data-file-name : &lt;Uploaded data file name&gt;</w:t>
      </w:r>
      <w:r>
        <w:rPr>
          <w:color w:val="000000" w:themeColor="text1"/>
          <w:sz w:val="20"/>
          <w:szCs w:val="20"/>
        </w:rPr>
        <w:t xml:space="preserve"> (Not required)</w:t>
      </w:r>
    </w:p>
    <w:p w14:paraId="38241CAA" w14:textId="77777777" w:rsidR="009D1CF7" w:rsidRPr="009D1CF7" w:rsidRDefault="009D1CF7" w:rsidP="009D1CF7">
      <w:pPr>
        <w:ind w:left="993"/>
        <w:rPr>
          <w:color w:val="000000" w:themeColor="text1"/>
          <w:sz w:val="20"/>
          <w:szCs w:val="20"/>
        </w:rPr>
      </w:pPr>
    </w:p>
    <w:p w14:paraId="5C6C697E" w14:textId="77777777" w:rsidR="009D1CF7" w:rsidRPr="009D1CF7" w:rsidRDefault="009D1CF7" w:rsidP="009D1CF7">
      <w:pPr>
        <w:ind w:left="993"/>
        <w:rPr>
          <w:color w:val="000000" w:themeColor="text1"/>
          <w:sz w:val="20"/>
          <w:szCs w:val="20"/>
        </w:rPr>
      </w:pPr>
      <w:r w:rsidRPr="009D1CF7">
        <w:rPr>
          <w:color w:val="000000" w:themeColor="text1"/>
          <w:sz w:val="20"/>
          <w:szCs w:val="20"/>
        </w:rPr>
        <w:t>Request Header:</w:t>
      </w:r>
    </w:p>
    <w:p w14:paraId="4617E868" w14:textId="77777777" w:rsidR="009D1CF7" w:rsidRPr="009D1CF7" w:rsidRDefault="009D1CF7" w:rsidP="009D1CF7">
      <w:pPr>
        <w:ind w:left="993"/>
        <w:rPr>
          <w:color w:val="000000" w:themeColor="text1"/>
          <w:sz w:val="20"/>
          <w:szCs w:val="20"/>
        </w:rPr>
      </w:pPr>
      <w:r w:rsidRPr="009D1CF7">
        <w:rPr>
          <w:color w:val="000000" w:themeColor="text1"/>
          <w:sz w:val="20"/>
          <w:szCs w:val="20"/>
        </w:rPr>
        <w:tab/>
        <w:t>accept : application/json</w:t>
      </w:r>
    </w:p>
    <w:p w14:paraId="1E3BAB42" w14:textId="32B2917F" w:rsidR="009D1CF7" w:rsidRPr="009D1CF7" w:rsidRDefault="009D1CF7" w:rsidP="009D1CF7">
      <w:pPr>
        <w:ind w:left="993"/>
        <w:rPr>
          <w:color w:val="000000" w:themeColor="text1"/>
          <w:sz w:val="20"/>
          <w:szCs w:val="20"/>
        </w:rPr>
      </w:pPr>
      <w:r w:rsidRPr="009D1CF7">
        <w:rPr>
          <w:color w:val="000000" w:themeColor="text1"/>
          <w:sz w:val="20"/>
          <w:szCs w:val="20"/>
        </w:rPr>
        <w:tab/>
        <w:t xml:space="preserve">content-type : </w:t>
      </w:r>
      <w:r w:rsidR="00DD6729">
        <w:rPr>
          <w:color w:val="000000" w:themeColor="text1"/>
          <w:sz w:val="20"/>
          <w:szCs w:val="20"/>
        </w:rPr>
        <w:t>application/json</w:t>
      </w:r>
    </w:p>
    <w:p w14:paraId="4F1D2A5A" w14:textId="77777777" w:rsidR="005E7A37" w:rsidRDefault="009D1CF7" w:rsidP="009D1CF7">
      <w:pPr>
        <w:ind w:left="993"/>
        <w:rPr>
          <w:color w:val="000000" w:themeColor="text1"/>
          <w:sz w:val="20"/>
          <w:szCs w:val="20"/>
        </w:rPr>
      </w:pPr>
      <w:r w:rsidRPr="009D1CF7">
        <w:rPr>
          <w:color w:val="000000" w:themeColor="text1"/>
          <w:sz w:val="20"/>
          <w:szCs w:val="20"/>
        </w:rPr>
        <w:tab/>
        <w:t>user-name : &lt;user-name-value&gt;</w:t>
      </w:r>
    </w:p>
    <w:p w14:paraId="5B02130C" w14:textId="77777777" w:rsidR="005E7A37" w:rsidRDefault="005E7A37" w:rsidP="009D1CF7">
      <w:pPr>
        <w:ind w:left="993"/>
        <w:rPr>
          <w:color w:val="000000" w:themeColor="text1"/>
          <w:sz w:val="20"/>
          <w:szCs w:val="20"/>
        </w:rPr>
      </w:pPr>
    </w:p>
    <w:p w14:paraId="1B1F0BB0" w14:textId="2CEEAA25" w:rsidR="009D1CF7" w:rsidRPr="00B46C62" w:rsidRDefault="009D1CF7" w:rsidP="009D1CF7">
      <w:pPr>
        <w:ind w:left="993"/>
        <w:rPr>
          <w:color w:val="000000" w:themeColor="text1"/>
          <w:sz w:val="20"/>
          <w:szCs w:val="20"/>
        </w:rPr>
      </w:pPr>
      <w:r>
        <w:rPr>
          <w:color w:val="000000" w:themeColor="text1"/>
          <w:sz w:val="20"/>
          <w:szCs w:val="20"/>
        </w:rPr>
        <w:t xml:space="preserve">Sample </w:t>
      </w:r>
      <w:r w:rsidRPr="00B46C62">
        <w:rPr>
          <w:color w:val="000000" w:themeColor="text1"/>
          <w:sz w:val="20"/>
          <w:szCs w:val="20"/>
        </w:rPr>
        <w:t>Response:</w:t>
      </w:r>
    </w:p>
    <w:p w14:paraId="11101A0F" w14:textId="77777777" w:rsidR="009D1CF7" w:rsidRDefault="009D1CF7" w:rsidP="009D1CF7">
      <w:pPr>
        <w:ind w:left="993"/>
        <w:rPr>
          <w:color w:val="000000" w:themeColor="text1"/>
          <w:sz w:val="20"/>
          <w:szCs w:val="20"/>
        </w:rPr>
      </w:pPr>
    </w:p>
    <w:p w14:paraId="31C470FD" w14:textId="66928990" w:rsidR="009D1CF7" w:rsidRPr="00B46C62" w:rsidRDefault="009D1CF7" w:rsidP="009D1CF7">
      <w:pPr>
        <w:ind w:left="993"/>
        <w:rPr>
          <w:color w:val="000000" w:themeColor="text1"/>
          <w:sz w:val="20"/>
          <w:szCs w:val="20"/>
        </w:rPr>
      </w:pPr>
      <w:r>
        <w:rPr>
          <w:color w:val="000000" w:themeColor="text1"/>
          <w:sz w:val="20"/>
          <w:szCs w:val="20"/>
        </w:rPr>
        <w:t xml:space="preserve">Case-1: </w:t>
      </w:r>
      <w:r w:rsidRPr="00B46C62">
        <w:rPr>
          <w:color w:val="000000" w:themeColor="text1"/>
          <w:sz w:val="20"/>
          <w:szCs w:val="20"/>
        </w:rPr>
        <w:t>Success Response</w:t>
      </w:r>
    </w:p>
    <w:p w14:paraId="1A5A3D54" w14:textId="77777777" w:rsidR="005E7A37" w:rsidRPr="005E7A37" w:rsidRDefault="009D1CF7" w:rsidP="005E7A37">
      <w:pPr>
        <w:ind w:left="993"/>
        <w:rPr>
          <w:color w:val="000000" w:themeColor="text1"/>
          <w:sz w:val="20"/>
          <w:szCs w:val="20"/>
        </w:rPr>
      </w:pPr>
      <w:r w:rsidRPr="00B46C62">
        <w:rPr>
          <w:color w:val="000000" w:themeColor="text1"/>
          <w:sz w:val="20"/>
          <w:szCs w:val="20"/>
        </w:rPr>
        <w:tab/>
      </w:r>
      <w:r w:rsidR="005E7A37" w:rsidRPr="005E7A37">
        <w:rPr>
          <w:color w:val="000000" w:themeColor="text1"/>
          <w:sz w:val="20"/>
          <w:szCs w:val="20"/>
        </w:rPr>
        <w:t>{</w:t>
      </w:r>
    </w:p>
    <w:p w14:paraId="12EF7671"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"status": "success",</w:t>
      </w:r>
    </w:p>
    <w:p w14:paraId="079F8600"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"discovery":    [</w:t>
      </w:r>
    </w:p>
    <w:p w14:paraId="0DE46347"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w:t>
      </w:r>
    </w:p>
    <w:p w14:paraId="0DC153E4"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"columnName": "fiscalquarteryear",</w:t>
      </w:r>
    </w:p>
    <w:p w14:paraId="4CBC150A"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"dataType": "object",</w:t>
      </w:r>
    </w:p>
    <w:p w14:paraId="667FF7D9"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"description": "",</w:t>
      </w:r>
    </w:p>
    <w:p w14:paraId="56542A27"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"aliasName": "quarter",</w:t>
      </w:r>
    </w:p>
    <w:p w14:paraId="75E210B4"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"readonlyValue": true</w:t>
      </w:r>
    </w:p>
    <w:p w14:paraId="7CA7B0DD"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w:t>
      </w:r>
    </w:p>
    <w:p w14:paraId="483908A5"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w:t>
      </w:r>
    </w:p>
    <w:p w14:paraId="4F0D6D3E"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"columnName": "fiscalmonthyear",</w:t>
      </w:r>
    </w:p>
    <w:p w14:paraId="5124D26B"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"dataType": "object",</w:t>
      </w:r>
    </w:p>
    <w:p w14:paraId="0CA9261F"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"description": "",</w:t>
      </w:r>
    </w:p>
    <w:p w14:paraId="50281F2B"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"aliasName": "month",</w:t>
      </w:r>
    </w:p>
    <w:p w14:paraId="2E409F65"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"readonlyValue": true</w:t>
      </w:r>
    </w:p>
    <w:p w14:paraId="002FB951" w14:textId="77777777" w:rsidR="005E7A37" w:rsidRPr="005E7A37" w:rsidRDefault="005E7A37" w:rsidP="005E7A37">
      <w:pPr>
        <w:ind w:left="2160"/>
        <w:rPr>
          <w:color w:val="000000" w:themeColor="text1"/>
          <w:sz w:val="20"/>
          <w:szCs w:val="20"/>
        </w:rPr>
      </w:pPr>
      <w:r w:rsidRPr="005E7A37">
        <w:rPr>
          <w:color w:val="000000" w:themeColor="text1"/>
          <w:sz w:val="20"/>
          <w:szCs w:val="20"/>
        </w:rPr>
        <w:lastRenderedPageBreak/>
        <w:t xml:space="preserve">      },</w:t>
      </w:r>
    </w:p>
    <w:p w14:paraId="41E500D0"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w:t>
      </w:r>
    </w:p>
    <w:p w14:paraId="095D01BC"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"columnName": "calmonth",</w:t>
      </w:r>
    </w:p>
    <w:p w14:paraId="501846D0"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"dataType": "object",</w:t>
      </w:r>
    </w:p>
    <w:p w14:paraId="4E617845"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"description": "",</w:t>
      </w:r>
    </w:p>
    <w:p w14:paraId="0C4FDFB0"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"aliasName": "",</w:t>
      </w:r>
    </w:p>
    <w:p w14:paraId="6F4516A3" w14:textId="77777777" w:rsidR="005E7A37" w:rsidRPr="005E7A37" w:rsidRDefault="005E7A37" w:rsidP="005E7A37">
      <w:pPr>
        <w:ind w:left="2160"/>
        <w:rPr>
          <w:color w:val="000000" w:themeColor="text1"/>
          <w:sz w:val="20"/>
          <w:szCs w:val="20"/>
        </w:rPr>
      </w:pPr>
      <w:r w:rsidRPr="005E7A37">
        <w:rPr>
          <w:color w:val="000000" w:themeColor="text1"/>
          <w:sz w:val="20"/>
          <w:szCs w:val="20"/>
        </w:rPr>
        <w:t xml:space="preserve">         "readonlyValue": true</w:t>
      </w:r>
    </w:p>
    <w:p w14:paraId="774F4C25" w14:textId="3829313C" w:rsidR="005E7A37" w:rsidRDefault="005E7A37" w:rsidP="005E7A37">
      <w:pPr>
        <w:ind w:left="2160"/>
        <w:rPr>
          <w:color w:val="000000" w:themeColor="text1"/>
          <w:sz w:val="20"/>
          <w:szCs w:val="20"/>
        </w:rPr>
      </w:pPr>
      <w:r w:rsidRPr="005E7A37">
        <w:rPr>
          <w:color w:val="000000" w:themeColor="text1"/>
          <w:sz w:val="20"/>
          <w:szCs w:val="20"/>
        </w:rPr>
        <w:t xml:space="preserve">      }</w:t>
      </w:r>
    </w:p>
    <w:p w14:paraId="1F52A623" w14:textId="13616DAC" w:rsidR="005E7A37" w:rsidRDefault="005E7A37" w:rsidP="005E7A37">
      <w:pPr>
        <w:ind w:left="2160"/>
        <w:rPr>
          <w:color w:val="000000" w:themeColor="text1"/>
          <w:sz w:val="20"/>
          <w:szCs w:val="20"/>
        </w:rPr>
      </w:pPr>
      <w:r>
        <w:rPr>
          <w:color w:val="000000" w:themeColor="text1"/>
          <w:sz w:val="20"/>
          <w:szCs w:val="20"/>
        </w:rPr>
        <w:t>]</w:t>
      </w:r>
    </w:p>
    <w:p w14:paraId="1BB90ED7" w14:textId="257B2027" w:rsidR="005E7A37" w:rsidRDefault="005E7A37" w:rsidP="005E7A37">
      <w:pPr>
        <w:ind w:left="993" w:firstLine="447"/>
        <w:rPr>
          <w:color w:val="000000" w:themeColor="text1"/>
          <w:sz w:val="20"/>
          <w:szCs w:val="20"/>
        </w:rPr>
      </w:pPr>
      <w:r>
        <w:rPr>
          <w:color w:val="000000" w:themeColor="text1"/>
          <w:sz w:val="20"/>
          <w:szCs w:val="20"/>
        </w:rPr>
        <w:t>}</w:t>
      </w:r>
    </w:p>
    <w:p w14:paraId="0D70436D" w14:textId="065C9FD4" w:rsidR="009D1CF7" w:rsidRDefault="009D1CF7" w:rsidP="009D1CF7">
      <w:pPr>
        <w:ind w:left="993"/>
        <w:rPr>
          <w:color w:val="000000" w:themeColor="text1"/>
          <w:sz w:val="20"/>
          <w:szCs w:val="20"/>
        </w:rPr>
      </w:pPr>
      <w:r>
        <w:rPr>
          <w:color w:val="000000" w:themeColor="text1"/>
          <w:sz w:val="20"/>
          <w:szCs w:val="20"/>
        </w:rPr>
        <w:t>Case-</w:t>
      </w:r>
      <w:r w:rsidR="00172DA2">
        <w:rPr>
          <w:color w:val="000000" w:themeColor="text1"/>
          <w:sz w:val="20"/>
          <w:szCs w:val="20"/>
        </w:rPr>
        <w:t>2</w:t>
      </w:r>
      <w:r>
        <w:rPr>
          <w:color w:val="000000" w:themeColor="text1"/>
          <w:sz w:val="20"/>
          <w:szCs w:val="20"/>
        </w:rPr>
        <w:t xml:space="preserve">: Error Response, if user-name is missing </w:t>
      </w:r>
    </w:p>
    <w:p w14:paraId="26D768FE" w14:textId="77777777" w:rsidR="009D1CF7" w:rsidRDefault="009D1CF7" w:rsidP="009D1CF7">
      <w:pPr>
        <w:ind w:left="993" w:firstLine="447"/>
        <w:rPr>
          <w:color w:val="000000" w:themeColor="text1"/>
          <w:sz w:val="20"/>
          <w:szCs w:val="20"/>
        </w:rPr>
      </w:pPr>
      <w:r w:rsidRPr="00B46C62">
        <w:rPr>
          <w:color w:val="000000" w:themeColor="text1"/>
          <w:sz w:val="20"/>
          <w:szCs w:val="20"/>
        </w:rPr>
        <w:t>{</w:t>
      </w:r>
    </w:p>
    <w:p w14:paraId="30E39B30" w14:textId="77777777" w:rsidR="009D1CF7" w:rsidRPr="00B46C62" w:rsidRDefault="009D1CF7" w:rsidP="009D1CF7">
      <w:pPr>
        <w:ind w:left="993"/>
        <w:rPr>
          <w:color w:val="000000" w:themeColor="text1"/>
          <w:sz w:val="20"/>
          <w:szCs w:val="20"/>
        </w:rPr>
      </w:pPr>
      <w:r w:rsidRPr="00B46C62">
        <w:rPr>
          <w:color w:val="000000" w:themeColor="text1"/>
          <w:sz w:val="20"/>
          <w:szCs w:val="20"/>
        </w:rPr>
        <w:t xml:space="preserve">   </w:t>
      </w:r>
      <w:r>
        <w:rPr>
          <w:color w:val="000000" w:themeColor="text1"/>
          <w:sz w:val="20"/>
          <w:szCs w:val="20"/>
        </w:rPr>
        <w:tab/>
        <w:t xml:space="preserve">   </w:t>
      </w:r>
      <w:r w:rsidRPr="00B46C62">
        <w:rPr>
          <w:color w:val="000000" w:themeColor="text1"/>
          <w:sz w:val="20"/>
          <w:szCs w:val="20"/>
        </w:rPr>
        <w:t>"statu</w:t>
      </w:r>
      <w:r>
        <w:rPr>
          <w:color w:val="000000" w:themeColor="text1"/>
          <w:sz w:val="20"/>
          <w:szCs w:val="20"/>
        </w:rPr>
        <w:t>s-code</w:t>
      </w:r>
      <w:r w:rsidRPr="00B46C62">
        <w:rPr>
          <w:color w:val="000000" w:themeColor="text1"/>
          <w:sz w:val="20"/>
          <w:szCs w:val="20"/>
        </w:rPr>
        <w:t>": "</w:t>
      </w:r>
      <w:r>
        <w:rPr>
          <w:color w:val="000000" w:themeColor="text1"/>
          <w:sz w:val="20"/>
          <w:szCs w:val="20"/>
        </w:rPr>
        <w:t>dhi_missing_required_parameter</w:t>
      </w:r>
      <w:r w:rsidRPr="00B46C62">
        <w:rPr>
          <w:color w:val="000000" w:themeColor="text1"/>
          <w:sz w:val="20"/>
          <w:szCs w:val="20"/>
        </w:rPr>
        <w:t>",</w:t>
      </w:r>
    </w:p>
    <w:p w14:paraId="26C53BC8" w14:textId="77777777" w:rsidR="009D1CF7" w:rsidRPr="00B46C62" w:rsidRDefault="009D1CF7" w:rsidP="009D1CF7">
      <w:pPr>
        <w:ind w:left="993"/>
        <w:rPr>
          <w:color w:val="000000" w:themeColor="text1"/>
          <w:sz w:val="20"/>
          <w:szCs w:val="20"/>
        </w:rPr>
      </w:pPr>
      <w:r w:rsidRPr="00B46C62">
        <w:rPr>
          <w:color w:val="000000" w:themeColor="text1"/>
          <w:sz w:val="20"/>
          <w:szCs w:val="20"/>
        </w:rPr>
        <w:tab/>
        <w:t xml:space="preserve">   "status": "</w:t>
      </w:r>
      <w:r>
        <w:rPr>
          <w:color w:val="000000" w:themeColor="text1"/>
          <w:sz w:val="20"/>
          <w:szCs w:val="20"/>
        </w:rPr>
        <w:t>error</w:t>
      </w:r>
      <w:r w:rsidRPr="00B46C62">
        <w:rPr>
          <w:color w:val="000000" w:themeColor="text1"/>
          <w:sz w:val="20"/>
          <w:szCs w:val="20"/>
        </w:rPr>
        <w:t>",</w:t>
      </w:r>
    </w:p>
    <w:p w14:paraId="77933C19" w14:textId="77777777" w:rsidR="009D1CF7" w:rsidRPr="00B46C62" w:rsidRDefault="009D1CF7" w:rsidP="009D1CF7">
      <w:pPr>
        <w:ind w:left="993"/>
        <w:rPr>
          <w:color w:val="000000" w:themeColor="text1"/>
          <w:sz w:val="20"/>
          <w:szCs w:val="20"/>
        </w:rPr>
      </w:pPr>
      <w:r w:rsidRPr="00B46C62">
        <w:rPr>
          <w:color w:val="000000" w:themeColor="text1"/>
          <w:sz w:val="20"/>
          <w:szCs w:val="20"/>
        </w:rPr>
        <w:tab/>
        <w:t xml:space="preserve">   "description": "</w:t>
      </w:r>
      <w:r w:rsidRPr="00A214A9">
        <w:rPr>
          <w:color w:val="000000" w:themeColor="text1"/>
          <w:sz w:val="20"/>
          <w:szCs w:val="20"/>
        </w:rPr>
        <w:t>Missing mandatory parameter: user-name</w:t>
      </w:r>
      <w:r w:rsidRPr="00B46C62">
        <w:rPr>
          <w:color w:val="000000" w:themeColor="text1"/>
          <w:sz w:val="20"/>
          <w:szCs w:val="20"/>
        </w:rPr>
        <w:t>"</w:t>
      </w:r>
    </w:p>
    <w:p w14:paraId="6675801E" w14:textId="77777777" w:rsidR="009D1CF7" w:rsidRDefault="009D1CF7" w:rsidP="009D1CF7">
      <w:pPr>
        <w:ind w:left="993"/>
        <w:rPr>
          <w:color w:val="000000" w:themeColor="text1"/>
          <w:sz w:val="20"/>
          <w:szCs w:val="20"/>
        </w:rPr>
      </w:pPr>
      <w:r w:rsidRPr="00B46C62">
        <w:rPr>
          <w:color w:val="000000" w:themeColor="text1"/>
          <w:sz w:val="20"/>
          <w:szCs w:val="20"/>
        </w:rPr>
        <w:tab/>
        <w:t>}</w:t>
      </w:r>
    </w:p>
    <w:p w14:paraId="05DEE325" w14:textId="32637052" w:rsidR="00F23D17" w:rsidRDefault="00F23D17" w:rsidP="00F23D17">
      <w:pPr>
        <w:pStyle w:val="Heading3"/>
        <w:ind w:left="1276" w:hanging="709"/>
        <w:rPr>
          <w:b w:val="0"/>
          <w:bCs w:val="0"/>
          <w:color w:val="000000" w:themeColor="text1"/>
          <w:sz w:val="24"/>
          <w:szCs w:val="24"/>
        </w:rPr>
      </w:pPr>
      <w:bookmarkStart w:id="30" w:name="_Toc25224963"/>
      <w:r>
        <w:rPr>
          <w:b w:val="0"/>
          <w:bCs w:val="0"/>
          <w:color w:val="000000" w:themeColor="text1"/>
          <w:sz w:val="24"/>
          <w:szCs w:val="24"/>
        </w:rPr>
        <w:t>API for saving/updating meta-data information:</w:t>
      </w:r>
      <w:bookmarkEnd w:id="30"/>
    </w:p>
    <w:p w14:paraId="2BD8DAAC" w14:textId="3C357E29" w:rsidR="003B77F8" w:rsidRDefault="003B77F8" w:rsidP="00F22A91">
      <w:pPr>
        <w:pStyle w:val="ParagraphText"/>
        <w:ind w:left="556" w:firstLine="720"/>
        <w:rPr>
          <w:rFonts w:asciiTheme="minorHAnsi" w:eastAsiaTheme="minorEastAsia" w:hAnsiTheme="minorHAnsi" w:cstheme="minorBidi"/>
          <w:sz w:val="24"/>
        </w:rPr>
      </w:pPr>
      <w:r w:rsidRPr="003B77F8">
        <w:rPr>
          <w:rFonts w:asciiTheme="minorHAnsi" w:eastAsiaTheme="minorEastAsia" w:hAnsiTheme="minorHAnsi" w:cstheme="minorBidi"/>
          <w:sz w:val="24"/>
        </w:rPr>
        <w:t>This</w:t>
      </w:r>
      <w:r w:rsidR="00F22A91">
        <w:rPr>
          <w:rFonts w:asciiTheme="minorHAnsi" w:eastAsiaTheme="minorEastAsia" w:hAnsiTheme="minorHAnsi" w:cstheme="minorBidi"/>
          <w:sz w:val="24"/>
        </w:rPr>
        <w:t xml:space="preserve"> api is used for saving the meta-data information, after the necessary edit made by the user in the configure tab.</w:t>
      </w:r>
      <w:r w:rsidRPr="003B77F8">
        <w:rPr>
          <w:rFonts w:asciiTheme="minorHAnsi" w:eastAsiaTheme="minorEastAsia" w:hAnsiTheme="minorHAnsi" w:cstheme="minorBidi"/>
          <w:sz w:val="24"/>
        </w:rPr>
        <w:t xml:space="preserve"> </w:t>
      </w:r>
    </w:p>
    <w:p w14:paraId="08CEF1B7" w14:textId="77777777" w:rsidR="009525FC" w:rsidRPr="00BC3C89" w:rsidRDefault="009525FC" w:rsidP="009525FC">
      <w:pPr>
        <w:ind w:left="993"/>
        <w:rPr>
          <w:color w:val="000000" w:themeColor="text1"/>
          <w:sz w:val="20"/>
          <w:szCs w:val="20"/>
        </w:rPr>
      </w:pPr>
      <w:r w:rsidRPr="00BC3C89">
        <w:rPr>
          <w:color w:val="000000" w:themeColor="text1"/>
          <w:sz w:val="20"/>
          <w:szCs w:val="20"/>
        </w:rPr>
        <w:t>Sample Request:</w:t>
      </w:r>
    </w:p>
    <w:p w14:paraId="061BA445" w14:textId="77777777" w:rsidR="009525FC" w:rsidRPr="00BC3C89" w:rsidRDefault="009525FC" w:rsidP="009525FC">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9D1CF7">
        <w:t xml:space="preserve"> </w:t>
      </w:r>
      <w:r w:rsidRPr="009D1CF7">
        <w:rPr>
          <w:color w:val="000000" w:themeColor="text1"/>
          <w:sz w:val="20"/>
          <w:szCs w:val="20"/>
        </w:rPr>
        <w:t>DHI/api/discovery</w:t>
      </w:r>
    </w:p>
    <w:p w14:paraId="6D7993AD" w14:textId="77777777" w:rsidR="009525FC" w:rsidRPr="00BC3C89" w:rsidRDefault="009525FC" w:rsidP="009525FC">
      <w:pPr>
        <w:ind w:left="993"/>
        <w:rPr>
          <w:color w:val="000000" w:themeColor="text1"/>
          <w:sz w:val="20"/>
          <w:szCs w:val="20"/>
        </w:rPr>
      </w:pPr>
    </w:p>
    <w:p w14:paraId="6C233EEB" w14:textId="0934D2AB" w:rsidR="009525FC" w:rsidRPr="00BC3C89" w:rsidRDefault="009525FC" w:rsidP="009525FC">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POST</w:t>
      </w:r>
    </w:p>
    <w:p w14:paraId="1F31ACF1" w14:textId="77777777" w:rsidR="009525FC" w:rsidRPr="00BC3C89" w:rsidRDefault="009525FC" w:rsidP="009525FC">
      <w:pPr>
        <w:ind w:left="993"/>
        <w:rPr>
          <w:color w:val="000000" w:themeColor="text1"/>
          <w:sz w:val="20"/>
          <w:szCs w:val="20"/>
        </w:rPr>
      </w:pPr>
    </w:p>
    <w:p w14:paraId="3B77F870" w14:textId="6851B7AE" w:rsidR="009525FC" w:rsidRDefault="009525FC" w:rsidP="009525FC">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ab/>
        <w:t>: NA</w:t>
      </w:r>
    </w:p>
    <w:p w14:paraId="22008786" w14:textId="30F3389D" w:rsidR="009525FC" w:rsidRDefault="009525FC" w:rsidP="009525FC">
      <w:pPr>
        <w:ind w:left="993"/>
        <w:rPr>
          <w:color w:val="000000" w:themeColor="text1"/>
          <w:sz w:val="20"/>
          <w:szCs w:val="20"/>
        </w:rPr>
      </w:pPr>
      <w:r>
        <w:rPr>
          <w:color w:val="000000" w:themeColor="text1"/>
          <w:sz w:val="20"/>
          <w:szCs w:val="20"/>
        </w:rPr>
        <w:t xml:space="preserve">Request Body </w:t>
      </w:r>
      <w:r>
        <w:rPr>
          <w:color w:val="000000" w:themeColor="text1"/>
          <w:sz w:val="20"/>
          <w:szCs w:val="20"/>
        </w:rPr>
        <w:tab/>
      </w:r>
      <w:r>
        <w:rPr>
          <w:color w:val="000000" w:themeColor="text1"/>
          <w:sz w:val="20"/>
          <w:szCs w:val="20"/>
        </w:rPr>
        <w:tab/>
        <w:t>:</w:t>
      </w:r>
    </w:p>
    <w:p w14:paraId="30BBA068" w14:textId="77777777" w:rsidR="009525FC" w:rsidRPr="009525FC" w:rsidRDefault="009525FC" w:rsidP="009525FC">
      <w:pPr>
        <w:ind w:left="993"/>
        <w:rPr>
          <w:color w:val="000000" w:themeColor="text1"/>
          <w:sz w:val="20"/>
          <w:szCs w:val="20"/>
        </w:rPr>
      </w:pPr>
      <w:r>
        <w:rPr>
          <w:color w:val="000000" w:themeColor="text1"/>
          <w:sz w:val="20"/>
          <w:szCs w:val="20"/>
        </w:rPr>
        <w:tab/>
      </w:r>
      <w:r w:rsidRPr="009525FC">
        <w:rPr>
          <w:color w:val="000000" w:themeColor="text1"/>
          <w:sz w:val="20"/>
          <w:szCs w:val="20"/>
        </w:rPr>
        <w:t>{</w:t>
      </w:r>
    </w:p>
    <w:p w14:paraId="29057732"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"discovery":    [</w:t>
      </w:r>
    </w:p>
    <w:p w14:paraId="51BA8298"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7B30DB5B"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"columnName": "</w:t>
      </w:r>
      <w:proofErr w:type="spellStart"/>
      <w:r w:rsidRPr="009525FC">
        <w:rPr>
          <w:color w:val="000000" w:themeColor="text1"/>
          <w:sz w:val="20"/>
          <w:szCs w:val="20"/>
        </w:rPr>
        <w:t>subtheatre</w:t>
      </w:r>
      <w:proofErr w:type="spellEnd"/>
      <w:r w:rsidRPr="009525FC">
        <w:rPr>
          <w:color w:val="000000" w:themeColor="text1"/>
          <w:sz w:val="20"/>
          <w:szCs w:val="20"/>
        </w:rPr>
        <w:t>",</w:t>
      </w:r>
    </w:p>
    <w:p w14:paraId="1C5C1F9B"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"dataType": "category",</w:t>
      </w:r>
    </w:p>
    <w:p w14:paraId="1535465E"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"description": "sub region of transaction",</w:t>
      </w:r>
    </w:p>
    <w:p w14:paraId="37D93B72"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"readonlyValue": true</w:t>
      </w:r>
    </w:p>
    <w:p w14:paraId="23CA6034"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25D971ED"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21F44C12"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"columnName": "region",</w:t>
      </w:r>
    </w:p>
    <w:p w14:paraId="34170025"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"dataType": "category",</w:t>
      </w:r>
    </w:p>
    <w:p w14:paraId="716D485B"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"description": "region of transaction",</w:t>
      </w:r>
    </w:p>
    <w:p w14:paraId="087DBEC0"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"readonlyValue": true</w:t>
      </w:r>
    </w:p>
    <w:p w14:paraId="5B0B909C"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65B787BD"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4CDF3A0C"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"columnName": "</w:t>
      </w:r>
      <w:proofErr w:type="spellStart"/>
      <w:r w:rsidRPr="009525FC">
        <w:rPr>
          <w:color w:val="000000" w:themeColor="text1"/>
          <w:sz w:val="20"/>
          <w:szCs w:val="20"/>
        </w:rPr>
        <w:t>productgroup</w:t>
      </w:r>
      <w:proofErr w:type="spellEnd"/>
      <w:r w:rsidRPr="009525FC">
        <w:rPr>
          <w:color w:val="000000" w:themeColor="text1"/>
          <w:sz w:val="20"/>
          <w:szCs w:val="20"/>
        </w:rPr>
        <w:t>",</w:t>
      </w:r>
    </w:p>
    <w:p w14:paraId="2AC2B6C7"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"dataType": "category",</w:t>
      </w:r>
    </w:p>
    <w:p w14:paraId="0AEAB0A9"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"description": "product </w:t>
      </w:r>
      <w:proofErr w:type="spellStart"/>
      <w:r w:rsidRPr="009525FC">
        <w:rPr>
          <w:color w:val="000000" w:themeColor="text1"/>
          <w:sz w:val="20"/>
          <w:szCs w:val="20"/>
        </w:rPr>
        <w:t>grou</w:t>
      </w:r>
      <w:proofErr w:type="spellEnd"/>
      <w:r w:rsidRPr="009525FC">
        <w:rPr>
          <w:color w:val="000000" w:themeColor="text1"/>
          <w:sz w:val="20"/>
          <w:szCs w:val="20"/>
        </w:rPr>
        <w:t xml:space="preserve"> of region",</w:t>
      </w:r>
    </w:p>
    <w:p w14:paraId="6887F7FE"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"alias": "</w:t>
      </w:r>
      <w:proofErr w:type="spellStart"/>
      <w:r w:rsidRPr="009525FC">
        <w:rPr>
          <w:color w:val="000000" w:themeColor="text1"/>
          <w:sz w:val="20"/>
          <w:szCs w:val="20"/>
        </w:rPr>
        <w:t>prodgrp</w:t>
      </w:r>
      <w:proofErr w:type="spellEnd"/>
      <w:r w:rsidRPr="009525FC">
        <w:rPr>
          <w:color w:val="000000" w:themeColor="text1"/>
          <w:sz w:val="20"/>
          <w:szCs w:val="20"/>
        </w:rPr>
        <w:t>",</w:t>
      </w:r>
    </w:p>
    <w:p w14:paraId="4341B8BE"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"readonlyValue": true</w:t>
      </w:r>
    </w:p>
    <w:p w14:paraId="4B593953"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38F8F8FF"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4275324B" w14:textId="77777777" w:rsidR="009525FC" w:rsidRPr="009525FC" w:rsidRDefault="009525FC" w:rsidP="009525FC">
      <w:pPr>
        <w:ind w:left="993"/>
        <w:rPr>
          <w:color w:val="000000" w:themeColor="text1"/>
          <w:sz w:val="20"/>
          <w:szCs w:val="20"/>
        </w:rPr>
      </w:pPr>
      <w:r w:rsidRPr="009525FC">
        <w:rPr>
          <w:color w:val="000000" w:themeColor="text1"/>
          <w:sz w:val="20"/>
          <w:szCs w:val="20"/>
        </w:rPr>
        <w:lastRenderedPageBreak/>
        <w:t xml:space="preserve">         "columnName": "</w:t>
      </w:r>
      <w:proofErr w:type="spellStart"/>
      <w:r w:rsidRPr="009525FC">
        <w:rPr>
          <w:color w:val="000000" w:themeColor="text1"/>
          <w:sz w:val="20"/>
          <w:szCs w:val="20"/>
        </w:rPr>
        <w:t>productlinecode</w:t>
      </w:r>
      <w:proofErr w:type="spellEnd"/>
      <w:r w:rsidRPr="009525FC">
        <w:rPr>
          <w:color w:val="000000" w:themeColor="text1"/>
          <w:sz w:val="20"/>
          <w:szCs w:val="20"/>
        </w:rPr>
        <w:t>",</w:t>
      </w:r>
    </w:p>
    <w:p w14:paraId="2517310D"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"dataType": "category",</w:t>
      </w:r>
    </w:p>
    <w:p w14:paraId="05C19658"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"description": "product </w:t>
      </w:r>
      <w:proofErr w:type="spellStart"/>
      <w:r w:rsidRPr="009525FC">
        <w:rPr>
          <w:color w:val="000000" w:themeColor="text1"/>
          <w:sz w:val="20"/>
          <w:szCs w:val="20"/>
        </w:rPr>
        <w:t>linecode</w:t>
      </w:r>
      <w:proofErr w:type="spellEnd"/>
      <w:r w:rsidRPr="009525FC">
        <w:rPr>
          <w:color w:val="000000" w:themeColor="text1"/>
          <w:sz w:val="20"/>
          <w:szCs w:val="20"/>
        </w:rPr>
        <w:t>",</w:t>
      </w:r>
    </w:p>
    <w:p w14:paraId="6EB1608B"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"alias": "</w:t>
      </w:r>
      <w:proofErr w:type="spellStart"/>
      <w:r w:rsidRPr="009525FC">
        <w:rPr>
          <w:color w:val="000000" w:themeColor="text1"/>
          <w:sz w:val="20"/>
          <w:szCs w:val="20"/>
        </w:rPr>
        <w:t>prodlc</w:t>
      </w:r>
      <w:proofErr w:type="spellEnd"/>
      <w:r w:rsidRPr="009525FC">
        <w:rPr>
          <w:color w:val="000000" w:themeColor="text1"/>
          <w:sz w:val="20"/>
          <w:szCs w:val="20"/>
        </w:rPr>
        <w:t>",</w:t>
      </w:r>
    </w:p>
    <w:p w14:paraId="25D1A5A4"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"readonlyValue": true</w:t>
      </w:r>
    </w:p>
    <w:p w14:paraId="06B12968" w14:textId="1FB11825"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558E2A49" w14:textId="77777777" w:rsidR="009525FC" w:rsidRPr="009525FC" w:rsidRDefault="009525FC" w:rsidP="009525FC">
      <w:pPr>
        <w:ind w:left="993"/>
        <w:rPr>
          <w:color w:val="000000" w:themeColor="text1"/>
          <w:sz w:val="20"/>
          <w:szCs w:val="20"/>
        </w:rPr>
      </w:pPr>
      <w:r w:rsidRPr="009525FC">
        <w:rPr>
          <w:color w:val="000000" w:themeColor="text1"/>
          <w:sz w:val="20"/>
          <w:szCs w:val="20"/>
        </w:rPr>
        <w:t xml:space="preserve">   ]</w:t>
      </w:r>
    </w:p>
    <w:p w14:paraId="7DCFA4B7" w14:textId="49F91281" w:rsidR="009525FC" w:rsidRPr="009D1CF7" w:rsidRDefault="009525FC" w:rsidP="009525FC">
      <w:pPr>
        <w:ind w:left="993"/>
        <w:rPr>
          <w:color w:val="000000" w:themeColor="text1"/>
          <w:sz w:val="20"/>
          <w:szCs w:val="20"/>
        </w:rPr>
      </w:pPr>
      <w:r w:rsidRPr="009525FC">
        <w:rPr>
          <w:color w:val="000000" w:themeColor="text1"/>
          <w:sz w:val="20"/>
          <w:szCs w:val="20"/>
        </w:rPr>
        <w:t>}</w:t>
      </w:r>
    </w:p>
    <w:p w14:paraId="0482A45A" w14:textId="77777777" w:rsidR="009525FC" w:rsidRPr="009D1CF7" w:rsidRDefault="009525FC" w:rsidP="009525FC">
      <w:pPr>
        <w:ind w:left="993"/>
        <w:rPr>
          <w:color w:val="000000" w:themeColor="text1"/>
          <w:sz w:val="20"/>
          <w:szCs w:val="20"/>
        </w:rPr>
      </w:pPr>
    </w:p>
    <w:p w14:paraId="22E7C4FF" w14:textId="77777777" w:rsidR="009525FC" w:rsidRPr="009D1CF7" w:rsidRDefault="009525FC" w:rsidP="009525FC">
      <w:pPr>
        <w:ind w:left="993"/>
        <w:rPr>
          <w:color w:val="000000" w:themeColor="text1"/>
          <w:sz w:val="20"/>
          <w:szCs w:val="20"/>
        </w:rPr>
      </w:pPr>
      <w:r w:rsidRPr="009D1CF7">
        <w:rPr>
          <w:color w:val="000000" w:themeColor="text1"/>
          <w:sz w:val="20"/>
          <w:szCs w:val="20"/>
        </w:rPr>
        <w:t>Request Header:</w:t>
      </w:r>
    </w:p>
    <w:p w14:paraId="307D3C3C" w14:textId="77777777" w:rsidR="009525FC" w:rsidRPr="009D1CF7" w:rsidRDefault="009525FC" w:rsidP="009525FC">
      <w:pPr>
        <w:ind w:left="993"/>
        <w:rPr>
          <w:color w:val="000000" w:themeColor="text1"/>
          <w:sz w:val="20"/>
          <w:szCs w:val="20"/>
        </w:rPr>
      </w:pPr>
      <w:r w:rsidRPr="009D1CF7">
        <w:rPr>
          <w:color w:val="000000" w:themeColor="text1"/>
          <w:sz w:val="20"/>
          <w:szCs w:val="20"/>
        </w:rPr>
        <w:tab/>
        <w:t>accept : application/json</w:t>
      </w:r>
    </w:p>
    <w:p w14:paraId="4F7C9C38" w14:textId="67F80A19" w:rsidR="009525FC" w:rsidRPr="009D1CF7" w:rsidRDefault="009525FC" w:rsidP="009525FC">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7A81E2B0" w14:textId="79F89A12" w:rsidR="009525FC" w:rsidRDefault="009525FC" w:rsidP="009525FC">
      <w:pPr>
        <w:ind w:left="993"/>
        <w:rPr>
          <w:color w:val="000000" w:themeColor="text1"/>
          <w:sz w:val="20"/>
          <w:szCs w:val="20"/>
        </w:rPr>
      </w:pPr>
      <w:r w:rsidRPr="009D1CF7">
        <w:rPr>
          <w:color w:val="000000" w:themeColor="text1"/>
          <w:sz w:val="20"/>
          <w:szCs w:val="20"/>
        </w:rPr>
        <w:tab/>
        <w:t>user-name : &lt;user-name-value&gt;</w:t>
      </w:r>
    </w:p>
    <w:p w14:paraId="75563F05" w14:textId="59912C45" w:rsidR="003842AF" w:rsidRDefault="003842AF" w:rsidP="003842AF">
      <w:pPr>
        <w:ind w:left="993"/>
        <w:rPr>
          <w:color w:val="000000" w:themeColor="text1"/>
          <w:sz w:val="20"/>
          <w:szCs w:val="20"/>
        </w:rPr>
      </w:pPr>
      <w:r>
        <w:rPr>
          <w:color w:val="000000" w:themeColor="text1"/>
          <w:sz w:val="20"/>
          <w:szCs w:val="20"/>
        </w:rPr>
        <w:t xml:space="preserve">Sample Response: </w:t>
      </w:r>
    </w:p>
    <w:p w14:paraId="315C446F" w14:textId="157F4E33" w:rsidR="003842AF" w:rsidRDefault="003842AF" w:rsidP="003842AF">
      <w:pPr>
        <w:ind w:left="993"/>
        <w:rPr>
          <w:color w:val="000000" w:themeColor="text1"/>
          <w:sz w:val="20"/>
          <w:szCs w:val="20"/>
        </w:rPr>
      </w:pPr>
      <w:r>
        <w:rPr>
          <w:color w:val="000000" w:themeColor="text1"/>
          <w:sz w:val="20"/>
          <w:szCs w:val="20"/>
        </w:rPr>
        <w:t>Case-1 : On Success,</w:t>
      </w:r>
    </w:p>
    <w:p w14:paraId="2FFDA462" w14:textId="77777777" w:rsidR="003842AF" w:rsidRPr="00B46C62" w:rsidRDefault="003842AF" w:rsidP="003842AF">
      <w:pPr>
        <w:ind w:left="993"/>
        <w:rPr>
          <w:color w:val="000000" w:themeColor="text1"/>
          <w:sz w:val="20"/>
          <w:szCs w:val="20"/>
        </w:rPr>
      </w:pPr>
      <w:r>
        <w:rPr>
          <w:color w:val="000000" w:themeColor="text1"/>
          <w:sz w:val="20"/>
          <w:szCs w:val="20"/>
        </w:rPr>
        <w:tab/>
      </w:r>
      <w:r w:rsidRPr="00B46C62">
        <w:rPr>
          <w:color w:val="000000" w:themeColor="text1"/>
          <w:sz w:val="20"/>
          <w:szCs w:val="20"/>
        </w:rPr>
        <w:t>{</w:t>
      </w:r>
    </w:p>
    <w:p w14:paraId="30981CC4" w14:textId="77777777" w:rsidR="003842AF" w:rsidRPr="00B46C62" w:rsidRDefault="003842AF" w:rsidP="003842AF">
      <w:pPr>
        <w:ind w:left="993"/>
        <w:rPr>
          <w:color w:val="000000" w:themeColor="text1"/>
          <w:sz w:val="20"/>
          <w:szCs w:val="20"/>
        </w:rPr>
      </w:pPr>
      <w:r w:rsidRPr="00B46C62">
        <w:rPr>
          <w:color w:val="000000" w:themeColor="text1"/>
          <w:sz w:val="20"/>
          <w:szCs w:val="20"/>
        </w:rPr>
        <w:tab/>
        <w:t xml:space="preserve">   "status": "success",</w:t>
      </w:r>
    </w:p>
    <w:p w14:paraId="56946AE3" w14:textId="0B700C98" w:rsidR="003842AF" w:rsidRPr="00B46C62" w:rsidRDefault="003842AF" w:rsidP="003842AF">
      <w:pPr>
        <w:ind w:left="993"/>
        <w:rPr>
          <w:color w:val="000000" w:themeColor="text1"/>
          <w:sz w:val="20"/>
          <w:szCs w:val="20"/>
        </w:rPr>
      </w:pPr>
      <w:r w:rsidRPr="00B46C62">
        <w:rPr>
          <w:color w:val="000000" w:themeColor="text1"/>
          <w:sz w:val="20"/>
          <w:szCs w:val="20"/>
        </w:rPr>
        <w:tab/>
        <w:t xml:space="preserve">   "description": "</w:t>
      </w:r>
      <w:r w:rsidRPr="003842AF">
        <w:rPr>
          <w:color w:val="000000" w:themeColor="text1"/>
          <w:sz w:val="20"/>
          <w:szCs w:val="20"/>
        </w:rPr>
        <w:t>Successfully updated the alias file</w:t>
      </w:r>
      <w:r>
        <w:rPr>
          <w:color w:val="000000" w:themeColor="text1"/>
          <w:sz w:val="20"/>
          <w:szCs w:val="20"/>
        </w:rPr>
        <w:t>”</w:t>
      </w:r>
    </w:p>
    <w:p w14:paraId="16D55E95" w14:textId="77777777" w:rsidR="003842AF" w:rsidRDefault="003842AF" w:rsidP="003842AF">
      <w:pPr>
        <w:ind w:left="993"/>
        <w:rPr>
          <w:color w:val="000000" w:themeColor="text1"/>
          <w:sz w:val="20"/>
          <w:szCs w:val="20"/>
        </w:rPr>
      </w:pPr>
      <w:r w:rsidRPr="00B46C62">
        <w:rPr>
          <w:color w:val="000000" w:themeColor="text1"/>
          <w:sz w:val="20"/>
          <w:szCs w:val="20"/>
        </w:rPr>
        <w:tab/>
        <w:t>}</w:t>
      </w:r>
    </w:p>
    <w:p w14:paraId="4E3BBB8F" w14:textId="40AEEEBE" w:rsidR="007472F7" w:rsidRPr="002863AC" w:rsidRDefault="003842AF" w:rsidP="002863AC">
      <w:pPr>
        <w:ind w:left="993"/>
        <w:rPr>
          <w:color w:val="000000" w:themeColor="text1"/>
          <w:sz w:val="20"/>
          <w:szCs w:val="20"/>
        </w:rPr>
      </w:pPr>
      <w:r>
        <w:rPr>
          <w:color w:val="000000" w:themeColor="text1"/>
          <w:sz w:val="20"/>
          <w:szCs w:val="20"/>
        </w:rPr>
        <w:tab/>
      </w:r>
    </w:p>
    <w:p w14:paraId="7AFB48B4" w14:textId="59617B81" w:rsidR="003C6A85" w:rsidRPr="00AF3526" w:rsidRDefault="003F03DA" w:rsidP="003C6A85">
      <w:pPr>
        <w:pStyle w:val="Heading1"/>
        <w:rPr>
          <w:b w:val="0"/>
          <w:color w:val="000000" w:themeColor="text1"/>
        </w:rPr>
      </w:pPr>
      <w:bookmarkStart w:id="31" w:name="_Toc25224964"/>
      <w:r>
        <w:rPr>
          <w:b w:val="0"/>
          <w:color w:val="000000" w:themeColor="text1"/>
        </w:rPr>
        <w:lastRenderedPageBreak/>
        <w:t>Auto-suggestions</w:t>
      </w:r>
      <w:bookmarkEnd w:id="31"/>
      <w:r>
        <w:rPr>
          <w:b w:val="0"/>
          <w:color w:val="000000" w:themeColor="text1"/>
        </w:rPr>
        <w:t xml:space="preserve"> </w:t>
      </w:r>
    </w:p>
    <w:p w14:paraId="71C3C778" w14:textId="4989C454" w:rsidR="00E674E7" w:rsidRDefault="003F1236" w:rsidP="00E674E7">
      <w:pPr>
        <w:pStyle w:val="Heading2"/>
        <w:rPr>
          <w:b w:val="0"/>
          <w:color w:val="000000" w:themeColor="text1"/>
        </w:rPr>
      </w:pPr>
      <w:bookmarkStart w:id="32" w:name="_Toc25224965"/>
      <w:r>
        <w:rPr>
          <w:b w:val="0"/>
          <w:color w:val="000000" w:themeColor="text1"/>
        </w:rPr>
        <w:t>Auto-Suggestions</w:t>
      </w:r>
      <w:bookmarkEnd w:id="32"/>
    </w:p>
    <w:p w14:paraId="485320FA" w14:textId="445E3D5E" w:rsidR="00822C15" w:rsidRDefault="00822C15" w:rsidP="00822C15">
      <w:pPr>
        <w:pStyle w:val="ParagraphText"/>
      </w:pPr>
      <w:r>
        <w:t xml:space="preserve">Autocomplete or auto-suggestion is a feature in DHI, in which the application will predicts the rest of the word or user-query, that a user is tying. In this the user can </w:t>
      </w:r>
      <w:r w:rsidR="00CA03BF">
        <w:t xml:space="preserve">press the tab key or the mouse to accept a suggestion. Basically, in DHI the suggested keywords are of two types </w:t>
      </w:r>
      <w:proofErr w:type="spellStart"/>
      <w:r w:rsidR="00CA03BF">
        <w:t>i.e</w:t>
      </w:r>
      <w:proofErr w:type="spellEnd"/>
      <w:r w:rsidR="00CA03BF">
        <w:t xml:space="preserve"> Column names or the Alias Names or the queries previously entered by the user.</w:t>
      </w:r>
      <w:r>
        <w:t xml:space="preserve"> </w:t>
      </w:r>
    </w:p>
    <w:p w14:paraId="7EC8448B" w14:textId="67A9F6AB" w:rsidR="00E674E7" w:rsidRDefault="001066EF" w:rsidP="00E674E7">
      <w:pPr>
        <w:pStyle w:val="ParagraphText"/>
      </w:pPr>
      <w:r>
        <w:t>.</w:t>
      </w:r>
      <w:r w:rsidR="00E674E7">
        <w:t xml:space="preserve"> </w:t>
      </w:r>
    </w:p>
    <w:p w14:paraId="36461BBF" w14:textId="15CACC6E" w:rsidR="00767ACF" w:rsidRDefault="00832131" w:rsidP="00767ACF">
      <w:pPr>
        <w:pStyle w:val="Heading3"/>
        <w:ind w:left="1276" w:hanging="709"/>
        <w:rPr>
          <w:b w:val="0"/>
          <w:bCs w:val="0"/>
          <w:color w:val="000000" w:themeColor="text1"/>
          <w:sz w:val="24"/>
          <w:szCs w:val="24"/>
        </w:rPr>
      </w:pPr>
      <w:bookmarkStart w:id="33" w:name="_Toc25224966"/>
      <w:r>
        <w:rPr>
          <w:b w:val="0"/>
          <w:bCs w:val="0"/>
          <w:color w:val="000000" w:themeColor="text1"/>
          <w:sz w:val="24"/>
          <w:szCs w:val="24"/>
        </w:rPr>
        <w:t xml:space="preserve">API to get suggested words or queries </w:t>
      </w:r>
      <w:r w:rsidR="00767ACF" w:rsidRPr="00844403">
        <w:rPr>
          <w:b w:val="0"/>
          <w:bCs w:val="0"/>
          <w:color w:val="000000" w:themeColor="text1"/>
          <w:sz w:val="24"/>
          <w:szCs w:val="24"/>
        </w:rPr>
        <w:t>:</w:t>
      </w:r>
      <w:bookmarkEnd w:id="33"/>
    </w:p>
    <w:p w14:paraId="24C473FB" w14:textId="54B8091E" w:rsidR="00767ACF" w:rsidRDefault="00767ACF" w:rsidP="00767ACF">
      <w:pPr>
        <w:ind w:left="993"/>
      </w:pPr>
      <w:r>
        <w:t>By using tomcat zip Archive, we can extract the file and place in any of the drive or folder then are done with the installation.</w:t>
      </w:r>
    </w:p>
    <w:p w14:paraId="3A786388" w14:textId="77777777" w:rsidR="002A58AC" w:rsidRPr="00BC3C89" w:rsidRDefault="002A58AC" w:rsidP="002A58AC">
      <w:pPr>
        <w:ind w:left="993"/>
        <w:rPr>
          <w:color w:val="000000" w:themeColor="text1"/>
          <w:sz w:val="20"/>
          <w:szCs w:val="20"/>
        </w:rPr>
      </w:pPr>
      <w:r w:rsidRPr="00BC3C89">
        <w:rPr>
          <w:color w:val="000000" w:themeColor="text1"/>
          <w:sz w:val="20"/>
          <w:szCs w:val="20"/>
        </w:rPr>
        <w:t>Sample Request:</w:t>
      </w:r>
    </w:p>
    <w:p w14:paraId="378F3D56" w14:textId="3070DE65" w:rsidR="002A58AC" w:rsidRPr="00BC3C89" w:rsidRDefault="002A58AC" w:rsidP="002A58AC">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2A58AC">
        <w:t xml:space="preserve"> </w:t>
      </w:r>
      <w:r w:rsidRPr="002A58AC">
        <w:rPr>
          <w:color w:val="000000" w:themeColor="text1"/>
          <w:sz w:val="20"/>
          <w:szCs w:val="20"/>
        </w:rPr>
        <w:t>/DHI/api/auto-suggestions</w:t>
      </w:r>
    </w:p>
    <w:p w14:paraId="0D30D96C" w14:textId="77777777" w:rsidR="002A58AC" w:rsidRPr="00BC3C89" w:rsidRDefault="002A58AC" w:rsidP="002A58AC">
      <w:pPr>
        <w:ind w:left="993"/>
        <w:rPr>
          <w:color w:val="000000" w:themeColor="text1"/>
          <w:sz w:val="20"/>
          <w:szCs w:val="20"/>
        </w:rPr>
      </w:pPr>
    </w:p>
    <w:p w14:paraId="2611BB29" w14:textId="77777777" w:rsidR="002A58AC" w:rsidRPr="00BC3C89" w:rsidRDefault="002A58AC" w:rsidP="002A58AC">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POST</w:t>
      </w:r>
    </w:p>
    <w:p w14:paraId="1145CCD8" w14:textId="77777777" w:rsidR="002A58AC" w:rsidRPr="00BC3C89" w:rsidRDefault="002A58AC" w:rsidP="002A58AC">
      <w:pPr>
        <w:ind w:left="993"/>
        <w:rPr>
          <w:color w:val="000000" w:themeColor="text1"/>
          <w:sz w:val="20"/>
          <w:szCs w:val="20"/>
        </w:rPr>
      </w:pPr>
    </w:p>
    <w:p w14:paraId="3DD02FBE" w14:textId="77777777" w:rsidR="002A58AC" w:rsidRDefault="002A58AC" w:rsidP="002A58AC">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ab/>
        <w:t>: NA</w:t>
      </w:r>
    </w:p>
    <w:p w14:paraId="6AB19D75" w14:textId="1CCFBB76" w:rsidR="002A58AC" w:rsidRPr="009D1CF7" w:rsidRDefault="002A58AC" w:rsidP="002A58AC">
      <w:pPr>
        <w:ind w:left="993"/>
        <w:rPr>
          <w:color w:val="000000" w:themeColor="text1"/>
          <w:sz w:val="20"/>
          <w:szCs w:val="20"/>
        </w:rPr>
      </w:pPr>
      <w:r>
        <w:rPr>
          <w:color w:val="000000" w:themeColor="text1"/>
          <w:sz w:val="20"/>
          <w:szCs w:val="20"/>
        </w:rPr>
        <w:t xml:space="preserve">Request Body </w:t>
      </w:r>
      <w:r>
        <w:rPr>
          <w:color w:val="000000" w:themeColor="text1"/>
          <w:sz w:val="20"/>
          <w:szCs w:val="20"/>
        </w:rPr>
        <w:tab/>
      </w:r>
      <w:r>
        <w:rPr>
          <w:color w:val="000000" w:themeColor="text1"/>
          <w:sz w:val="20"/>
          <w:szCs w:val="20"/>
        </w:rPr>
        <w:tab/>
        <w:t>: NA</w:t>
      </w:r>
    </w:p>
    <w:p w14:paraId="3AF28D10" w14:textId="77777777" w:rsidR="002A58AC" w:rsidRPr="009D1CF7" w:rsidRDefault="002A58AC" w:rsidP="002A58AC">
      <w:pPr>
        <w:ind w:left="993"/>
        <w:rPr>
          <w:color w:val="000000" w:themeColor="text1"/>
          <w:sz w:val="20"/>
          <w:szCs w:val="20"/>
        </w:rPr>
      </w:pPr>
    </w:p>
    <w:p w14:paraId="061A6673" w14:textId="77777777" w:rsidR="002A58AC" w:rsidRPr="009D1CF7" w:rsidRDefault="002A58AC" w:rsidP="002A58AC">
      <w:pPr>
        <w:ind w:left="993"/>
        <w:rPr>
          <w:color w:val="000000" w:themeColor="text1"/>
          <w:sz w:val="20"/>
          <w:szCs w:val="20"/>
        </w:rPr>
      </w:pPr>
      <w:r w:rsidRPr="009D1CF7">
        <w:rPr>
          <w:color w:val="000000" w:themeColor="text1"/>
          <w:sz w:val="20"/>
          <w:szCs w:val="20"/>
        </w:rPr>
        <w:t>Request Header:</w:t>
      </w:r>
    </w:p>
    <w:p w14:paraId="3DD8EFC4" w14:textId="77777777" w:rsidR="002A58AC" w:rsidRPr="009D1CF7" w:rsidRDefault="002A58AC" w:rsidP="002A58AC">
      <w:pPr>
        <w:ind w:left="993"/>
        <w:rPr>
          <w:color w:val="000000" w:themeColor="text1"/>
          <w:sz w:val="20"/>
          <w:szCs w:val="20"/>
        </w:rPr>
      </w:pPr>
      <w:r w:rsidRPr="009D1CF7">
        <w:rPr>
          <w:color w:val="000000" w:themeColor="text1"/>
          <w:sz w:val="20"/>
          <w:szCs w:val="20"/>
        </w:rPr>
        <w:tab/>
        <w:t>accept : application/json</w:t>
      </w:r>
    </w:p>
    <w:p w14:paraId="46730F90" w14:textId="77777777" w:rsidR="002A58AC" w:rsidRPr="009D1CF7" w:rsidRDefault="002A58AC" w:rsidP="002A58AC">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4728ED97" w14:textId="77777777" w:rsidR="002A58AC" w:rsidRDefault="002A58AC" w:rsidP="002A58AC">
      <w:pPr>
        <w:ind w:left="993"/>
        <w:rPr>
          <w:color w:val="000000" w:themeColor="text1"/>
          <w:sz w:val="20"/>
          <w:szCs w:val="20"/>
        </w:rPr>
      </w:pPr>
      <w:r w:rsidRPr="009D1CF7">
        <w:rPr>
          <w:color w:val="000000" w:themeColor="text1"/>
          <w:sz w:val="20"/>
          <w:szCs w:val="20"/>
        </w:rPr>
        <w:tab/>
        <w:t>user-name : &lt;user-name-value&gt;</w:t>
      </w:r>
    </w:p>
    <w:p w14:paraId="082F9160" w14:textId="77777777" w:rsidR="002A58AC" w:rsidRDefault="002A58AC" w:rsidP="002A58AC">
      <w:pPr>
        <w:ind w:left="993"/>
        <w:rPr>
          <w:color w:val="000000" w:themeColor="text1"/>
          <w:sz w:val="20"/>
          <w:szCs w:val="20"/>
        </w:rPr>
      </w:pPr>
      <w:r>
        <w:rPr>
          <w:color w:val="000000" w:themeColor="text1"/>
          <w:sz w:val="20"/>
          <w:szCs w:val="20"/>
        </w:rPr>
        <w:t xml:space="preserve">Sample Response: </w:t>
      </w:r>
    </w:p>
    <w:p w14:paraId="23E8C959" w14:textId="77777777" w:rsidR="002A58AC" w:rsidRDefault="002A58AC" w:rsidP="002A58AC">
      <w:pPr>
        <w:ind w:left="993"/>
        <w:rPr>
          <w:color w:val="000000" w:themeColor="text1"/>
          <w:sz w:val="20"/>
          <w:szCs w:val="20"/>
        </w:rPr>
      </w:pPr>
      <w:r>
        <w:rPr>
          <w:color w:val="000000" w:themeColor="text1"/>
          <w:sz w:val="20"/>
          <w:szCs w:val="20"/>
        </w:rPr>
        <w:t>Case-1 : On Success,</w:t>
      </w:r>
    </w:p>
    <w:p w14:paraId="5EE767B6" w14:textId="77777777" w:rsidR="002A58AC" w:rsidRPr="002A58AC" w:rsidRDefault="002A58AC" w:rsidP="002A58AC">
      <w:pPr>
        <w:ind w:left="993"/>
        <w:rPr>
          <w:color w:val="000000" w:themeColor="text1"/>
          <w:sz w:val="20"/>
          <w:szCs w:val="20"/>
        </w:rPr>
      </w:pPr>
      <w:r>
        <w:rPr>
          <w:color w:val="000000" w:themeColor="text1"/>
          <w:sz w:val="20"/>
          <w:szCs w:val="20"/>
        </w:rPr>
        <w:tab/>
      </w:r>
      <w:r w:rsidRPr="002A58AC">
        <w:rPr>
          <w:color w:val="000000" w:themeColor="text1"/>
          <w:sz w:val="20"/>
          <w:szCs w:val="20"/>
        </w:rPr>
        <w:t>{"</w:t>
      </w:r>
      <w:proofErr w:type="spellStart"/>
      <w:r w:rsidRPr="002A58AC">
        <w:rPr>
          <w:color w:val="000000" w:themeColor="text1"/>
          <w:sz w:val="20"/>
          <w:szCs w:val="20"/>
        </w:rPr>
        <w:t>autoSuggestionKeywords</w:t>
      </w:r>
      <w:proofErr w:type="spellEnd"/>
      <w:r w:rsidRPr="002A58AC">
        <w:rPr>
          <w:color w:val="000000" w:themeColor="text1"/>
          <w:sz w:val="20"/>
          <w:szCs w:val="20"/>
        </w:rPr>
        <w:t>": [</w:t>
      </w:r>
    </w:p>
    <w:p w14:paraId="6E82A421"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w:t>
      </w:r>
      <w:proofErr w:type="spellStart"/>
      <w:r w:rsidRPr="002A58AC">
        <w:rPr>
          <w:color w:val="000000" w:themeColor="text1"/>
          <w:sz w:val="20"/>
          <w:szCs w:val="20"/>
        </w:rPr>
        <w:t>ProductGroup</w:t>
      </w:r>
      <w:proofErr w:type="spellEnd"/>
      <w:r w:rsidRPr="002A58AC">
        <w:rPr>
          <w:color w:val="000000" w:themeColor="text1"/>
          <w:sz w:val="20"/>
          <w:szCs w:val="20"/>
        </w:rPr>
        <w:t>",</w:t>
      </w:r>
    </w:p>
    <w:p w14:paraId="24DF7F39"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region with sales less than 5000",</w:t>
      </w:r>
    </w:p>
    <w:p w14:paraId="2D2083A7"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regions with total sales less than 5000",</w:t>
      </w:r>
    </w:p>
    <w:p w14:paraId="53675E41"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sales by continent",</w:t>
      </w:r>
    </w:p>
    <w:p w14:paraId="3F97D37B"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quantity by region and continent",</w:t>
      </w:r>
    </w:p>
    <w:p w14:paraId="3E98F6CB"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sell by region",</w:t>
      </w:r>
    </w:p>
    <w:p w14:paraId="0D408CCF"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sales for EMEA region",</w:t>
      </w:r>
    </w:p>
    <w:p w14:paraId="0066AA7C"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quantity by region",</w:t>
      </w:r>
    </w:p>
    <w:p w14:paraId="7DA6FCE2"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region with sales less than 5000 for Jan month",</w:t>
      </w:r>
    </w:p>
    <w:p w14:paraId="0A405FE5"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sales by region desc order",</w:t>
      </w:r>
    </w:p>
    <w:p w14:paraId="62AB845E"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sales by region",</w:t>
      </w:r>
    </w:p>
    <w:p w14:paraId="6902027B"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w:t>
      </w:r>
      <w:proofErr w:type="spellStart"/>
      <w:r w:rsidRPr="002A58AC">
        <w:rPr>
          <w:color w:val="000000" w:themeColor="text1"/>
          <w:sz w:val="20"/>
          <w:szCs w:val="20"/>
        </w:rPr>
        <w:t>CalMonth</w:t>
      </w:r>
      <w:proofErr w:type="spellEnd"/>
      <w:r w:rsidRPr="002A58AC">
        <w:rPr>
          <w:color w:val="000000" w:themeColor="text1"/>
          <w:sz w:val="20"/>
          <w:szCs w:val="20"/>
        </w:rPr>
        <w:t>",</w:t>
      </w:r>
    </w:p>
    <w:p w14:paraId="0D261DF3"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sales by region and continent",</w:t>
      </w:r>
    </w:p>
    <w:p w14:paraId="0A57B106"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"price",</w:t>
      </w:r>
    </w:p>
    <w:p w14:paraId="612EDA11"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region with total sales less than 10000",</w:t>
      </w:r>
    </w:p>
    <w:p w14:paraId="5D70A26E"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sales by Continent",</w:t>
      </w:r>
    </w:p>
    <w:p w14:paraId="45143126" w14:textId="77777777" w:rsidR="002A58AC" w:rsidRPr="002A58AC" w:rsidRDefault="002A58AC" w:rsidP="002A58AC">
      <w:pPr>
        <w:ind w:left="2160"/>
        <w:rPr>
          <w:color w:val="000000" w:themeColor="text1"/>
          <w:sz w:val="20"/>
          <w:szCs w:val="20"/>
        </w:rPr>
      </w:pPr>
      <w:r w:rsidRPr="002A58AC">
        <w:rPr>
          <w:color w:val="000000" w:themeColor="text1"/>
          <w:sz w:val="20"/>
          <w:szCs w:val="20"/>
        </w:rPr>
        <w:t xml:space="preserve">   "show me unit by region desc",</w:t>
      </w:r>
    </w:p>
    <w:p w14:paraId="2E8F2E07" w14:textId="65DEDFDC" w:rsidR="00767ACF" w:rsidRDefault="002A58AC" w:rsidP="002A58AC">
      <w:pPr>
        <w:ind w:left="2160"/>
        <w:rPr>
          <w:color w:val="000000" w:themeColor="text1"/>
          <w:sz w:val="20"/>
          <w:szCs w:val="20"/>
        </w:rPr>
      </w:pPr>
      <w:r w:rsidRPr="002A58AC">
        <w:rPr>
          <w:color w:val="000000" w:themeColor="text1"/>
          <w:sz w:val="20"/>
          <w:szCs w:val="20"/>
        </w:rPr>
        <w:t xml:space="preserve">   "show me sales by region</w:t>
      </w:r>
    </w:p>
    <w:p w14:paraId="323EF641" w14:textId="41F284D7" w:rsidR="002A58AC" w:rsidRDefault="002A58AC" w:rsidP="002A58AC">
      <w:pPr>
        <w:ind w:left="556" w:firstLine="720"/>
      </w:pPr>
      <w:r>
        <w:rPr>
          <w:color w:val="000000" w:themeColor="text1"/>
          <w:sz w:val="20"/>
          <w:szCs w:val="20"/>
        </w:rPr>
        <w:t>]}</w:t>
      </w:r>
    </w:p>
    <w:p w14:paraId="18420023" w14:textId="3225CAFB" w:rsidR="002611B9" w:rsidRPr="002611B9" w:rsidRDefault="002611B9" w:rsidP="002611B9">
      <w:pPr>
        <w:pStyle w:val="ParagraphText"/>
        <w:ind w:left="567"/>
      </w:pPr>
    </w:p>
    <w:p w14:paraId="16F08900" w14:textId="77777777" w:rsidR="00767ACF" w:rsidRPr="00767ACF" w:rsidRDefault="00767ACF" w:rsidP="00767ACF">
      <w:pPr>
        <w:pStyle w:val="ParagraphText"/>
      </w:pPr>
    </w:p>
    <w:p w14:paraId="50137A42" w14:textId="77777777" w:rsidR="001066EF" w:rsidRPr="001066EF" w:rsidRDefault="001066EF" w:rsidP="001066EF"/>
    <w:p w14:paraId="3BCDE9DA" w14:textId="30D6A1F5" w:rsidR="00F813F6" w:rsidRPr="00AF3526" w:rsidRDefault="0062170D" w:rsidP="00F813F6">
      <w:pPr>
        <w:pStyle w:val="Heading1"/>
        <w:rPr>
          <w:b w:val="0"/>
          <w:color w:val="000000" w:themeColor="text1"/>
        </w:rPr>
      </w:pPr>
      <w:bookmarkStart w:id="34" w:name="_Toc25224967"/>
      <w:r>
        <w:rPr>
          <w:b w:val="0"/>
          <w:color w:val="000000" w:themeColor="text1"/>
        </w:rPr>
        <w:lastRenderedPageBreak/>
        <w:t>Font</w:t>
      </w:r>
      <w:bookmarkEnd w:id="34"/>
    </w:p>
    <w:p w14:paraId="4B8E1EB9" w14:textId="1A9DDEFB" w:rsidR="009C5CDD" w:rsidRDefault="00BB1C0B" w:rsidP="009C5CDD">
      <w:pPr>
        <w:pStyle w:val="Heading2"/>
        <w:rPr>
          <w:b w:val="0"/>
          <w:color w:val="000000" w:themeColor="text1"/>
        </w:rPr>
      </w:pPr>
      <w:bookmarkStart w:id="35" w:name="_Toc25224968"/>
      <w:r>
        <w:rPr>
          <w:b w:val="0"/>
          <w:color w:val="000000" w:themeColor="text1"/>
        </w:rPr>
        <w:t>Font</w:t>
      </w:r>
      <w:bookmarkEnd w:id="35"/>
      <w:r>
        <w:rPr>
          <w:b w:val="0"/>
          <w:color w:val="000000" w:themeColor="text1"/>
        </w:rPr>
        <w:t xml:space="preserve"> </w:t>
      </w:r>
    </w:p>
    <w:p w14:paraId="3BA5522B" w14:textId="3A99D2D3" w:rsidR="00B0060F" w:rsidRDefault="00BB1C0B" w:rsidP="00B0060F">
      <w:pPr>
        <w:pStyle w:val="ParagraphText"/>
      </w:pPr>
      <w:r>
        <w:t>This feature holds all the possible font family and its name which can be displayed in the UI, by giving an option to the user for choosing appropriate font for displaying the texts of the graph.</w:t>
      </w:r>
    </w:p>
    <w:p w14:paraId="552C2A57" w14:textId="6A2191A9" w:rsidR="00653968" w:rsidRDefault="00653968" w:rsidP="00653968">
      <w:pPr>
        <w:pStyle w:val="Heading3"/>
        <w:ind w:left="1276" w:hanging="709"/>
        <w:rPr>
          <w:b w:val="0"/>
          <w:bCs w:val="0"/>
          <w:color w:val="000000" w:themeColor="text1"/>
          <w:sz w:val="24"/>
          <w:szCs w:val="24"/>
        </w:rPr>
      </w:pPr>
      <w:bookmarkStart w:id="36" w:name="_Toc25224969"/>
      <w:r>
        <w:rPr>
          <w:b w:val="0"/>
          <w:bCs w:val="0"/>
          <w:color w:val="000000" w:themeColor="text1"/>
          <w:sz w:val="24"/>
          <w:szCs w:val="24"/>
        </w:rPr>
        <w:t xml:space="preserve">API to add a font name and its family </w:t>
      </w:r>
      <w:r w:rsidRPr="00844403">
        <w:rPr>
          <w:b w:val="0"/>
          <w:bCs w:val="0"/>
          <w:color w:val="000000" w:themeColor="text1"/>
          <w:sz w:val="24"/>
          <w:szCs w:val="24"/>
        </w:rPr>
        <w:t>:</w:t>
      </w:r>
      <w:bookmarkEnd w:id="36"/>
    </w:p>
    <w:p w14:paraId="10AA4E26" w14:textId="77777777" w:rsidR="000D0C52" w:rsidRPr="00BC3C89" w:rsidRDefault="000D0C52" w:rsidP="000D0C52">
      <w:pPr>
        <w:ind w:left="993"/>
        <w:rPr>
          <w:color w:val="000000" w:themeColor="text1"/>
          <w:sz w:val="20"/>
          <w:szCs w:val="20"/>
        </w:rPr>
      </w:pPr>
      <w:r w:rsidRPr="00BC3C89">
        <w:rPr>
          <w:color w:val="000000" w:themeColor="text1"/>
          <w:sz w:val="20"/>
          <w:szCs w:val="20"/>
        </w:rPr>
        <w:t>Sample Request:</w:t>
      </w:r>
    </w:p>
    <w:p w14:paraId="7084D128" w14:textId="52FC368A" w:rsidR="000D0C52" w:rsidRPr="00BC3C89" w:rsidRDefault="000D0C52" w:rsidP="000D0C52">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0D0C52">
        <w:t xml:space="preserve"> </w:t>
      </w:r>
      <w:r w:rsidRPr="000D0C52">
        <w:rPr>
          <w:color w:val="000000" w:themeColor="text1"/>
          <w:sz w:val="20"/>
          <w:szCs w:val="20"/>
        </w:rPr>
        <w:t>/DHI/assets/fonts</w:t>
      </w:r>
    </w:p>
    <w:p w14:paraId="3258E511" w14:textId="77777777" w:rsidR="000D0C52" w:rsidRPr="00BC3C89" w:rsidRDefault="000D0C52" w:rsidP="000D0C52">
      <w:pPr>
        <w:ind w:left="993"/>
        <w:rPr>
          <w:color w:val="000000" w:themeColor="text1"/>
          <w:sz w:val="20"/>
          <w:szCs w:val="20"/>
        </w:rPr>
      </w:pPr>
    </w:p>
    <w:p w14:paraId="175888A2" w14:textId="77777777" w:rsidR="000D0C52" w:rsidRPr="00BC3C89" w:rsidRDefault="000D0C52" w:rsidP="000D0C52">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POST</w:t>
      </w:r>
    </w:p>
    <w:p w14:paraId="3A7E5EF5" w14:textId="77777777" w:rsidR="000D0C52" w:rsidRPr="00BC3C89" w:rsidRDefault="000D0C52" w:rsidP="000D0C52">
      <w:pPr>
        <w:ind w:left="993"/>
        <w:rPr>
          <w:color w:val="000000" w:themeColor="text1"/>
          <w:sz w:val="20"/>
          <w:szCs w:val="20"/>
        </w:rPr>
      </w:pPr>
    </w:p>
    <w:p w14:paraId="1D0DA802" w14:textId="77777777" w:rsidR="000D0C52" w:rsidRDefault="000D0C52" w:rsidP="000D0C52">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ab/>
        <w:t>: NA</w:t>
      </w:r>
    </w:p>
    <w:p w14:paraId="2FF327C0" w14:textId="77777777" w:rsidR="000D0C52" w:rsidRDefault="000D0C52" w:rsidP="000D0C52">
      <w:pPr>
        <w:ind w:left="993"/>
        <w:rPr>
          <w:color w:val="000000" w:themeColor="text1"/>
          <w:sz w:val="20"/>
          <w:szCs w:val="20"/>
        </w:rPr>
      </w:pPr>
      <w:r>
        <w:rPr>
          <w:color w:val="000000" w:themeColor="text1"/>
          <w:sz w:val="20"/>
          <w:szCs w:val="20"/>
        </w:rPr>
        <w:t xml:space="preserve">Request Body </w:t>
      </w:r>
      <w:r>
        <w:rPr>
          <w:color w:val="000000" w:themeColor="text1"/>
          <w:sz w:val="20"/>
          <w:szCs w:val="20"/>
        </w:rPr>
        <w:tab/>
      </w:r>
      <w:r>
        <w:rPr>
          <w:color w:val="000000" w:themeColor="text1"/>
          <w:sz w:val="20"/>
          <w:szCs w:val="20"/>
        </w:rPr>
        <w:tab/>
        <w:t>:</w:t>
      </w:r>
    </w:p>
    <w:p w14:paraId="30BE4C5B" w14:textId="77777777" w:rsidR="000D0C52" w:rsidRPr="000D0C52" w:rsidRDefault="000D0C52" w:rsidP="000D0C52">
      <w:pPr>
        <w:ind w:left="993"/>
        <w:rPr>
          <w:color w:val="000000" w:themeColor="text1"/>
          <w:sz w:val="20"/>
          <w:szCs w:val="20"/>
        </w:rPr>
      </w:pPr>
      <w:r>
        <w:rPr>
          <w:color w:val="000000" w:themeColor="text1"/>
          <w:sz w:val="20"/>
          <w:szCs w:val="20"/>
        </w:rPr>
        <w:tab/>
      </w:r>
      <w:r w:rsidRPr="000D0C52">
        <w:rPr>
          <w:color w:val="000000" w:themeColor="text1"/>
          <w:sz w:val="20"/>
          <w:szCs w:val="20"/>
        </w:rPr>
        <w:t>[</w:t>
      </w:r>
    </w:p>
    <w:p w14:paraId="0F8413BB"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w:t>
      </w:r>
    </w:p>
    <w:p w14:paraId="58F5AA26"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"family": "Times New Roman",</w:t>
      </w:r>
    </w:p>
    <w:p w14:paraId="638D5D01"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"category": "Times New Roman"</w:t>
      </w:r>
    </w:p>
    <w:p w14:paraId="4135CA1A"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w:t>
      </w:r>
    </w:p>
    <w:p w14:paraId="47972003"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w:t>
      </w:r>
    </w:p>
    <w:p w14:paraId="0BB3E165"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"family": "Verdana",</w:t>
      </w:r>
    </w:p>
    <w:p w14:paraId="0EDA8C0D"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"category": "Verdana"</w:t>
      </w:r>
    </w:p>
    <w:p w14:paraId="713B9694"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w:t>
      </w:r>
    </w:p>
    <w:p w14:paraId="160C8D07"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w:t>
      </w:r>
    </w:p>
    <w:p w14:paraId="7A8AF053"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"family": "Roboto",</w:t>
      </w:r>
    </w:p>
    <w:p w14:paraId="3F32957E"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"category": "Roboto"</w:t>
      </w:r>
    </w:p>
    <w:p w14:paraId="129DC7A3"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w:t>
      </w:r>
    </w:p>
    <w:p w14:paraId="61A6947C" w14:textId="0CC5DBC3" w:rsidR="000D0C52" w:rsidRPr="009D1CF7" w:rsidRDefault="000D0C52" w:rsidP="000D0C52">
      <w:pPr>
        <w:ind w:left="993"/>
        <w:rPr>
          <w:color w:val="000000" w:themeColor="text1"/>
          <w:sz w:val="20"/>
          <w:szCs w:val="20"/>
        </w:rPr>
      </w:pPr>
      <w:r w:rsidRPr="000D0C52">
        <w:rPr>
          <w:color w:val="000000" w:themeColor="text1"/>
          <w:sz w:val="20"/>
          <w:szCs w:val="20"/>
        </w:rPr>
        <w:t xml:space="preserve"> </w:t>
      </w:r>
      <w:r>
        <w:rPr>
          <w:color w:val="000000" w:themeColor="text1"/>
          <w:sz w:val="20"/>
          <w:szCs w:val="20"/>
        </w:rPr>
        <w:tab/>
      </w:r>
      <w:r w:rsidRPr="000D0C52">
        <w:rPr>
          <w:color w:val="000000" w:themeColor="text1"/>
          <w:sz w:val="20"/>
          <w:szCs w:val="20"/>
        </w:rPr>
        <w:t>]</w:t>
      </w:r>
    </w:p>
    <w:p w14:paraId="4E9B3EE0" w14:textId="77777777" w:rsidR="000D0C52" w:rsidRPr="009D1CF7" w:rsidRDefault="000D0C52" w:rsidP="000D0C52">
      <w:pPr>
        <w:ind w:left="993"/>
        <w:rPr>
          <w:color w:val="000000" w:themeColor="text1"/>
          <w:sz w:val="20"/>
          <w:szCs w:val="20"/>
        </w:rPr>
      </w:pPr>
    </w:p>
    <w:p w14:paraId="34C7EB72" w14:textId="77777777" w:rsidR="000D0C52" w:rsidRPr="009D1CF7" w:rsidRDefault="000D0C52" w:rsidP="000D0C52">
      <w:pPr>
        <w:ind w:left="993"/>
        <w:rPr>
          <w:color w:val="000000" w:themeColor="text1"/>
          <w:sz w:val="20"/>
          <w:szCs w:val="20"/>
        </w:rPr>
      </w:pPr>
      <w:r w:rsidRPr="009D1CF7">
        <w:rPr>
          <w:color w:val="000000" w:themeColor="text1"/>
          <w:sz w:val="20"/>
          <w:szCs w:val="20"/>
        </w:rPr>
        <w:t>Request Header:</w:t>
      </w:r>
    </w:p>
    <w:p w14:paraId="74A0469C" w14:textId="77777777" w:rsidR="000D0C52" w:rsidRPr="009D1CF7" w:rsidRDefault="000D0C52" w:rsidP="000D0C52">
      <w:pPr>
        <w:ind w:left="993"/>
        <w:rPr>
          <w:color w:val="000000" w:themeColor="text1"/>
          <w:sz w:val="20"/>
          <w:szCs w:val="20"/>
        </w:rPr>
      </w:pPr>
      <w:r w:rsidRPr="009D1CF7">
        <w:rPr>
          <w:color w:val="000000" w:themeColor="text1"/>
          <w:sz w:val="20"/>
          <w:szCs w:val="20"/>
        </w:rPr>
        <w:tab/>
        <w:t>accept : application/json</w:t>
      </w:r>
    </w:p>
    <w:p w14:paraId="43C1B27A" w14:textId="77777777" w:rsidR="000D0C52" w:rsidRPr="009D1CF7" w:rsidRDefault="000D0C52" w:rsidP="000D0C52">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78E8CA0F" w14:textId="77777777" w:rsidR="000D0C52" w:rsidRDefault="000D0C52" w:rsidP="000D0C52">
      <w:pPr>
        <w:ind w:left="993"/>
        <w:rPr>
          <w:color w:val="000000" w:themeColor="text1"/>
          <w:sz w:val="20"/>
          <w:szCs w:val="20"/>
        </w:rPr>
      </w:pPr>
      <w:r w:rsidRPr="009D1CF7">
        <w:rPr>
          <w:color w:val="000000" w:themeColor="text1"/>
          <w:sz w:val="20"/>
          <w:szCs w:val="20"/>
        </w:rPr>
        <w:tab/>
        <w:t>user-name : &lt;user-name-value&gt;</w:t>
      </w:r>
    </w:p>
    <w:p w14:paraId="159C9631" w14:textId="77777777" w:rsidR="000D0C52" w:rsidRDefault="000D0C52" w:rsidP="000D0C52">
      <w:pPr>
        <w:ind w:left="993"/>
        <w:rPr>
          <w:color w:val="000000" w:themeColor="text1"/>
          <w:sz w:val="20"/>
          <w:szCs w:val="20"/>
        </w:rPr>
      </w:pPr>
      <w:r>
        <w:rPr>
          <w:color w:val="000000" w:themeColor="text1"/>
          <w:sz w:val="20"/>
          <w:szCs w:val="20"/>
        </w:rPr>
        <w:t xml:space="preserve">Sample Response: </w:t>
      </w:r>
    </w:p>
    <w:p w14:paraId="333A8947" w14:textId="77777777" w:rsidR="000D0C52" w:rsidRDefault="000D0C52" w:rsidP="000D0C52">
      <w:pPr>
        <w:ind w:left="993"/>
        <w:rPr>
          <w:color w:val="000000" w:themeColor="text1"/>
          <w:sz w:val="20"/>
          <w:szCs w:val="20"/>
        </w:rPr>
      </w:pPr>
      <w:r>
        <w:rPr>
          <w:color w:val="000000" w:themeColor="text1"/>
          <w:sz w:val="20"/>
          <w:szCs w:val="20"/>
        </w:rPr>
        <w:t>Case-1 : On Success,</w:t>
      </w:r>
    </w:p>
    <w:p w14:paraId="10FED8AA" w14:textId="77777777" w:rsidR="000D0C52" w:rsidRPr="000D0C52" w:rsidRDefault="000D0C52" w:rsidP="000D0C52">
      <w:pPr>
        <w:ind w:left="993"/>
        <w:rPr>
          <w:color w:val="000000" w:themeColor="text1"/>
          <w:sz w:val="20"/>
          <w:szCs w:val="20"/>
        </w:rPr>
      </w:pPr>
      <w:r>
        <w:rPr>
          <w:color w:val="000000" w:themeColor="text1"/>
          <w:sz w:val="20"/>
          <w:szCs w:val="20"/>
        </w:rPr>
        <w:tab/>
      </w:r>
      <w:r w:rsidRPr="000D0C52">
        <w:rPr>
          <w:color w:val="000000" w:themeColor="text1"/>
          <w:sz w:val="20"/>
          <w:szCs w:val="20"/>
        </w:rPr>
        <w:t>{</w:t>
      </w:r>
    </w:p>
    <w:p w14:paraId="1BCAAC81"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"status": "success",</w:t>
      </w:r>
    </w:p>
    <w:p w14:paraId="494893ED" w14:textId="77777777" w:rsidR="000D0C52" w:rsidRPr="000D0C52" w:rsidRDefault="000D0C52" w:rsidP="000D0C52">
      <w:pPr>
        <w:ind w:left="1440"/>
        <w:rPr>
          <w:color w:val="000000" w:themeColor="text1"/>
          <w:sz w:val="20"/>
          <w:szCs w:val="20"/>
        </w:rPr>
      </w:pPr>
      <w:r w:rsidRPr="000D0C52">
        <w:rPr>
          <w:color w:val="000000" w:themeColor="text1"/>
          <w:sz w:val="20"/>
          <w:szCs w:val="20"/>
        </w:rPr>
        <w:t xml:space="preserve">   "description": "Successfully saved the fonts "</w:t>
      </w:r>
    </w:p>
    <w:p w14:paraId="57C893E4" w14:textId="30777486" w:rsidR="00653968" w:rsidRDefault="000D0C52" w:rsidP="000D0C52">
      <w:pPr>
        <w:ind w:left="1440"/>
        <w:rPr>
          <w:color w:val="000000" w:themeColor="text1"/>
          <w:sz w:val="20"/>
          <w:szCs w:val="20"/>
        </w:rPr>
      </w:pPr>
      <w:r w:rsidRPr="000D0C52">
        <w:rPr>
          <w:color w:val="000000" w:themeColor="text1"/>
          <w:sz w:val="20"/>
          <w:szCs w:val="20"/>
        </w:rPr>
        <w:t>}</w:t>
      </w:r>
    </w:p>
    <w:p w14:paraId="71BE10B8" w14:textId="77777777" w:rsidR="00F31949" w:rsidRDefault="00F31949" w:rsidP="000D0C52">
      <w:pPr>
        <w:ind w:left="1440"/>
        <w:rPr>
          <w:color w:val="000000" w:themeColor="text1"/>
          <w:sz w:val="20"/>
          <w:szCs w:val="20"/>
        </w:rPr>
      </w:pPr>
    </w:p>
    <w:p w14:paraId="644B1BD4" w14:textId="0901CBD8" w:rsidR="00F31949" w:rsidRDefault="00F31949" w:rsidP="00F31949">
      <w:pPr>
        <w:pStyle w:val="Heading3"/>
        <w:ind w:left="1276" w:hanging="709"/>
        <w:rPr>
          <w:b w:val="0"/>
          <w:bCs w:val="0"/>
          <w:color w:val="000000" w:themeColor="text1"/>
          <w:sz w:val="24"/>
          <w:szCs w:val="24"/>
        </w:rPr>
      </w:pPr>
      <w:bookmarkStart w:id="37" w:name="_Toc25224970"/>
      <w:r>
        <w:rPr>
          <w:b w:val="0"/>
          <w:bCs w:val="0"/>
          <w:color w:val="000000" w:themeColor="text1"/>
          <w:sz w:val="24"/>
          <w:szCs w:val="24"/>
        </w:rPr>
        <w:t xml:space="preserve">API to get all available fonts </w:t>
      </w:r>
      <w:r w:rsidRPr="00844403">
        <w:rPr>
          <w:b w:val="0"/>
          <w:bCs w:val="0"/>
          <w:color w:val="000000" w:themeColor="text1"/>
          <w:sz w:val="24"/>
          <w:szCs w:val="24"/>
        </w:rPr>
        <w:t>:</w:t>
      </w:r>
      <w:bookmarkEnd w:id="37"/>
    </w:p>
    <w:p w14:paraId="1CB97A7A" w14:textId="77777777" w:rsidR="002E43B5" w:rsidRPr="00BC3C89" w:rsidRDefault="002E43B5" w:rsidP="002E43B5">
      <w:pPr>
        <w:ind w:left="993"/>
        <w:rPr>
          <w:color w:val="000000" w:themeColor="text1"/>
          <w:sz w:val="20"/>
          <w:szCs w:val="20"/>
        </w:rPr>
      </w:pPr>
      <w:r w:rsidRPr="00BC3C89">
        <w:rPr>
          <w:color w:val="000000" w:themeColor="text1"/>
          <w:sz w:val="20"/>
          <w:szCs w:val="20"/>
        </w:rPr>
        <w:t>Sample Request:</w:t>
      </w:r>
    </w:p>
    <w:p w14:paraId="129C5D62" w14:textId="77777777" w:rsidR="002E43B5" w:rsidRPr="00BC3C89" w:rsidRDefault="002E43B5" w:rsidP="002E43B5">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0D0C52">
        <w:t xml:space="preserve"> </w:t>
      </w:r>
      <w:r w:rsidRPr="000D0C52">
        <w:rPr>
          <w:color w:val="000000" w:themeColor="text1"/>
          <w:sz w:val="20"/>
          <w:szCs w:val="20"/>
        </w:rPr>
        <w:t>/DHI/assets/fonts</w:t>
      </w:r>
    </w:p>
    <w:p w14:paraId="13B741E2" w14:textId="77777777" w:rsidR="002E43B5" w:rsidRPr="00BC3C89" w:rsidRDefault="002E43B5" w:rsidP="002E43B5">
      <w:pPr>
        <w:ind w:left="993"/>
        <w:rPr>
          <w:color w:val="000000" w:themeColor="text1"/>
          <w:sz w:val="20"/>
          <w:szCs w:val="20"/>
        </w:rPr>
      </w:pPr>
    </w:p>
    <w:p w14:paraId="7867474D" w14:textId="7B0776E4" w:rsidR="002E43B5" w:rsidRPr="00BC3C89" w:rsidRDefault="002E43B5" w:rsidP="002E43B5">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GET</w:t>
      </w:r>
    </w:p>
    <w:p w14:paraId="2D274AC3" w14:textId="77777777" w:rsidR="002E43B5" w:rsidRPr="00BC3C89" w:rsidRDefault="002E43B5" w:rsidP="002E43B5">
      <w:pPr>
        <w:ind w:left="993"/>
        <w:rPr>
          <w:color w:val="000000" w:themeColor="text1"/>
          <w:sz w:val="20"/>
          <w:szCs w:val="20"/>
        </w:rPr>
      </w:pPr>
    </w:p>
    <w:p w14:paraId="576BE2FF" w14:textId="77777777" w:rsidR="002E43B5" w:rsidRDefault="002E43B5" w:rsidP="002E43B5">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ab/>
        <w:t>: NA</w:t>
      </w:r>
    </w:p>
    <w:p w14:paraId="60F02767" w14:textId="56B5249B" w:rsidR="002E43B5" w:rsidRDefault="002E43B5" w:rsidP="002E43B5">
      <w:pPr>
        <w:ind w:left="993"/>
        <w:rPr>
          <w:color w:val="000000" w:themeColor="text1"/>
          <w:sz w:val="20"/>
          <w:szCs w:val="20"/>
        </w:rPr>
      </w:pPr>
      <w:r>
        <w:rPr>
          <w:color w:val="000000" w:themeColor="text1"/>
          <w:sz w:val="20"/>
          <w:szCs w:val="20"/>
        </w:rPr>
        <w:t xml:space="preserve">Request Body </w:t>
      </w:r>
      <w:r>
        <w:rPr>
          <w:color w:val="000000" w:themeColor="text1"/>
          <w:sz w:val="20"/>
          <w:szCs w:val="20"/>
        </w:rPr>
        <w:tab/>
      </w:r>
      <w:r>
        <w:rPr>
          <w:color w:val="000000" w:themeColor="text1"/>
          <w:sz w:val="20"/>
          <w:szCs w:val="20"/>
        </w:rPr>
        <w:tab/>
        <w:t>: NA</w:t>
      </w:r>
    </w:p>
    <w:p w14:paraId="1DC9E9FC" w14:textId="7E4A2CCA" w:rsidR="002E43B5" w:rsidRPr="009D1CF7" w:rsidRDefault="002E43B5" w:rsidP="002E43B5">
      <w:pPr>
        <w:ind w:left="993"/>
        <w:rPr>
          <w:color w:val="000000" w:themeColor="text1"/>
          <w:sz w:val="20"/>
          <w:szCs w:val="20"/>
        </w:rPr>
      </w:pPr>
      <w:r>
        <w:rPr>
          <w:color w:val="000000" w:themeColor="text1"/>
          <w:sz w:val="20"/>
          <w:szCs w:val="20"/>
        </w:rPr>
        <w:tab/>
      </w:r>
    </w:p>
    <w:p w14:paraId="6622284F" w14:textId="77777777" w:rsidR="002E43B5" w:rsidRPr="009D1CF7" w:rsidRDefault="002E43B5" w:rsidP="002E43B5">
      <w:pPr>
        <w:ind w:left="993"/>
        <w:rPr>
          <w:color w:val="000000" w:themeColor="text1"/>
          <w:sz w:val="20"/>
          <w:szCs w:val="20"/>
        </w:rPr>
      </w:pPr>
    </w:p>
    <w:p w14:paraId="47714EA4" w14:textId="77777777" w:rsidR="002E43B5" w:rsidRPr="009D1CF7" w:rsidRDefault="002E43B5" w:rsidP="002E43B5">
      <w:pPr>
        <w:ind w:left="993"/>
        <w:rPr>
          <w:color w:val="000000" w:themeColor="text1"/>
          <w:sz w:val="20"/>
          <w:szCs w:val="20"/>
        </w:rPr>
      </w:pPr>
      <w:r w:rsidRPr="009D1CF7">
        <w:rPr>
          <w:color w:val="000000" w:themeColor="text1"/>
          <w:sz w:val="20"/>
          <w:szCs w:val="20"/>
        </w:rPr>
        <w:t>Request Header:</w:t>
      </w:r>
    </w:p>
    <w:p w14:paraId="60E2D1A7" w14:textId="77777777" w:rsidR="002E43B5" w:rsidRPr="009D1CF7" w:rsidRDefault="002E43B5" w:rsidP="002E43B5">
      <w:pPr>
        <w:ind w:left="993"/>
        <w:rPr>
          <w:color w:val="000000" w:themeColor="text1"/>
          <w:sz w:val="20"/>
          <w:szCs w:val="20"/>
        </w:rPr>
      </w:pPr>
      <w:r w:rsidRPr="009D1CF7">
        <w:rPr>
          <w:color w:val="000000" w:themeColor="text1"/>
          <w:sz w:val="20"/>
          <w:szCs w:val="20"/>
        </w:rPr>
        <w:tab/>
        <w:t>accept : application/json</w:t>
      </w:r>
    </w:p>
    <w:p w14:paraId="0E3D921D" w14:textId="53BD6878" w:rsidR="002E43B5" w:rsidRDefault="002E43B5" w:rsidP="002E43B5">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245DA647" w14:textId="77777777" w:rsidR="002E43B5" w:rsidRDefault="002E43B5" w:rsidP="002E43B5">
      <w:pPr>
        <w:ind w:left="993"/>
        <w:rPr>
          <w:color w:val="000000" w:themeColor="text1"/>
          <w:sz w:val="20"/>
          <w:szCs w:val="20"/>
        </w:rPr>
      </w:pPr>
    </w:p>
    <w:p w14:paraId="6B1B2B4A" w14:textId="77777777" w:rsidR="002E43B5" w:rsidRDefault="002E43B5" w:rsidP="002E43B5">
      <w:pPr>
        <w:ind w:left="993"/>
        <w:rPr>
          <w:color w:val="000000" w:themeColor="text1"/>
          <w:sz w:val="20"/>
          <w:szCs w:val="20"/>
        </w:rPr>
      </w:pPr>
      <w:r>
        <w:rPr>
          <w:color w:val="000000" w:themeColor="text1"/>
          <w:sz w:val="20"/>
          <w:szCs w:val="20"/>
        </w:rPr>
        <w:t xml:space="preserve">Sample Response: </w:t>
      </w:r>
    </w:p>
    <w:p w14:paraId="0C589E09" w14:textId="77777777" w:rsidR="002E43B5" w:rsidRDefault="002E43B5" w:rsidP="002E43B5">
      <w:pPr>
        <w:ind w:left="993"/>
        <w:rPr>
          <w:color w:val="000000" w:themeColor="text1"/>
          <w:sz w:val="20"/>
          <w:szCs w:val="20"/>
        </w:rPr>
      </w:pPr>
      <w:r>
        <w:rPr>
          <w:color w:val="000000" w:themeColor="text1"/>
          <w:sz w:val="20"/>
          <w:szCs w:val="20"/>
        </w:rPr>
        <w:t>Case-1 : On Success,</w:t>
      </w:r>
    </w:p>
    <w:p w14:paraId="7BEE3275" w14:textId="77777777" w:rsidR="002E43B5" w:rsidRPr="002E43B5" w:rsidRDefault="002E43B5" w:rsidP="002E43B5">
      <w:pPr>
        <w:ind w:left="993"/>
        <w:rPr>
          <w:color w:val="000000" w:themeColor="text1"/>
          <w:sz w:val="20"/>
          <w:szCs w:val="20"/>
        </w:rPr>
      </w:pPr>
      <w:r>
        <w:rPr>
          <w:color w:val="000000" w:themeColor="text1"/>
          <w:sz w:val="20"/>
          <w:szCs w:val="20"/>
        </w:rPr>
        <w:tab/>
      </w:r>
      <w:r w:rsidRPr="002E43B5">
        <w:rPr>
          <w:color w:val="000000" w:themeColor="text1"/>
          <w:sz w:val="20"/>
          <w:szCs w:val="20"/>
        </w:rPr>
        <w:t>[</w:t>
      </w:r>
    </w:p>
    <w:p w14:paraId="7C12ADC2"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w:t>
      </w:r>
    </w:p>
    <w:p w14:paraId="73A0E409"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"category": "Times New Roman",</w:t>
      </w:r>
    </w:p>
    <w:p w14:paraId="7E591125"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"family": "Times New Roman"</w:t>
      </w:r>
    </w:p>
    <w:p w14:paraId="39F3BD97"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w:t>
      </w:r>
    </w:p>
    <w:p w14:paraId="56BD1B27"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w:t>
      </w:r>
    </w:p>
    <w:p w14:paraId="2FC78415"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"category": "Verdana",</w:t>
      </w:r>
    </w:p>
    <w:p w14:paraId="1422D619"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"family": "Verdana"</w:t>
      </w:r>
    </w:p>
    <w:p w14:paraId="177C46F7"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w:t>
      </w:r>
    </w:p>
    <w:p w14:paraId="15BB28F5"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w:t>
      </w:r>
    </w:p>
    <w:p w14:paraId="481EED76"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"category": "Roboto",</w:t>
      </w:r>
    </w:p>
    <w:p w14:paraId="65889305"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"family": "Roboto"</w:t>
      </w:r>
    </w:p>
    <w:p w14:paraId="437D07C6" w14:textId="77777777" w:rsidR="002E43B5" w:rsidRPr="002E43B5" w:rsidRDefault="002E43B5" w:rsidP="002E43B5">
      <w:pPr>
        <w:ind w:left="1440"/>
        <w:rPr>
          <w:color w:val="000000" w:themeColor="text1"/>
          <w:sz w:val="20"/>
          <w:szCs w:val="20"/>
        </w:rPr>
      </w:pPr>
      <w:r w:rsidRPr="002E43B5">
        <w:rPr>
          <w:color w:val="000000" w:themeColor="text1"/>
          <w:sz w:val="20"/>
          <w:szCs w:val="20"/>
        </w:rPr>
        <w:t xml:space="preserve">   }</w:t>
      </w:r>
    </w:p>
    <w:p w14:paraId="1059E8F8" w14:textId="2EA0126B" w:rsidR="00F31949" w:rsidRPr="00653968" w:rsidRDefault="002E43B5" w:rsidP="002E43B5">
      <w:pPr>
        <w:ind w:left="1440"/>
      </w:pPr>
      <w:r w:rsidRPr="002E43B5">
        <w:rPr>
          <w:color w:val="000000" w:themeColor="text1"/>
          <w:sz w:val="20"/>
          <w:szCs w:val="20"/>
        </w:rPr>
        <w:t>]</w:t>
      </w:r>
    </w:p>
    <w:p w14:paraId="45FB28BD" w14:textId="1B0DF671" w:rsidR="009C06A5" w:rsidRDefault="009C06A5" w:rsidP="009C06A5">
      <w:pPr>
        <w:pStyle w:val="Heading3"/>
        <w:ind w:left="1276" w:hanging="709"/>
        <w:rPr>
          <w:b w:val="0"/>
          <w:bCs w:val="0"/>
          <w:color w:val="000000" w:themeColor="text1"/>
          <w:sz w:val="24"/>
          <w:szCs w:val="24"/>
        </w:rPr>
      </w:pPr>
      <w:bookmarkStart w:id="38" w:name="_Toc25224971"/>
      <w:r>
        <w:rPr>
          <w:b w:val="0"/>
          <w:bCs w:val="0"/>
          <w:color w:val="000000" w:themeColor="text1"/>
          <w:sz w:val="24"/>
          <w:szCs w:val="24"/>
        </w:rPr>
        <w:t xml:space="preserve">API to delete a font name and its family </w:t>
      </w:r>
      <w:r w:rsidRPr="00844403">
        <w:rPr>
          <w:b w:val="0"/>
          <w:bCs w:val="0"/>
          <w:color w:val="000000" w:themeColor="text1"/>
          <w:sz w:val="24"/>
          <w:szCs w:val="24"/>
        </w:rPr>
        <w:t>:</w:t>
      </w:r>
      <w:bookmarkEnd w:id="38"/>
    </w:p>
    <w:p w14:paraId="4F56AECE" w14:textId="77777777" w:rsidR="009C06A5" w:rsidRPr="00BC3C89" w:rsidRDefault="009C06A5" w:rsidP="009C06A5">
      <w:pPr>
        <w:ind w:left="993"/>
        <w:rPr>
          <w:color w:val="000000" w:themeColor="text1"/>
          <w:sz w:val="20"/>
          <w:szCs w:val="20"/>
        </w:rPr>
      </w:pPr>
      <w:r w:rsidRPr="00BC3C89">
        <w:rPr>
          <w:color w:val="000000" w:themeColor="text1"/>
          <w:sz w:val="20"/>
          <w:szCs w:val="20"/>
        </w:rPr>
        <w:t>Sample Request:</w:t>
      </w:r>
    </w:p>
    <w:p w14:paraId="4B7CEE00" w14:textId="77777777" w:rsidR="009C06A5" w:rsidRPr="00BC3C89" w:rsidRDefault="009C06A5" w:rsidP="009C06A5">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0D0C52">
        <w:t xml:space="preserve"> </w:t>
      </w:r>
      <w:r w:rsidRPr="000D0C52">
        <w:rPr>
          <w:color w:val="000000" w:themeColor="text1"/>
          <w:sz w:val="20"/>
          <w:szCs w:val="20"/>
        </w:rPr>
        <w:t>/DHI/assets/fonts</w:t>
      </w:r>
    </w:p>
    <w:p w14:paraId="12C355B0" w14:textId="77777777" w:rsidR="009C06A5" w:rsidRPr="00BC3C89" w:rsidRDefault="009C06A5" w:rsidP="009C06A5">
      <w:pPr>
        <w:ind w:left="993"/>
        <w:rPr>
          <w:color w:val="000000" w:themeColor="text1"/>
          <w:sz w:val="20"/>
          <w:szCs w:val="20"/>
        </w:rPr>
      </w:pPr>
    </w:p>
    <w:p w14:paraId="6ABAF2B0" w14:textId="0D3896E5" w:rsidR="009C06A5" w:rsidRPr="00BC3C89" w:rsidRDefault="009C06A5" w:rsidP="009C06A5">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DELETE</w:t>
      </w:r>
    </w:p>
    <w:p w14:paraId="20FD3B28" w14:textId="77777777" w:rsidR="009C06A5" w:rsidRPr="00BC3C89" w:rsidRDefault="009C06A5" w:rsidP="009C06A5">
      <w:pPr>
        <w:ind w:left="993"/>
        <w:rPr>
          <w:color w:val="000000" w:themeColor="text1"/>
          <w:sz w:val="20"/>
          <w:szCs w:val="20"/>
        </w:rPr>
      </w:pPr>
    </w:p>
    <w:p w14:paraId="2DD3329E" w14:textId="77777777" w:rsidR="009C06A5" w:rsidRDefault="009C06A5" w:rsidP="009C06A5">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ab/>
        <w:t>: NA</w:t>
      </w:r>
    </w:p>
    <w:p w14:paraId="1A499D02" w14:textId="77777777" w:rsidR="009C06A5" w:rsidRDefault="009C06A5" w:rsidP="009C06A5">
      <w:pPr>
        <w:ind w:left="993"/>
        <w:rPr>
          <w:color w:val="000000" w:themeColor="text1"/>
          <w:sz w:val="20"/>
          <w:szCs w:val="20"/>
        </w:rPr>
      </w:pPr>
      <w:r>
        <w:rPr>
          <w:color w:val="000000" w:themeColor="text1"/>
          <w:sz w:val="20"/>
          <w:szCs w:val="20"/>
        </w:rPr>
        <w:t xml:space="preserve">Request Body </w:t>
      </w:r>
      <w:r>
        <w:rPr>
          <w:color w:val="000000" w:themeColor="text1"/>
          <w:sz w:val="20"/>
          <w:szCs w:val="20"/>
        </w:rPr>
        <w:tab/>
      </w:r>
      <w:r>
        <w:rPr>
          <w:color w:val="000000" w:themeColor="text1"/>
          <w:sz w:val="20"/>
          <w:szCs w:val="20"/>
        </w:rPr>
        <w:tab/>
        <w:t>:</w:t>
      </w:r>
    </w:p>
    <w:p w14:paraId="0CA8F1C6" w14:textId="77777777" w:rsidR="009C06A5" w:rsidRPr="009C06A5" w:rsidRDefault="009C06A5" w:rsidP="009C06A5">
      <w:pPr>
        <w:ind w:left="993"/>
        <w:rPr>
          <w:color w:val="000000" w:themeColor="text1"/>
          <w:sz w:val="20"/>
          <w:szCs w:val="20"/>
        </w:rPr>
      </w:pPr>
      <w:r>
        <w:rPr>
          <w:color w:val="000000" w:themeColor="text1"/>
          <w:sz w:val="20"/>
          <w:szCs w:val="20"/>
        </w:rPr>
        <w:tab/>
      </w:r>
      <w:r w:rsidRPr="009C06A5">
        <w:rPr>
          <w:color w:val="000000" w:themeColor="text1"/>
          <w:sz w:val="20"/>
          <w:szCs w:val="20"/>
        </w:rPr>
        <w:t>{</w:t>
      </w:r>
    </w:p>
    <w:p w14:paraId="484FF911" w14:textId="17870BE7" w:rsidR="009C06A5" w:rsidRPr="009C06A5" w:rsidRDefault="009C06A5" w:rsidP="009C06A5">
      <w:pPr>
        <w:ind w:left="993"/>
        <w:rPr>
          <w:color w:val="000000" w:themeColor="text1"/>
          <w:sz w:val="20"/>
          <w:szCs w:val="20"/>
        </w:rPr>
      </w:pPr>
      <w:r w:rsidRPr="009C06A5">
        <w:rPr>
          <w:color w:val="000000" w:themeColor="text1"/>
          <w:sz w:val="20"/>
          <w:szCs w:val="20"/>
        </w:rPr>
        <w:tab/>
      </w:r>
      <w:r>
        <w:rPr>
          <w:color w:val="000000" w:themeColor="text1"/>
          <w:sz w:val="20"/>
          <w:szCs w:val="20"/>
        </w:rPr>
        <w:tab/>
      </w:r>
      <w:r w:rsidRPr="009C06A5">
        <w:rPr>
          <w:color w:val="000000" w:themeColor="text1"/>
          <w:sz w:val="20"/>
          <w:szCs w:val="20"/>
        </w:rPr>
        <w:t>"</w:t>
      </w:r>
      <w:proofErr w:type="spellStart"/>
      <w:r w:rsidRPr="009C06A5">
        <w:rPr>
          <w:color w:val="000000" w:themeColor="text1"/>
          <w:sz w:val="20"/>
          <w:szCs w:val="20"/>
        </w:rPr>
        <w:t>category":"Times</w:t>
      </w:r>
      <w:proofErr w:type="spellEnd"/>
      <w:r w:rsidRPr="009C06A5">
        <w:rPr>
          <w:color w:val="000000" w:themeColor="text1"/>
          <w:sz w:val="20"/>
          <w:szCs w:val="20"/>
        </w:rPr>
        <w:t xml:space="preserve"> New Roman",</w:t>
      </w:r>
    </w:p>
    <w:p w14:paraId="3F12ED99" w14:textId="32E054F7" w:rsidR="009C06A5" w:rsidRPr="009C06A5" w:rsidRDefault="009C06A5" w:rsidP="009C06A5">
      <w:pPr>
        <w:ind w:left="993"/>
        <w:rPr>
          <w:color w:val="000000" w:themeColor="text1"/>
          <w:sz w:val="20"/>
          <w:szCs w:val="20"/>
        </w:rPr>
      </w:pPr>
      <w:r w:rsidRPr="009C06A5">
        <w:rPr>
          <w:color w:val="000000" w:themeColor="text1"/>
          <w:sz w:val="20"/>
          <w:szCs w:val="20"/>
        </w:rPr>
        <w:tab/>
      </w:r>
      <w:r>
        <w:rPr>
          <w:color w:val="000000" w:themeColor="text1"/>
          <w:sz w:val="20"/>
          <w:szCs w:val="20"/>
        </w:rPr>
        <w:tab/>
      </w:r>
      <w:r w:rsidRPr="009C06A5">
        <w:rPr>
          <w:color w:val="000000" w:themeColor="text1"/>
          <w:sz w:val="20"/>
          <w:szCs w:val="20"/>
        </w:rPr>
        <w:t>"</w:t>
      </w:r>
      <w:proofErr w:type="spellStart"/>
      <w:r w:rsidRPr="009C06A5">
        <w:rPr>
          <w:color w:val="000000" w:themeColor="text1"/>
          <w:sz w:val="20"/>
          <w:szCs w:val="20"/>
        </w:rPr>
        <w:t>family":"Times</w:t>
      </w:r>
      <w:proofErr w:type="spellEnd"/>
      <w:r w:rsidRPr="009C06A5">
        <w:rPr>
          <w:color w:val="000000" w:themeColor="text1"/>
          <w:sz w:val="20"/>
          <w:szCs w:val="20"/>
        </w:rPr>
        <w:t xml:space="preserve"> New Roman"</w:t>
      </w:r>
    </w:p>
    <w:p w14:paraId="553E158E" w14:textId="5431DA0D" w:rsidR="009C06A5" w:rsidRPr="009D1CF7" w:rsidRDefault="009C06A5" w:rsidP="009C06A5">
      <w:pPr>
        <w:ind w:left="993" w:firstLine="447"/>
        <w:rPr>
          <w:color w:val="000000" w:themeColor="text1"/>
          <w:sz w:val="20"/>
          <w:szCs w:val="20"/>
        </w:rPr>
      </w:pPr>
      <w:r w:rsidRPr="009C06A5">
        <w:rPr>
          <w:color w:val="000000" w:themeColor="text1"/>
          <w:sz w:val="20"/>
          <w:szCs w:val="20"/>
        </w:rPr>
        <w:t>}</w:t>
      </w:r>
    </w:p>
    <w:p w14:paraId="49CDC0DA" w14:textId="77777777" w:rsidR="009C06A5" w:rsidRPr="009D1CF7" w:rsidRDefault="009C06A5" w:rsidP="009C06A5">
      <w:pPr>
        <w:ind w:left="993"/>
        <w:rPr>
          <w:color w:val="000000" w:themeColor="text1"/>
          <w:sz w:val="20"/>
          <w:szCs w:val="20"/>
        </w:rPr>
      </w:pPr>
    </w:p>
    <w:p w14:paraId="756C43FB" w14:textId="77777777" w:rsidR="009C06A5" w:rsidRPr="009D1CF7" w:rsidRDefault="009C06A5" w:rsidP="009C06A5">
      <w:pPr>
        <w:ind w:left="993"/>
        <w:rPr>
          <w:color w:val="000000" w:themeColor="text1"/>
          <w:sz w:val="20"/>
          <w:szCs w:val="20"/>
        </w:rPr>
      </w:pPr>
      <w:r w:rsidRPr="009D1CF7">
        <w:rPr>
          <w:color w:val="000000" w:themeColor="text1"/>
          <w:sz w:val="20"/>
          <w:szCs w:val="20"/>
        </w:rPr>
        <w:t>Request Header:</w:t>
      </w:r>
    </w:p>
    <w:p w14:paraId="5578FDC0" w14:textId="77777777" w:rsidR="009C06A5" w:rsidRPr="009D1CF7" w:rsidRDefault="009C06A5" w:rsidP="009C06A5">
      <w:pPr>
        <w:ind w:left="993"/>
        <w:rPr>
          <w:color w:val="000000" w:themeColor="text1"/>
          <w:sz w:val="20"/>
          <w:szCs w:val="20"/>
        </w:rPr>
      </w:pPr>
      <w:r w:rsidRPr="009D1CF7">
        <w:rPr>
          <w:color w:val="000000" w:themeColor="text1"/>
          <w:sz w:val="20"/>
          <w:szCs w:val="20"/>
        </w:rPr>
        <w:tab/>
        <w:t>accept : application/json</w:t>
      </w:r>
    </w:p>
    <w:p w14:paraId="1DAB9B79" w14:textId="77777777" w:rsidR="009C06A5" w:rsidRPr="009D1CF7" w:rsidRDefault="009C06A5" w:rsidP="009C06A5">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5B7839F0" w14:textId="77777777" w:rsidR="009C06A5" w:rsidRDefault="009C06A5" w:rsidP="009C06A5">
      <w:pPr>
        <w:ind w:left="993"/>
        <w:rPr>
          <w:color w:val="000000" w:themeColor="text1"/>
          <w:sz w:val="20"/>
          <w:szCs w:val="20"/>
        </w:rPr>
      </w:pPr>
      <w:r w:rsidRPr="009D1CF7">
        <w:rPr>
          <w:color w:val="000000" w:themeColor="text1"/>
          <w:sz w:val="20"/>
          <w:szCs w:val="20"/>
        </w:rPr>
        <w:tab/>
        <w:t>user-name : &lt;user-name-value&gt;</w:t>
      </w:r>
    </w:p>
    <w:p w14:paraId="2E5382E2" w14:textId="77777777" w:rsidR="009C06A5" w:rsidRDefault="009C06A5" w:rsidP="009C06A5">
      <w:pPr>
        <w:ind w:left="993"/>
        <w:rPr>
          <w:color w:val="000000" w:themeColor="text1"/>
          <w:sz w:val="20"/>
          <w:szCs w:val="20"/>
        </w:rPr>
      </w:pPr>
      <w:r>
        <w:rPr>
          <w:color w:val="000000" w:themeColor="text1"/>
          <w:sz w:val="20"/>
          <w:szCs w:val="20"/>
        </w:rPr>
        <w:t xml:space="preserve">Sample Response: </w:t>
      </w:r>
    </w:p>
    <w:p w14:paraId="54D0D1A5" w14:textId="77777777" w:rsidR="009C06A5" w:rsidRDefault="009C06A5" w:rsidP="009C06A5">
      <w:pPr>
        <w:ind w:left="993"/>
        <w:rPr>
          <w:color w:val="000000" w:themeColor="text1"/>
          <w:sz w:val="20"/>
          <w:szCs w:val="20"/>
        </w:rPr>
      </w:pPr>
      <w:r>
        <w:rPr>
          <w:color w:val="000000" w:themeColor="text1"/>
          <w:sz w:val="20"/>
          <w:szCs w:val="20"/>
        </w:rPr>
        <w:t>Case-1 : On Success,</w:t>
      </w:r>
    </w:p>
    <w:p w14:paraId="0F4382FC" w14:textId="77777777" w:rsidR="003E2EE4" w:rsidRPr="003E2EE4" w:rsidRDefault="009C06A5" w:rsidP="003E2EE4">
      <w:pPr>
        <w:ind w:left="993"/>
        <w:rPr>
          <w:color w:val="000000" w:themeColor="text1"/>
          <w:sz w:val="20"/>
          <w:szCs w:val="20"/>
        </w:rPr>
      </w:pPr>
      <w:r>
        <w:rPr>
          <w:color w:val="000000" w:themeColor="text1"/>
          <w:sz w:val="20"/>
          <w:szCs w:val="20"/>
        </w:rPr>
        <w:tab/>
      </w:r>
      <w:r w:rsidR="003E2EE4" w:rsidRPr="003E2EE4">
        <w:rPr>
          <w:color w:val="000000" w:themeColor="text1"/>
          <w:sz w:val="20"/>
          <w:szCs w:val="20"/>
        </w:rPr>
        <w:t>{</w:t>
      </w:r>
    </w:p>
    <w:p w14:paraId="2C04C913" w14:textId="30022487" w:rsidR="003E2EE4" w:rsidRPr="003E2EE4" w:rsidRDefault="003E2EE4" w:rsidP="003E2EE4">
      <w:pPr>
        <w:ind w:left="993"/>
        <w:rPr>
          <w:color w:val="000000" w:themeColor="text1"/>
          <w:sz w:val="20"/>
          <w:szCs w:val="20"/>
        </w:rPr>
      </w:pPr>
      <w:r w:rsidRPr="003E2EE4">
        <w:rPr>
          <w:color w:val="000000" w:themeColor="text1"/>
          <w:sz w:val="20"/>
          <w:szCs w:val="20"/>
        </w:rPr>
        <w:t xml:space="preserve">   </w:t>
      </w:r>
      <w:r>
        <w:rPr>
          <w:color w:val="000000" w:themeColor="text1"/>
          <w:sz w:val="20"/>
          <w:szCs w:val="20"/>
        </w:rPr>
        <w:tab/>
      </w:r>
      <w:r>
        <w:rPr>
          <w:color w:val="000000" w:themeColor="text1"/>
          <w:sz w:val="20"/>
          <w:szCs w:val="20"/>
        </w:rPr>
        <w:tab/>
      </w:r>
      <w:r w:rsidRPr="003E2EE4">
        <w:rPr>
          <w:color w:val="000000" w:themeColor="text1"/>
          <w:sz w:val="20"/>
          <w:szCs w:val="20"/>
        </w:rPr>
        <w:t>"status": "success",</w:t>
      </w:r>
    </w:p>
    <w:p w14:paraId="4EA2BB56" w14:textId="5D40237C" w:rsidR="003E2EE4" w:rsidRPr="003E2EE4" w:rsidRDefault="003E2EE4" w:rsidP="003E2EE4">
      <w:pPr>
        <w:ind w:left="993"/>
        <w:rPr>
          <w:color w:val="000000" w:themeColor="text1"/>
          <w:sz w:val="20"/>
          <w:szCs w:val="20"/>
        </w:rPr>
      </w:pPr>
      <w:r w:rsidRPr="003E2EE4">
        <w:rPr>
          <w:color w:val="000000" w:themeColor="text1"/>
          <w:sz w:val="20"/>
          <w:szCs w:val="20"/>
        </w:rPr>
        <w:t xml:space="preserve">   </w:t>
      </w:r>
      <w:r>
        <w:rPr>
          <w:color w:val="000000" w:themeColor="text1"/>
          <w:sz w:val="20"/>
          <w:szCs w:val="20"/>
        </w:rPr>
        <w:tab/>
      </w:r>
      <w:r>
        <w:rPr>
          <w:color w:val="000000" w:themeColor="text1"/>
          <w:sz w:val="20"/>
          <w:szCs w:val="20"/>
        </w:rPr>
        <w:tab/>
      </w:r>
      <w:r w:rsidRPr="003E2EE4">
        <w:rPr>
          <w:color w:val="000000" w:themeColor="text1"/>
          <w:sz w:val="20"/>
          <w:szCs w:val="20"/>
        </w:rPr>
        <w:t>"description": "Successfully deleted the fonts "</w:t>
      </w:r>
    </w:p>
    <w:p w14:paraId="3A39C44A" w14:textId="53F9BF7D" w:rsidR="00653968" w:rsidRPr="00653968" w:rsidRDefault="003E2EE4" w:rsidP="003E2EE4">
      <w:pPr>
        <w:ind w:left="993" w:firstLine="447"/>
      </w:pPr>
      <w:r w:rsidRPr="003E2EE4">
        <w:rPr>
          <w:color w:val="000000" w:themeColor="text1"/>
          <w:sz w:val="20"/>
          <w:szCs w:val="20"/>
        </w:rPr>
        <w:t>}</w:t>
      </w:r>
    </w:p>
    <w:bookmarkEnd w:id="8"/>
    <w:bookmarkEnd w:id="10"/>
    <w:bookmarkEnd w:id="11"/>
    <w:p w14:paraId="0A69479E" w14:textId="5874BE77" w:rsidR="00EA25A6" w:rsidRPr="005737E4" w:rsidRDefault="00EA25A6" w:rsidP="00576D7C">
      <w:pPr>
        <w:ind w:left="1418"/>
        <w:rPr>
          <w:i/>
          <w:color w:val="002060"/>
          <w:sz w:val="20"/>
          <w:szCs w:val="20"/>
        </w:rPr>
      </w:pPr>
    </w:p>
    <w:p w14:paraId="78F0636C" w14:textId="1A451C4C" w:rsidR="009755DC" w:rsidRPr="00AF3526" w:rsidRDefault="009755DC" w:rsidP="009755DC">
      <w:pPr>
        <w:pStyle w:val="Heading1"/>
        <w:rPr>
          <w:b w:val="0"/>
          <w:color w:val="000000" w:themeColor="text1"/>
        </w:rPr>
      </w:pPr>
      <w:bookmarkStart w:id="39" w:name="_Toc25224972"/>
      <w:r>
        <w:rPr>
          <w:b w:val="0"/>
          <w:color w:val="000000" w:themeColor="text1"/>
        </w:rPr>
        <w:lastRenderedPageBreak/>
        <w:t>Stories</w:t>
      </w:r>
      <w:bookmarkEnd w:id="39"/>
    </w:p>
    <w:p w14:paraId="39230F36" w14:textId="71C86BAE" w:rsidR="009755DC" w:rsidRDefault="009755DC" w:rsidP="009755DC">
      <w:pPr>
        <w:pStyle w:val="Heading2"/>
        <w:rPr>
          <w:b w:val="0"/>
          <w:color w:val="000000" w:themeColor="text1"/>
        </w:rPr>
      </w:pPr>
      <w:bookmarkStart w:id="40" w:name="_Toc25224973"/>
      <w:r>
        <w:rPr>
          <w:b w:val="0"/>
          <w:color w:val="000000" w:themeColor="text1"/>
        </w:rPr>
        <w:t>Stories</w:t>
      </w:r>
      <w:bookmarkEnd w:id="40"/>
      <w:r>
        <w:rPr>
          <w:b w:val="0"/>
          <w:color w:val="000000" w:themeColor="text1"/>
        </w:rPr>
        <w:t xml:space="preserve"> </w:t>
      </w:r>
    </w:p>
    <w:p w14:paraId="67871DBC" w14:textId="5E5593A7" w:rsidR="009755DC" w:rsidRDefault="009755DC" w:rsidP="009755DC">
      <w:pPr>
        <w:pStyle w:val="Heading3"/>
        <w:ind w:left="1276" w:hanging="709"/>
        <w:rPr>
          <w:b w:val="0"/>
          <w:bCs w:val="0"/>
          <w:color w:val="000000" w:themeColor="text1"/>
          <w:sz w:val="24"/>
          <w:szCs w:val="24"/>
        </w:rPr>
      </w:pPr>
      <w:bookmarkStart w:id="41" w:name="_Toc25224974"/>
      <w:r>
        <w:rPr>
          <w:b w:val="0"/>
          <w:bCs w:val="0"/>
          <w:color w:val="000000" w:themeColor="text1"/>
          <w:sz w:val="24"/>
          <w:szCs w:val="24"/>
        </w:rPr>
        <w:t xml:space="preserve">API to save a story </w:t>
      </w:r>
      <w:r w:rsidRPr="00844403">
        <w:rPr>
          <w:b w:val="0"/>
          <w:bCs w:val="0"/>
          <w:color w:val="000000" w:themeColor="text1"/>
          <w:sz w:val="24"/>
          <w:szCs w:val="24"/>
        </w:rPr>
        <w:t>:</w:t>
      </w:r>
      <w:bookmarkEnd w:id="41"/>
    </w:p>
    <w:p w14:paraId="4916710C" w14:textId="77777777" w:rsidR="009755DC" w:rsidRPr="00BC3C89" w:rsidRDefault="009755DC" w:rsidP="009755DC">
      <w:pPr>
        <w:ind w:left="993"/>
        <w:rPr>
          <w:color w:val="000000" w:themeColor="text1"/>
          <w:sz w:val="20"/>
          <w:szCs w:val="20"/>
        </w:rPr>
      </w:pPr>
      <w:r w:rsidRPr="00BC3C89">
        <w:rPr>
          <w:color w:val="000000" w:themeColor="text1"/>
          <w:sz w:val="20"/>
          <w:szCs w:val="20"/>
        </w:rPr>
        <w:t>Sample Request:</w:t>
      </w:r>
    </w:p>
    <w:p w14:paraId="7CFBBD29" w14:textId="5F9AF767" w:rsidR="009755DC" w:rsidRPr="00BC3C89" w:rsidRDefault="009755DC" w:rsidP="009755DC">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0D0C52">
        <w:t xml:space="preserve"> </w:t>
      </w:r>
      <w:r w:rsidRPr="000D0C52">
        <w:rPr>
          <w:color w:val="000000" w:themeColor="text1"/>
          <w:sz w:val="20"/>
          <w:szCs w:val="20"/>
        </w:rPr>
        <w:t>/DHI/</w:t>
      </w:r>
      <w:r w:rsidRPr="009755DC">
        <w:rPr>
          <w:color w:val="000000" w:themeColor="text1"/>
          <w:sz w:val="20"/>
          <w:szCs w:val="20"/>
        </w:rPr>
        <w:t>api/stories</w:t>
      </w:r>
    </w:p>
    <w:p w14:paraId="6094CBFF" w14:textId="77777777" w:rsidR="009755DC" w:rsidRPr="00BC3C89" w:rsidRDefault="009755DC" w:rsidP="009755DC">
      <w:pPr>
        <w:ind w:left="993"/>
        <w:rPr>
          <w:color w:val="000000" w:themeColor="text1"/>
          <w:sz w:val="20"/>
          <w:szCs w:val="20"/>
        </w:rPr>
      </w:pPr>
    </w:p>
    <w:p w14:paraId="4762EA73" w14:textId="054B89EC" w:rsidR="009755DC" w:rsidRPr="00BC3C89" w:rsidRDefault="009755DC" w:rsidP="009755DC">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sidR="00E03F1C">
        <w:rPr>
          <w:color w:val="000000" w:themeColor="text1"/>
          <w:sz w:val="20"/>
          <w:szCs w:val="20"/>
        </w:rPr>
        <w:t>POST</w:t>
      </w:r>
    </w:p>
    <w:p w14:paraId="38C91E70" w14:textId="77777777" w:rsidR="009755DC" w:rsidRPr="00BC3C89" w:rsidRDefault="009755DC" w:rsidP="009755DC">
      <w:pPr>
        <w:ind w:left="993"/>
        <w:rPr>
          <w:color w:val="000000" w:themeColor="text1"/>
          <w:sz w:val="20"/>
          <w:szCs w:val="20"/>
        </w:rPr>
      </w:pPr>
    </w:p>
    <w:p w14:paraId="16A16E4E" w14:textId="77777777" w:rsidR="009755DC" w:rsidRDefault="009755DC" w:rsidP="009755DC">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ab/>
        <w:t>: NA</w:t>
      </w:r>
    </w:p>
    <w:p w14:paraId="4A1161FB" w14:textId="77777777" w:rsidR="009755DC" w:rsidRDefault="009755DC" w:rsidP="009755DC">
      <w:pPr>
        <w:ind w:left="993"/>
        <w:rPr>
          <w:color w:val="000000" w:themeColor="text1"/>
          <w:sz w:val="20"/>
          <w:szCs w:val="20"/>
        </w:rPr>
      </w:pPr>
      <w:r>
        <w:rPr>
          <w:color w:val="000000" w:themeColor="text1"/>
          <w:sz w:val="20"/>
          <w:szCs w:val="20"/>
        </w:rPr>
        <w:t xml:space="preserve">Request Body </w:t>
      </w:r>
      <w:r>
        <w:rPr>
          <w:color w:val="000000" w:themeColor="text1"/>
          <w:sz w:val="20"/>
          <w:szCs w:val="20"/>
        </w:rPr>
        <w:tab/>
      </w:r>
      <w:r>
        <w:rPr>
          <w:color w:val="000000" w:themeColor="text1"/>
          <w:sz w:val="20"/>
          <w:szCs w:val="20"/>
        </w:rPr>
        <w:tab/>
        <w:t>:</w:t>
      </w:r>
    </w:p>
    <w:p w14:paraId="15A9813B" w14:textId="77777777" w:rsidR="00E03F1C" w:rsidRPr="00E03F1C" w:rsidRDefault="009755DC" w:rsidP="00E03F1C">
      <w:pPr>
        <w:ind w:left="993"/>
        <w:rPr>
          <w:color w:val="000000" w:themeColor="text1"/>
          <w:sz w:val="20"/>
          <w:szCs w:val="20"/>
        </w:rPr>
      </w:pPr>
      <w:r>
        <w:rPr>
          <w:color w:val="000000" w:themeColor="text1"/>
          <w:sz w:val="20"/>
          <w:szCs w:val="20"/>
        </w:rPr>
        <w:tab/>
      </w:r>
      <w:r w:rsidR="00E03F1C" w:rsidRPr="00E03F1C">
        <w:rPr>
          <w:color w:val="000000" w:themeColor="text1"/>
          <w:sz w:val="20"/>
          <w:szCs w:val="20"/>
        </w:rPr>
        <w:t>{</w:t>
      </w:r>
    </w:p>
    <w:p w14:paraId="22CF7CE4" w14:textId="77777777" w:rsidR="00E03F1C" w:rsidRPr="00E03F1C" w:rsidRDefault="00E03F1C" w:rsidP="00E03F1C">
      <w:pPr>
        <w:ind w:left="993"/>
        <w:rPr>
          <w:color w:val="000000" w:themeColor="text1"/>
          <w:sz w:val="20"/>
          <w:szCs w:val="20"/>
        </w:rPr>
      </w:pPr>
      <w:r w:rsidRPr="00E03F1C">
        <w:rPr>
          <w:color w:val="000000" w:themeColor="text1"/>
          <w:sz w:val="20"/>
          <w:szCs w:val="20"/>
        </w:rPr>
        <w:tab/>
        <w:t>"</w:t>
      </w:r>
      <w:proofErr w:type="spellStart"/>
      <w:r w:rsidRPr="00E03F1C">
        <w:rPr>
          <w:color w:val="000000" w:themeColor="text1"/>
          <w:sz w:val="20"/>
          <w:szCs w:val="20"/>
        </w:rPr>
        <w:t>storyTitle</w:t>
      </w:r>
      <w:proofErr w:type="spellEnd"/>
      <w:r w:rsidRPr="00E03F1C">
        <w:rPr>
          <w:color w:val="000000" w:themeColor="text1"/>
          <w:sz w:val="20"/>
          <w:szCs w:val="20"/>
        </w:rPr>
        <w:t>": "testName50",</w:t>
      </w:r>
    </w:p>
    <w:p w14:paraId="0CF7031C" w14:textId="77777777" w:rsidR="00E03F1C" w:rsidRPr="00E03F1C" w:rsidRDefault="00E03F1C" w:rsidP="00E03F1C">
      <w:pPr>
        <w:ind w:left="993"/>
        <w:rPr>
          <w:color w:val="000000" w:themeColor="text1"/>
          <w:sz w:val="20"/>
          <w:szCs w:val="20"/>
        </w:rPr>
      </w:pPr>
      <w:r w:rsidRPr="00E03F1C">
        <w:rPr>
          <w:color w:val="000000" w:themeColor="text1"/>
          <w:sz w:val="20"/>
          <w:szCs w:val="20"/>
        </w:rPr>
        <w:tab/>
        <w:t>"</w:t>
      </w:r>
      <w:proofErr w:type="spellStart"/>
      <w:r w:rsidRPr="00E03F1C">
        <w:rPr>
          <w:color w:val="000000" w:themeColor="text1"/>
          <w:sz w:val="20"/>
          <w:szCs w:val="20"/>
        </w:rPr>
        <w:t>storyItem</w:t>
      </w:r>
      <w:proofErr w:type="spellEnd"/>
      <w:r w:rsidRPr="00E03F1C">
        <w:rPr>
          <w:color w:val="000000" w:themeColor="text1"/>
          <w:sz w:val="20"/>
          <w:szCs w:val="20"/>
        </w:rPr>
        <w:t>": [{</w:t>
      </w:r>
    </w:p>
    <w:p w14:paraId="7B3EF93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"title": "title-1",</w:t>
      </w:r>
    </w:p>
    <w:p w14:paraId="39EB03E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"order": "1",</w:t>
      </w:r>
    </w:p>
    <w:p w14:paraId="0802723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serverTextMessage</w:t>
      </w:r>
      <w:proofErr w:type="spellEnd"/>
      <w:r w:rsidRPr="00E03F1C">
        <w:rPr>
          <w:color w:val="000000" w:themeColor="text1"/>
          <w:sz w:val="20"/>
          <w:szCs w:val="20"/>
        </w:rPr>
        <w:t>": "",</w:t>
      </w:r>
    </w:p>
    <w:p w14:paraId="60E5718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serverImageMessage</w:t>
      </w:r>
      <w:proofErr w:type="spellEnd"/>
      <w:r w:rsidRPr="00E03F1C">
        <w:rPr>
          <w:color w:val="000000" w:themeColor="text1"/>
          <w:sz w:val="20"/>
          <w:szCs w:val="20"/>
        </w:rPr>
        <w:t>": "http://ipsolution.southindia.cloudapp.azure.com:8080/DHI/assets/test_user_bar_chart_hz_2019_07_11_02_33_03",</w:t>
      </w:r>
    </w:p>
    <w:p w14:paraId="5D40A93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userQueryMessage</w:t>
      </w:r>
      <w:proofErr w:type="spellEnd"/>
      <w:r w:rsidRPr="00E03F1C">
        <w:rPr>
          <w:color w:val="000000" w:themeColor="text1"/>
          <w:sz w:val="20"/>
          <w:szCs w:val="20"/>
        </w:rPr>
        <w:t>":"show me sales by region",</w:t>
      </w:r>
    </w:p>
    <w:p w14:paraId="14A9BCF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tabularData</w:t>
      </w:r>
      <w:proofErr w:type="spellEnd"/>
      <w:r w:rsidRPr="00E03F1C">
        <w:rPr>
          <w:color w:val="000000" w:themeColor="text1"/>
          <w:sz w:val="20"/>
          <w:szCs w:val="20"/>
        </w:rPr>
        <w:t>": {</w:t>
      </w:r>
    </w:p>
    <w:p w14:paraId="4EC40D5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columNames</w:t>
      </w:r>
      <w:proofErr w:type="spellEnd"/>
      <w:r w:rsidRPr="00E03F1C">
        <w:rPr>
          <w:color w:val="000000" w:themeColor="text1"/>
          <w:sz w:val="20"/>
          <w:szCs w:val="20"/>
        </w:rPr>
        <w:t>": [</w:t>
      </w:r>
    </w:p>
    <w:p w14:paraId="52410E8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"sum(</w:t>
      </w:r>
      <w:proofErr w:type="spellStart"/>
      <w:r w:rsidRPr="00E03F1C">
        <w:rPr>
          <w:color w:val="000000" w:themeColor="text1"/>
          <w:sz w:val="20"/>
          <w:szCs w:val="20"/>
        </w:rPr>
        <w:t>bookingamt</w:t>
      </w:r>
      <w:proofErr w:type="spellEnd"/>
      <w:r w:rsidRPr="00E03F1C">
        <w:rPr>
          <w:color w:val="000000" w:themeColor="text1"/>
          <w:sz w:val="20"/>
          <w:szCs w:val="20"/>
        </w:rPr>
        <w:t>)",</w:t>
      </w:r>
    </w:p>
    <w:p w14:paraId="24D86E2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"region"</w:t>
      </w:r>
    </w:p>
    <w:p w14:paraId="1E0583D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4A07EA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"row": [{</w:t>
      </w:r>
    </w:p>
    <w:p w14:paraId="2C272CC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w:t>
      </w:r>
    </w:p>
    <w:p w14:paraId="75EC8D0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0EEC1A9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12C5F2A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"3364.8699999999994"</w:t>
      </w:r>
    </w:p>
    <w:p w14:paraId="4EFA763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995E06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5CE2FF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52124C0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"Brazil"</w:t>
      </w:r>
    </w:p>
    <w:p w14:paraId="22FB7EB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538E19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234012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01DFD9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995F5A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"2",</w:t>
      </w:r>
    </w:p>
    <w:p w14:paraId="18FCD37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36495BF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375AD7F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"-3103.560000000001"</w:t>
      </w:r>
    </w:p>
    <w:p w14:paraId="331D185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E3CB9F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AB7478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6440816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"CEEMA"</w:t>
      </w:r>
    </w:p>
    <w:p w14:paraId="19B21C06" w14:textId="77777777" w:rsidR="00E03F1C" w:rsidRPr="00E03F1C" w:rsidRDefault="00E03F1C" w:rsidP="00E03F1C">
      <w:pPr>
        <w:ind w:left="993"/>
        <w:rPr>
          <w:color w:val="000000" w:themeColor="text1"/>
          <w:sz w:val="20"/>
          <w:szCs w:val="20"/>
        </w:rPr>
      </w:pPr>
      <w:r w:rsidRPr="00E03F1C">
        <w:rPr>
          <w:color w:val="000000" w:themeColor="text1"/>
          <w:sz w:val="20"/>
          <w:szCs w:val="20"/>
        </w:rPr>
        <w:lastRenderedPageBreak/>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0E9DB7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6950A1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EB023F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66082E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"3",</w:t>
      </w:r>
    </w:p>
    <w:p w14:paraId="1F8A153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0F5D5F5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0C1E429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"5528.360000000001"</w:t>
      </w:r>
    </w:p>
    <w:p w14:paraId="7FEDCCC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0D70A3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4B1063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0647C14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"Canada"</w:t>
      </w:r>
    </w:p>
    <w:p w14:paraId="09CE5FB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D3BB02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5E2720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B3C916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DA27AE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"4",</w:t>
      </w:r>
    </w:p>
    <w:p w14:paraId="1D52A88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0717C8A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3679ED2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"3778.2200000000003"</w:t>
      </w:r>
    </w:p>
    <w:p w14:paraId="7E8B273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B6C381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1B1367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4682E76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"China"</w:t>
      </w:r>
    </w:p>
    <w:p w14:paraId="26F3CCB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2010C6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D44A9C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E32D8B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FB1BE8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"5",</w:t>
      </w:r>
    </w:p>
    <w:p w14:paraId="20E6074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33B2BD6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6B1A287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"12545.090000000002"</w:t>
      </w:r>
    </w:p>
    <w:p w14:paraId="658F083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B3BF03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57A4E1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4012640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"Cross Geo (Philip)"</w:t>
      </w:r>
    </w:p>
    <w:p w14:paraId="1C93552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B377EE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B0B6E4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092934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227E90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"6",</w:t>
      </w:r>
    </w:p>
    <w:p w14:paraId="20235EC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07F8B8B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6BD3760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"3269.1800000000003"</w:t>
      </w:r>
    </w:p>
    <w:p w14:paraId="2A639A1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A1B0E6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B03E85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2FF565E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w:t>
      </w:r>
      <w:proofErr w:type="spellStart"/>
      <w:r w:rsidRPr="00E03F1C">
        <w:rPr>
          <w:color w:val="000000" w:themeColor="text1"/>
          <w:sz w:val="20"/>
          <w:szCs w:val="20"/>
        </w:rPr>
        <w:t>DACH&amp;Russia</w:t>
      </w:r>
      <w:proofErr w:type="spellEnd"/>
      <w:r w:rsidRPr="00E03F1C">
        <w:rPr>
          <w:color w:val="000000" w:themeColor="text1"/>
          <w:sz w:val="20"/>
          <w:szCs w:val="20"/>
        </w:rPr>
        <w:t>"</w:t>
      </w:r>
    </w:p>
    <w:p w14:paraId="7452A13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0FF761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362831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54AB874" w14:textId="77777777" w:rsidR="00E03F1C" w:rsidRPr="00E03F1C" w:rsidRDefault="00E03F1C" w:rsidP="00E03F1C">
      <w:pPr>
        <w:ind w:left="993"/>
        <w:rPr>
          <w:color w:val="000000" w:themeColor="text1"/>
          <w:sz w:val="20"/>
          <w:szCs w:val="20"/>
        </w:rPr>
      </w:pPr>
      <w:r w:rsidRPr="00E03F1C">
        <w:rPr>
          <w:color w:val="000000" w:themeColor="text1"/>
          <w:sz w:val="20"/>
          <w:szCs w:val="20"/>
        </w:rPr>
        <w:lastRenderedPageBreak/>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E932A7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"7",</w:t>
      </w:r>
    </w:p>
    <w:p w14:paraId="7ED0AF2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26DB830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4E3E1E5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"3557.24"</w:t>
      </w:r>
    </w:p>
    <w:p w14:paraId="40200E4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8CFDB7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922FD6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5E6059D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"France"</w:t>
      </w:r>
    </w:p>
    <w:p w14:paraId="31629B5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EEF22F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71D31F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612176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F18F2B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"8",</w:t>
      </w:r>
    </w:p>
    <w:p w14:paraId="1B23E23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4AAB523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297E053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"8021.320000000001"</w:t>
      </w:r>
    </w:p>
    <w:p w14:paraId="6299C9E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0E4212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AD8946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31C23F4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"HSE"</w:t>
      </w:r>
    </w:p>
    <w:p w14:paraId="0403984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8F4FEA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9DA555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808AA1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F71489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"9",</w:t>
      </w:r>
    </w:p>
    <w:p w14:paraId="57FB5AD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60D9DA7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209E6BE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"8738.320000000003"</w:t>
      </w:r>
    </w:p>
    <w:p w14:paraId="789D8B7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EFCA10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CB9B3E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0B37672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"Hong Kong/Macau"</w:t>
      </w:r>
    </w:p>
    <w:p w14:paraId="677D32E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91601A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C49958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DF9D7D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4DA731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"10",</w:t>
      </w:r>
    </w:p>
    <w:p w14:paraId="5B7D988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7C51AA8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64086A1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"3388.34"</w:t>
      </w:r>
    </w:p>
    <w:p w14:paraId="31DBCFA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8B9E97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F3E9C7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5004CB4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"India"</w:t>
      </w:r>
    </w:p>
    <w:p w14:paraId="62F76B6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8DF93D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436DDD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7E9794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2DEF33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"11",</w:t>
      </w:r>
    </w:p>
    <w:p w14:paraId="5E25249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51F9F472" w14:textId="77777777" w:rsidR="00E03F1C" w:rsidRPr="00E03F1C" w:rsidRDefault="00E03F1C" w:rsidP="00E03F1C">
      <w:pPr>
        <w:ind w:left="993"/>
        <w:rPr>
          <w:color w:val="000000" w:themeColor="text1"/>
          <w:sz w:val="20"/>
          <w:szCs w:val="20"/>
        </w:rPr>
      </w:pPr>
      <w:r w:rsidRPr="00E03F1C">
        <w:rPr>
          <w:color w:val="000000" w:themeColor="text1"/>
          <w:sz w:val="20"/>
          <w:szCs w:val="20"/>
        </w:rPr>
        <w:lastRenderedPageBreak/>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7D23A4B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"-87.59000000000103"</w:t>
      </w:r>
    </w:p>
    <w:p w14:paraId="5B72B82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B0F888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DF4C2F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31E91CA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"Japan"</w:t>
      </w:r>
    </w:p>
    <w:p w14:paraId="56FC39A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53CD4D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9BD609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1306F8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A34727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"12",</w:t>
      </w:r>
    </w:p>
    <w:p w14:paraId="69188EA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6E24AE4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103F847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"4351.42"</w:t>
      </w:r>
    </w:p>
    <w:p w14:paraId="6FC9573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A24BE1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E9D46C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42B22D7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"Korea"</w:t>
      </w:r>
    </w:p>
    <w:p w14:paraId="488820C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95D47C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A96A76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0A20B8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3A097C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"13",</w:t>
      </w:r>
    </w:p>
    <w:p w14:paraId="22EC6CF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631C13D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47322B7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"2489.0"</w:t>
      </w:r>
    </w:p>
    <w:p w14:paraId="6AB9966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CCC773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B0550F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1600F12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"MCA"</w:t>
      </w:r>
    </w:p>
    <w:p w14:paraId="3D2F0BC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0E493A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C0097B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DC9874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758487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"14",</w:t>
      </w:r>
    </w:p>
    <w:p w14:paraId="40E0358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7472360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5C8FE7B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"1250.3399999999997"</w:t>
      </w:r>
    </w:p>
    <w:p w14:paraId="17BA09D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71932B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CBB384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356AAC3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"Mexico"</w:t>
      </w:r>
    </w:p>
    <w:p w14:paraId="585CE13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E37E54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1638B6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2E84B6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4A0BB5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"15",</w:t>
      </w:r>
    </w:p>
    <w:p w14:paraId="653F5F5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4B39F7B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09E19A5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"3677.4699999999993"</w:t>
      </w:r>
    </w:p>
    <w:p w14:paraId="2EEA306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94EC4FD" w14:textId="77777777" w:rsidR="00E03F1C" w:rsidRPr="00E03F1C" w:rsidRDefault="00E03F1C" w:rsidP="00E03F1C">
      <w:pPr>
        <w:ind w:left="993"/>
        <w:rPr>
          <w:color w:val="000000" w:themeColor="text1"/>
          <w:sz w:val="20"/>
          <w:szCs w:val="20"/>
        </w:rPr>
      </w:pPr>
      <w:r w:rsidRPr="00E03F1C">
        <w:rPr>
          <w:color w:val="000000" w:themeColor="text1"/>
          <w:sz w:val="20"/>
          <w:szCs w:val="20"/>
        </w:rPr>
        <w:lastRenderedPageBreak/>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DE8104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1AC4482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"NOE"</w:t>
      </w:r>
    </w:p>
    <w:p w14:paraId="771014D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EFD84A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ED6EC3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62FA80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D4E166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"16",</w:t>
      </w:r>
    </w:p>
    <w:p w14:paraId="17BDF23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6D01F36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7EE4BFC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"8759.600000000002"</w:t>
      </w:r>
    </w:p>
    <w:p w14:paraId="289E99E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782ED9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4E175F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7876B8A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"SEA &amp; Taiwan"</w:t>
      </w:r>
    </w:p>
    <w:p w14:paraId="7D97B70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055CD9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6BC839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91186C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06D813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"17",</w:t>
      </w:r>
    </w:p>
    <w:p w14:paraId="74025EC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19FC30E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7AEBB6A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"628.7599999999992"</w:t>
      </w:r>
    </w:p>
    <w:p w14:paraId="3FCADDC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4AA6B9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8ED587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4467AF5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"SOE"</w:t>
      </w:r>
    </w:p>
    <w:p w14:paraId="58BD610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44163D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BA06F2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4D4CD4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2D34F9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"18",</w:t>
      </w:r>
    </w:p>
    <w:p w14:paraId="4FA236C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1D1CCDC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750F48C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"2562.9100000000008"</w:t>
      </w:r>
    </w:p>
    <w:p w14:paraId="66689D7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66DB2A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96C658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5E7F94E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"South Pacific"</w:t>
      </w:r>
    </w:p>
    <w:p w14:paraId="5F7F555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2FA40D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595C46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D9C96E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B55326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"19",</w:t>
      </w:r>
    </w:p>
    <w:p w14:paraId="2E7C164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6970633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179BD7C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"-5142.219999999999"</w:t>
      </w:r>
    </w:p>
    <w:p w14:paraId="50B1C51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EE3988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C5ED58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2D3239C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"U.S. Central"</w:t>
      </w:r>
    </w:p>
    <w:p w14:paraId="7ADFD87D" w14:textId="77777777" w:rsidR="00E03F1C" w:rsidRPr="00E03F1C" w:rsidRDefault="00E03F1C" w:rsidP="00E03F1C">
      <w:pPr>
        <w:ind w:left="993"/>
        <w:rPr>
          <w:color w:val="000000" w:themeColor="text1"/>
          <w:sz w:val="20"/>
          <w:szCs w:val="20"/>
        </w:rPr>
      </w:pPr>
      <w:r w:rsidRPr="00E03F1C">
        <w:rPr>
          <w:color w:val="000000" w:themeColor="text1"/>
          <w:sz w:val="20"/>
          <w:szCs w:val="20"/>
        </w:rPr>
        <w:lastRenderedPageBreak/>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881390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074D67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D54A43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32CBE0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"20",</w:t>
      </w:r>
    </w:p>
    <w:p w14:paraId="4682E9A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274BC1E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205B9BC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"5637.48"</w:t>
      </w:r>
    </w:p>
    <w:p w14:paraId="7573223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CF46F6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8635B2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06AD982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"U.S. East"</w:t>
      </w:r>
    </w:p>
    <w:p w14:paraId="4CB1E81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0221D8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7D406C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C1503B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D3C744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"21",</w:t>
      </w:r>
    </w:p>
    <w:p w14:paraId="63447CE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5577EEC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7510FC3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"4092.0499999999997"</w:t>
      </w:r>
    </w:p>
    <w:p w14:paraId="27A9EB8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CBE8B5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4F5546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02B33F7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"U.S. Federal"</w:t>
      </w:r>
    </w:p>
    <w:p w14:paraId="3197A36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164B66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FB78F2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FFB81F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EB4CBEC"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"22",</w:t>
      </w:r>
    </w:p>
    <w:p w14:paraId="5900009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702465B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3F601AA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"5557.930000000001"</w:t>
      </w:r>
    </w:p>
    <w:p w14:paraId="64EADFB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1955D0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A1E9E7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03B1718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"U.S. West"</w:t>
      </w:r>
    </w:p>
    <w:p w14:paraId="495C1F8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E326AB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F33CA5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20E539F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4ED05C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"23",</w:t>
      </w:r>
    </w:p>
    <w:p w14:paraId="64038FB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77AD32F3"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4A887B7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"3585.27"</w:t>
      </w:r>
    </w:p>
    <w:p w14:paraId="70F4EF9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7F99A8D5"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44EF002B"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1FE6572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"UK&amp;I"</w:t>
      </w:r>
    </w:p>
    <w:p w14:paraId="62AA2B5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354E7177"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D63C48A"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777A19A" w14:textId="77777777" w:rsidR="00E03F1C" w:rsidRPr="00E03F1C" w:rsidRDefault="00E03F1C" w:rsidP="00E03F1C">
      <w:pPr>
        <w:ind w:left="993"/>
        <w:rPr>
          <w:color w:val="000000" w:themeColor="text1"/>
          <w:sz w:val="20"/>
          <w:szCs w:val="20"/>
        </w:rPr>
      </w:pPr>
      <w:r w:rsidRPr="00E03F1C">
        <w:rPr>
          <w:color w:val="000000" w:themeColor="text1"/>
          <w:sz w:val="20"/>
          <w:szCs w:val="20"/>
        </w:rPr>
        <w:lastRenderedPageBreak/>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37F3EA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rowNumber</w:t>
      </w:r>
      <w:proofErr w:type="spellEnd"/>
      <w:r w:rsidRPr="00E03F1C">
        <w:rPr>
          <w:color w:val="000000" w:themeColor="text1"/>
          <w:sz w:val="20"/>
          <w:szCs w:val="20"/>
        </w:rPr>
        <w:t>": "24",</w:t>
      </w:r>
    </w:p>
    <w:p w14:paraId="23935ED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columnValues</w:t>
      </w:r>
      <w:proofErr w:type="spellEnd"/>
      <w:r w:rsidRPr="00E03F1C">
        <w:rPr>
          <w:color w:val="000000" w:themeColor="text1"/>
          <w:sz w:val="20"/>
          <w:szCs w:val="20"/>
        </w:rPr>
        <w:t>": [{</w:t>
      </w:r>
    </w:p>
    <w:p w14:paraId="67AB2816"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"sum(</w:t>
      </w:r>
      <w:proofErr w:type="spellStart"/>
      <w:r w:rsidRPr="00E03F1C">
        <w:rPr>
          <w:color w:val="000000" w:themeColor="text1"/>
          <w:sz w:val="20"/>
          <w:szCs w:val="20"/>
        </w:rPr>
        <w:t>bookingamt</w:t>
      </w:r>
      <w:proofErr w:type="spellEnd"/>
      <w:r w:rsidRPr="00E03F1C">
        <w:rPr>
          <w:color w:val="000000" w:themeColor="text1"/>
          <w:sz w:val="20"/>
          <w:szCs w:val="20"/>
        </w:rPr>
        <w:t>)",</w:t>
      </w:r>
    </w:p>
    <w:p w14:paraId="2C2DD21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"3812.21"</w:t>
      </w:r>
    </w:p>
    <w:p w14:paraId="74E1D774"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17137D32"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1B6AAF9"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"columnName": "region",</w:t>
      </w:r>
    </w:p>
    <w:p w14:paraId="37C9FB0F"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roofErr w:type="spellStart"/>
      <w:r w:rsidRPr="00E03F1C">
        <w:rPr>
          <w:color w:val="000000" w:themeColor="text1"/>
          <w:sz w:val="20"/>
          <w:szCs w:val="20"/>
        </w:rPr>
        <w:t>columnValue</w:t>
      </w:r>
      <w:proofErr w:type="spellEnd"/>
      <w:r w:rsidRPr="00E03F1C">
        <w:rPr>
          <w:color w:val="000000" w:themeColor="text1"/>
          <w:sz w:val="20"/>
          <w:szCs w:val="20"/>
        </w:rPr>
        <w:t>": "US-HSE"</w:t>
      </w:r>
    </w:p>
    <w:p w14:paraId="5AB137CD"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BB6AD01"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0A17F108"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53868870"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r>
      <w:r w:rsidRPr="00E03F1C">
        <w:rPr>
          <w:color w:val="000000" w:themeColor="text1"/>
          <w:sz w:val="20"/>
          <w:szCs w:val="20"/>
        </w:rPr>
        <w:tab/>
        <w:t>]</w:t>
      </w:r>
    </w:p>
    <w:p w14:paraId="6B2D03EE" w14:textId="77777777" w:rsidR="00E03F1C" w:rsidRPr="00E03F1C" w:rsidRDefault="00E03F1C" w:rsidP="00E03F1C">
      <w:pPr>
        <w:ind w:left="993"/>
        <w:rPr>
          <w:color w:val="000000" w:themeColor="text1"/>
          <w:sz w:val="20"/>
          <w:szCs w:val="20"/>
        </w:rPr>
      </w:pPr>
      <w:r w:rsidRPr="00E03F1C">
        <w:rPr>
          <w:color w:val="000000" w:themeColor="text1"/>
          <w:sz w:val="20"/>
          <w:szCs w:val="20"/>
        </w:rPr>
        <w:tab/>
      </w:r>
      <w:r w:rsidRPr="00E03F1C">
        <w:rPr>
          <w:color w:val="000000" w:themeColor="text1"/>
          <w:sz w:val="20"/>
          <w:szCs w:val="20"/>
        </w:rPr>
        <w:tab/>
        <w:t>}</w:t>
      </w:r>
    </w:p>
    <w:p w14:paraId="38FCBA19" w14:textId="77777777" w:rsidR="00E03F1C" w:rsidRPr="00E03F1C" w:rsidRDefault="00E03F1C" w:rsidP="00E03F1C">
      <w:pPr>
        <w:ind w:left="993"/>
        <w:rPr>
          <w:color w:val="000000" w:themeColor="text1"/>
          <w:sz w:val="20"/>
          <w:szCs w:val="20"/>
        </w:rPr>
      </w:pPr>
      <w:r w:rsidRPr="00E03F1C">
        <w:rPr>
          <w:color w:val="000000" w:themeColor="text1"/>
          <w:sz w:val="20"/>
          <w:szCs w:val="20"/>
        </w:rPr>
        <w:tab/>
        <w:t>}]</w:t>
      </w:r>
    </w:p>
    <w:p w14:paraId="5C4B575E" w14:textId="527C15A4" w:rsidR="009755DC" w:rsidRPr="009D1CF7" w:rsidRDefault="00E03F1C" w:rsidP="00E03F1C">
      <w:pPr>
        <w:ind w:left="993"/>
        <w:rPr>
          <w:color w:val="000000" w:themeColor="text1"/>
          <w:sz w:val="20"/>
          <w:szCs w:val="20"/>
        </w:rPr>
      </w:pPr>
      <w:r w:rsidRPr="00E03F1C">
        <w:rPr>
          <w:color w:val="000000" w:themeColor="text1"/>
          <w:sz w:val="20"/>
          <w:szCs w:val="20"/>
        </w:rPr>
        <w:t>}</w:t>
      </w:r>
    </w:p>
    <w:p w14:paraId="51639E65" w14:textId="77777777" w:rsidR="009755DC" w:rsidRPr="009D1CF7" w:rsidRDefault="009755DC" w:rsidP="009755DC">
      <w:pPr>
        <w:ind w:left="993"/>
        <w:rPr>
          <w:color w:val="000000" w:themeColor="text1"/>
          <w:sz w:val="20"/>
          <w:szCs w:val="20"/>
        </w:rPr>
      </w:pPr>
      <w:r w:rsidRPr="009D1CF7">
        <w:rPr>
          <w:color w:val="000000" w:themeColor="text1"/>
          <w:sz w:val="20"/>
          <w:szCs w:val="20"/>
        </w:rPr>
        <w:t>Request Header:</w:t>
      </w:r>
    </w:p>
    <w:p w14:paraId="75C05C15" w14:textId="77777777" w:rsidR="009755DC" w:rsidRPr="009D1CF7" w:rsidRDefault="009755DC" w:rsidP="009755DC">
      <w:pPr>
        <w:ind w:left="993"/>
        <w:rPr>
          <w:color w:val="000000" w:themeColor="text1"/>
          <w:sz w:val="20"/>
          <w:szCs w:val="20"/>
        </w:rPr>
      </w:pPr>
      <w:r w:rsidRPr="009D1CF7">
        <w:rPr>
          <w:color w:val="000000" w:themeColor="text1"/>
          <w:sz w:val="20"/>
          <w:szCs w:val="20"/>
        </w:rPr>
        <w:tab/>
        <w:t>accept : application/json</w:t>
      </w:r>
    </w:p>
    <w:p w14:paraId="6F999833" w14:textId="77777777" w:rsidR="009755DC" w:rsidRPr="009D1CF7" w:rsidRDefault="009755DC" w:rsidP="009755DC">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7270BF0E" w14:textId="77777777" w:rsidR="009755DC" w:rsidRDefault="009755DC" w:rsidP="009755DC">
      <w:pPr>
        <w:ind w:left="993"/>
        <w:rPr>
          <w:color w:val="000000" w:themeColor="text1"/>
          <w:sz w:val="20"/>
          <w:szCs w:val="20"/>
        </w:rPr>
      </w:pPr>
      <w:r w:rsidRPr="009D1CF7">
        <w:rPr>
          <w:color w:val="000000" w:themeColor="text1"/>
          <w:sz w:val="20"/>
          <w:szCs w:val="20"/>
        </w:rPr>
        <w:tab/>
        <w:t>user-name : &lt;user-name-value&gt;</w:t>
      </w:r>
    </w:p>
    <w:p w14:paraId="6A5E76E4" w14:textId="77777777" w:rsidR="009755DC" w:rsidRDefault="009755DC" w:rsidP="009755DC">
      <w:pPr>
        <w:ind w:left="993"/>
        <w:rPr>
          <w:color w:val="000000" w:themeColor="text1"/>
          <w:sz w:val="20"/>
          <w:szCs w:val="20"/>
        </w:rPr>
      </w:pPr>
      <w:r>
        <w:rPr>
          <w:color w:val="000000" w:themeColor="text1"/>
          <w:sz w:val="20"/>
          <w:szCs w:val="20"/>
        </w:rPr>
        <w:t xml:space="preserve">Sample Response: </w:t>
      </w:r>
    </w:p>
    <w:p w14:paraId="4503FDF1" w14:textId="77777777" w:rsidR="009755DC" w:rsidRDefault="009755DC" w:rsidP="009755DC">
      <w:pPr>
        <w:ind w:left="993"/>
        <w:rPr>
          <w:color w:val="000000" w:themeColor="text1"/>
          <w:sz w:val="20"/>
          <w:szCs w:val="20"/>
        </w:rPr>
      </w:pPr>
      <w:r>
        <w:rPr>
          <w:color w:val="000000" w:themeColor="text1"/>
          <w:sz w:val="20"/>
          <w:szCs w:val="20"/>
        </w:rPr>
        <w:t>Case-1 : On Success,</w:t>
      </w:r>
    </w:p>
    <w:p w14:paraId="447B2725" w14:textId="77777777" w:rsidR="00CB6AEB" w:rsidRPr="00CB6AEB" w:rsidRDefault="009755DC" w:rsidP="00CB6AEB">
      <w:pPr>
        <w:ind w:left="993"/>
        <w:rPr>
          <w:color w:val="000000" w:themeColor="text1"/>
          <w:sz w:val="20"/>
          <w:szCs w:val="20"/>
        </w:rPr>
      </w:pPr>
      <w:r>
        <w:rPr>
          <w:color w:val="000000" w:themeColor="text1"/>
          <w:sz w:val="20"/>
          <w:szCs w:val="20"/>
        </w:rPr>
        <w:tab/>
      </w:r>
      <w:r w:rsidR="00CB6AEB" w:rsidRPr="00CB6AEB">
        <w:rPr>
          <w:color w:val="000000" w:themeColor="text1"/>
          <w:sz w:val="20"/>
          <w:szCs w:val="20"/>
        </w:rPr>
        <w:t>{</w:t>
      </w:r>
    </w:p>
    <w:p w14:paraId="43999347" w14:textId="77777777" w:rsidR="00CB6AEB" w:rsidRPr="00CB6AEB" w:rsidRDefault="00CB6AEB" w:rsidP="00CB6AEB">
      <w:pPr>
        <w:ind w:left="1440"/>
        <w:rPr>
          <w:color w:val="000000" w:themeColor="text1"/>
          <w:sz w:val="20"/>
          <w:szCs w:val="20"/>
        </w:rPr>
      </w:pPr>
      <w:r w:rsidRPr="00CB6AEB">
        <w:rPr>
          <w:color w:val="000000" w:themeColor="text1"/>
          <w:sz w:val="20"/>
          <w:szCs w:val="20"/>
        </w:rPr>
        <w:t xml:space="preserve">   "status": "Success",</w:t>
      </w:r>
    </w:p>
    <w:p w14:paraId="75B3E6A7" w14:textId="77777777" w:rsidR="00CB6AEB" w:rsidRPr="00CB6AEB" w:rsidRDefault="00CB6AEB" w:rsidP="00CB6AEB">
      <w:pPr>
        <w:ind w:left="1440"/>
        <w:rPr>
          <w:color w:val="000000" w:themeColor="text1"/>
          <w:sz w:val="20"/>
          <w:szCs w:val="20"/>
        </w:rPr>
      </w:pPr>
      <w:r w:rsidRPr="00CB6AEB">
        <w:rPr>
          <w:color w:val="000000" w:themeColor="text1"/>
          <w:sz w:val="20"/>
          <w:szCs w:val="20"/>
        </w:rPr>
        <w:t xml:space="preserve">   "description": "Successfully saved the stories"</w:t>
      </w:r>
    </w:p>
    <w:p w14:paraId="1B9849DA" w14:textId="7029D530" w:rsidR="00AB5387" w:rsidRDefault="00CB6AEB" w:rsidP="00CB6AEB">
      <w:pPr>
        <w:ind w:left="1440"/>
        <w:rPr>
          <w:color w:val="000000" w:themeColor="text1"/>
          <w:sz w:val="20"/>
          <w:szCs w:val="20"/>
        </w:rPr>
      </w:pPr>
      <w:r w:rsidRPr="00CB6AEB">
        <w:rPr>
          <w:color w:val="000000" w:themeColor="text1"/>
          <w:sz w:val="20"/>
          <w:szCs w:val="20"/>
        </w:rPr>
        <w:t>}</w:t>
      </w:r>
    </w:p>
    <w:p w14:paraId="0FE4981D" w14:textId="21D786C6" w:rsidR="00CB6AEB" w:rsidRDefault="00CB6AEB" w:rsidP="00CB6AEB">
      <w:pPr>
        <w:rPr>
          <w:color w:val="000000" w:themeColor="text1"/>
          <w:sz w:val="20"/>
          <w:szCs w:val="20"/>
        </w:rPr>
      </w:pPr>
      <w:r>
        <w:rPr>
          <w:color w:val="000000" w:themeColor="text1"/>
          <w:sz w:val="20"/>
          <w:szCs w:val="20"/>
        </w:rPr>
        <w:tab/>
        <w:t>Case-2 : On failure,</w:t>
      </w:r>
    </w:p>
    <w:p w14:paraId="5BD485B5" w14:textId="77777777" w:rsidR="00CB6AEB" w:rsidRPr="00CB6AEB" w:rsidRDefault="00CB6AEB" w:rsidP="00CB6AEB">
      <w:pPr>
        <w:ind w:left="1440"/>
        <w:rPr>
          <w:color w:val="000000" w:themeColor="text1"/>
          <w:sz w:val="20"/>
          <w:szCs w:val="20"/>
        </w:rPr>
      </w:pPr>
      <w:r w:rsidRPr="00CB6AEB">
        <w:rPr>
          <w:color w:val="000000" w:themeColor="text1"/>
          <w:sz w:val="20"/>
          <w:szCs w:val="20"/>
        </w:rPr>
        <w:t>{</w:t>
      </w:r>
    </w:p>
    <w:p w14:paraId="031A51CA" w14:textId="77777777" w:rsidR="00CB6AEB" w:rsidRPr="00CB6AEB" w:rsidRDefault="00CB6AEB" w:rsidP="00CB6AEB">
      <w:pPr>
        <w:ind w:left="1440"/>
        <w:rPr>
          <w:color w:val="000000" w:themeColor="text1"/>
          <w:sz w:val="20"/>
          <w:szCs w:val="20"/>
        </w:rPr>
      </w:pPr>
      <w:r w:rsidRPr="00CB6AEB">
        <w:rPr>
          <w:color w:val="000000" w:themeColor="text1"/>
          <w:sz w:val="20"/>
          <w:szCs w:val="20"/>
        </w:rPr>
        <w:t xml:space="preserve">   "status": "error",</w:t>
      </w:r>
    </w:p>
    <w:p w14:paraId="23C06E7A" w14:textId="77777777" w:rsidR="00CB6AEB" w:rsidRPr="00CB6AEB" w:rsidRDefault="00CB6AEB" w:rsidP="00CB6AEB">
      <w:pPr>
        <w:ind w:left="1440"/>
        <w:rPr>
          <w:color w:val="000000" w:themeColor="text1"/>
          <w:sz w:val="20"/>
          <w:szCs w:val="20"/>
        </w:rPr>
      </w:pPr>
      <w:r w:rsidRPr="00CB6AEB">
        <w:rPr>
          <w:color w:val="000000" w:themeColor="text1"/>
          <w:sz w:val="20"/>
          <w:szCs w:val="20"/>
        </w:rPr>
        <w:t xml:space="preserve">   "</w:t>
      </w:r>
      <w:proofErr w:type="spellStart"/>
      <w:r w:rsidRPr="00CB6AEB">
        <w:rPr>
          <w:color w:val="000000" w:themeColor="text1"/>
          <w:sz w:val="20"/>
          <w:szCs w:val="20"/>
        </w:rPr>
        <w:t>statusCode</w:t>
      </w:r>
      <w:proofErr w:type="spellEnd"/>
      <w:r w:rsidRPr="00CB6AEB">
        <w:rPr>
          <w:color w:val="000000" w:themeColor="text1"/>
          <w:sz w:val="20"/>
          <w:szCs w:val="20"/>
        </w:rPr>
        <w:t>": "dhi_missing_required_parameter",</w:t>
      </w:r>
    </w:p>
    <w:p w14:paraId="285B0BBA" w14:textId="77777777" w:rsidR="00CB6AEB" w:rsidRPr="00CB6AEB" w:rsidRDefault="00CB6AEB" w:rsidP="00CB6AEB">
      <w:pPr>
        <w:ind w:left="1440"/>
        <w:rPr>
          <w:color w:val="000000" w:themeColor="text1"/>
          <w:sz w:val="20"/>
          <w:szCs w:val="20"/>
        </w:rPr>
      </w:pPr>
      <w:r w:rsidRPr="00CB6AEB">
        <w:rPr>
          <w:color w:val="000000" w:themeColor="text1"/>
          <w:sz w:val="20"/>
          <w:szCs w:val="20"/>
        </w:rPr>
        <w:t xml:space="preserve">   "description": "Missing mandatory parameter : </w:t>
      </w:r>
      <w:proofErr w:type="spellStart"/>
      <w:r w:rsidRPr="00CB6AEB">
        <w:rPr>
          <w:color w:val="000000" w:themeColor="text1"/>
          <w:sz w:val="20"/>
          <w:szCs w:val="20"/>
        </w:rPr>
        <w:t>storyName</w:t>
      </w:r>
      <w:proofErr w:type="spellEnd"/>
      <w:r w:rsidRPr="00CB6AEB">
        <w:rPr>
          <w:color w:val="000000" w:themeColor="text1"/>
          <w:sz w:val="20"/>
          <w:szCs w:val="20"/>
        </w:rPr>
        <w:t>"</w:t>
      </w:r>
    </w:p>
    <w:p w14:paraId="645A1186" w14:textId="32E50445" w:rsidR="00CB6AEB" w:rsidRDefault="00CB6AEB" w:rsidP="00CB6AEB">
      <w:pPr>
        <w:ind w:left="1440"/>
        <w:rPr>
          <w:color w:val="000000" w:themeColor="text1"/>
          <w:sz w:val="20"/>
          <w:szCs w:val="20"/>
        </w:rPr>
      </w:pPr>
      <w:r w:rsidRPr="00CB6AEB">
        <w:rPr>
          <w:color w:val="000000" w:themeColor="text1"/>
          <w:sz w:val="20"/>
          <w:szCs w:val="20"/>
        </w:rPr>
        <w:t>}</w:t>
      </w:r>
    </w:p>
    <w:p w14:paraId="684C97CA" w14:textId="54D0F234" w:rsidR="00033491" w:rsidRDefault="00033491" w:rsidP="00033491">
      <w:pPr>
        <w:pStyle w:val="Heading3"/>
        <w:ind w:left="1276" w:hanging="709"/>
        <w:rPr>
          <w:b w:val="0"/>
          <w:bCs w:val="0"/>
          <w:color w:val="000000" w:themeColor="text1"/>
          <w:sz w:val="24"/>
          <w:szCs w:val="24"/>
        </w:rPr>
      </w:pPr>
      <w:bookmarkStart w:id="42" w:name="_Toc25224975"/>
      <w:r>
        <w:rPr>
          <w:b w:val="0"/>
          <w:bCs w:val="0"/>
          <w:color w:val="000000" w:themeColor="text1"/>
          <w:sz w:val="24"/>
          <w:szCs w:val="24"/>
        </w:rPr>
        <w:t xml:space="preserve">API to get all stories </w:t>
      </w:r>
      <w:r w:rsidRPr="00844403">
        <w:rPr>
          <w:b w:val="0"/>
          <w:bCs w:val="0"/>
          <w:color w:val="000000" w:themeColor="text1"/>
          <w:sz w:val="24"/>
          <w:szCs w:val="24"/>
        </w:rPr>
        <w:t>:</w:t>
      </w:r>
      <w:bookmarkEnd w:id="42"/>
    </w:p>
    <w:p w14:paraId="6C593ADA" w14:textId="77777777" w:rsidR="009A389B" w:rsidRPr="00BC3C89" w:rsidRDefault="009A389B" w:rsidP="009A389B">
      <w:pPr>
        <w:ind w:left="993"/>
        <w:rPr>
          <w:color w:val="000000" w:themeColor="text1"/>
          <w:sz w:val="20"/>
          <w:szCs w:val="20"/>
        </w:rPr>
      </w:pPr>
      <w:r w:rsidRPr="00BC3C89">
        <w:rPr>
          <w:color w:val="000000" w:themeColor="text1"/>
          <w:sz w:val="20"/>
          <w:szCs w:val="20"/>
        </w:rPr>
        <w:t>Sample Request:</w:t>
      </w:r>
    </w:p>
    <w:p w14:paraId="3633A6EC" w14:textId="394A823F" w:rsidR="009A389B" w:rsidRPr="00BC3C89" w:rsidRDefault="009A389B" w:rsidP="009A389B">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9D1CF7">
        <w:t xml:space="preserve"> </w:t>
      </w:r>
      <w:r w:rsidRPr="009D1CF7">
        <w:rPr>
          <w:color w:val="000000" w:themeColor="text1"/>
          <w:sz w:val="20"/>
          <w:szCs w:val="20"/>
        </w:rPr>
        <w:t>DHI/</w:t>
      </w:r>
      <w:r w:rsidRPr="009A389B">
        <w:rPr>
          <w:color w:val="000000" w:themeColor="text1"/>
          <w:sz w:val="20"/>
          <w:szCs w:val="20"/>
        </w:rPr>
        <w:t>api/stories</w:t>
      </w:r>
    </w:p>
    <w:p w14:paraId="76976A99" w14:textId="77777777" w:rsidR="009A389B" w:rsidRPr="00BC3C89" w:rsidRDefault="009A389B" w:rsidP="009A389B">
      <w:pPr>
        <w:ind w:left="993"/>
        <w:rPr>
          <w:color w:val="000000" w:themeColor="text1"/>
          <w:sz w:val="20"/>
          <w:szCs w:val="20"/>
        </w:rPr>
      </w:pPr>
    </w:p>
    <w:p w14:paraId="29E158A2" w14:textId="77777777" w:rsidR="009A389B" w:rsidRPr="00BC3C89" w:rsidRDefault="009A389B" w:rsidP="009A389B">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GET</w:t>
      </w:r>
    </w:p>
    <w:p w14:paraId="45120BCE" w14:textId="77777777" w:rsidR="009A389B" w:rsidRPr="00BC3C89" w:rsidRDefault="009A389B" w:rsidP="009A389B">
      <w:pPr>
        <w:ind w:left="993"/>
        <w:rPr>
          <w:color w:val="000000" w:themeColor="text1"/>
          <w:sz w:val="20"/>
          <w:szCs w:val="20"/>
        </w:rPr>
      </w:pPr>
    </w:p>
    <w:p w14:paraId="370477A7" w14:textId="74505F22" w:rsidR="009A389B" w:rsidRPr="009D1CF7" w:rsidRDefault="009A389B" w:rsidP="009A389B">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 xml:space="preserve"> : NA</w:t>
      </w:r>
    </w:p>
    <w:p w14:paraId="416F1C2E" w14:textId="77777777" w:rsidR="009A389B" w:rsidRPr="009D1CF7" w:rsidRDefault="009A389B" w:rsidP="009A389B">
      <w:pPr>
        <w:ind w:left="993"/>
        <w:rPr>
          <w:color w:val="000000" w:themeColor="text1"/>
          <w:sz w:val="20"/>
          <w:szCs w:val="20"/>
        </w:rPr>
      </w:pPr>
    </w:p>
    <w:p w14:paraId="5E98FABC" w14:textId="77777777" w:rsidR="009A389B" w:rsidRPr="009D1CF7" w:rsidRDefault="009A389B" w:rsidP="009A389B">
      <w:pPr>
        <w:ind w:left="993"/>
        <w:rPr>
          <w:color w:val="000000" w:themeColor="text1"/>
          <w:sz w:val="20"/>
          <w:szCs w:val="20"/>
        </w:rPr>
      </w:pPr>
      <w:r w:rsidRPr="009D1CF7">
        <w:rPr>
          <w:color w:val="000000" w:themeColor="text1"/>
          <w:sz w:val="20"/>
          <w:szCs w:val="20"/>
        </w:rPr>
        <w:t>Request Header:</w:t>
      </w:r>
    </w:p>
    <w:p w14:paraId="2DD7D8F6" w14:textId="77777777" w:rsidR="009A389B" w:rsidRPr="009D1CF7" w:rsidRDefault="009A389B" w:rsidP="009A389B">
      <w:pPr>
        <w:ind w:left="993"/>
        <w:rPr>
          <w:color w:val="000000" w:themeColor="text1"/>
          <w:sz w:val="20"/>
          <w:szCs w:val="20"/>
        </w:rPr>
      </w:pPr>
      <w:r w:rsidRPr="009D1CF7">
        <w:rPr>
          <w:color w:val="000000" w:themeColor="text1"/>
          <w:sz w:val="20"/>
          <w:szCs w:val="20"/>
        </w:rPr>
        <w:tab/>
        <w:t>accept : application/json</w:t>
      </w:r>
    </w:p>
    <w:p w14:paraId="4CAB26F7" w14:textId="77777777" w:rsidR="009A389B" w:rsidRPr="009D1CF7" w:rsidRDefault="009A389B" w:rsidP="009A389B">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5D02A426" w14:textId="77777777" w:rsidR="009A389B" w:rsidRDefault="009A389B" w:rsidP="009A389B">
      <w:pPr>
        <w:ind w:left="993"/>
        <w:rPr>
          <w:color w:val="000000" w:themeColor="text1"/>
          <w:sz w:val="20"/>
          <w:szCs w:val="20"/>
        </w:rPr>
      </w:pPr>
      <w:r w:rsidRPr="009D1CF7">
        <w:rPr>
          <w:color w:val="000000" w:themeColor="text1"/>
          <w:sz w:val="20"/>
          <w:szCs w:val="20"/>
        </w:rPr>
        <w:tab/>
        <w:t>user-name : &lt;user-name-value&gt;</w:t>
      </w:r>
    </w:p>
    <w:p w14:paraId="49603E84" w14:textId="77777777" w:rsidR="009A389B" w:rsidRDefault="009A389B" w:rsidP="009A389B">
      <w:pPr>
        <w:ind w:left="993"/>
        <w:rPr>
          <w:color w:val="000000" w:themeColor="text1"/>
          <w:sz w:val="20"/>
          <w:szCs w:val="20"/>
        </w:rPr>
      </w:pPr>
    </w:p>
    <w:p w14:paraId="007C2CAC" w14:textId="77777777" w:rsidR="000A1352" w:rsidRPr="000A1352" w:rsidRDefault="000A1352" w:rsidP="000A1352">
      <w:pPr>
        <w:ind w:left="1440"/>
        <w:rPr>
          <w:color w:val="000000" w:themeColor="text1"/>
          <w:sz w:val="20"/>
          <w:szCs w:val="20"/>
        </w:rPr>
      </w:pPr>
      <w:r w:rsidRPr="000A1352">
        <w:rPr>
          <w:color w:val="000000" w:themeColor="text1"/>
          <w:sz w:val="20"/>
          <w:szCs w:val="20"/>
        </w:rPr>
        <w:t>{"stories": [{</w:t>
      </w:r>
    </w:p>
    <w:p w14:paraId="36CA845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storyTitle</w:t>
      </w:r>
      <w:proofErr w:type="spellEnd"/>
      <w:r w:rsidRPr="000A1352">
        <w:rPr>
          <w:color w:val="000000" w:themeColor="text1"/>
          <w:sz w:val="20"/>
          <w:szCs w:val="20"/>
        </w:rPr>
        <w:t>": "testName50",</w:t>
      </w:r>
    </w:p>
    <w:p w14:paraId="1244173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"timestamp": 1562815495282,</w:t>
      </w:r>
    </w:p>
    <w:p w14:paraId="593B3F7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storyItem</w:t>
      </w:r>
      <w:proofErr w:type="spellEnd"/>
      <w:r w:rsidRPr="000A1352">
        <w:rPr>
          <w:color w:val="000000" w:themeColor="text1"/>
          <w:sz w:val="20"/>
          <w:szCs w:val="20"/>
        </w:rPr>
        <w:t>": [   {</w:t>
      </w:r>
    </w:p>
    <w:p w14:paraId="50FFAC8C"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"title": "title-1",</w:t>
      </w:r>
    </w:p>
    <w:p w14:paraId="7B8B66A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"order": 1,</w:t>
      </w:r>
    </w:p>
    <w:p w14:paraId="2DEDEEC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serverTextMessage</w:t>
      </w:r>
      <w:proofErr w:type="spellEnd"/>
      <w:r w:rsidRPr="000A1352">
        <w:rPr>
          <w:color w:val="000000" w:themeColor="text1"/>
          <w:sz w:val="20"/>
          <w:szCs w:val="20"/>
        </w:rPr>
        <w:t>": "",</w:t>
      </w:r>
    </w:p>
    <w:p w14:paraId="1BEF427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serverImageMessage</w:t>
      </w:r>
      <w:proofErr w:type="spellEnd"/>
      <w:r w:rsidRPr="000A1352">
        <w:rPr>
          <w:color w:val="000000" w:themeColor="text1"/>
          <w:sz w:val="20"/>
          <w:szCs w:val="20"/>
        </w:rPr>
        <w:t>": "http://ipsolution.southindia.cloudapp.azure.com:8080/DHI/assets/test_user_bar_chart_hz_2019_07_11_02_33_03",</w:t>
      </w:r>
    </w:p>
    <w:p w14:paraId="44D5526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tabularData</w:t>
      </w:r>
      <w:proofErr w:type="spellEnd"/>
      <w:r w:rsidRPr="000A1352">
        <w:rPr>
          <w:color w:val="000000" w:themeColor="text1"/>
          <w:sz w:val="20"/>
          <w:szCs w:val="20"/>
        </w:rPr>
        <w:t>":       {</w:t>
      </w:r>
    </w:p>
    <w:p w14:paraId="46C61ED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columNames</w:t>
      </w:r>
      <w:proofErr w:type="spellEnd"/>
      <w:r w:rsidRPr="000A1352">
        <w:rPr>
          <w:color w:val="000000" w:themeColor="text1"/>
          <w:sz w:val="20"/>
          <w:szCs w:val="20"/>
        </w:rPr>
        <w:t>":          [</w:t>
      </w:r>
    </w:p>
    <w:p w14:paraId="399A028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645F1E5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"region"</w:t>
      </w:r>
    </w:p>
    <w:p w14:paraId="301C367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5624FE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"row":          [</w:t>
      </w:r>
    </w:p>
    <w:p w14:paraId="67A0B84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BCB11D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w:t>
      </w:r>
    </w:p>
    <w:p w14:paraId="5878B4A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29B7706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D60751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7879B4D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"3364.8699999999994"</w:t>
      </w:r>
    </w:p>
    <w:p w14:paraId="701CB90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8F3690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D104A5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0501CD6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"Brazil"</w:t>
      </w:r>
    </w:p>
    <w:p w14:paraId="3132507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245FA2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19BE12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41A37D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CDC16C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"2",</w:t>
      </w:r>
    </w:p>
    <w:p w14:paraId="7263C5E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78AB624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1E5AB9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42F46E1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"-3103.560000000001"</w:t>
      </w:r>
    </w:p>
    <w:p w14:paraId="36301E9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F12E74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33EF61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6172C66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"CEEMA"</w:t>
      </w:r>
    </w:p>
    <w:p w14:paraId="0B329AF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F70A48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F64362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27EDDC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80EB9B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"3",</w:t>
      </w:r>
    </w:p>
    <w:p w14:paraId="57F7719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4ACD1B4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99C247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362FF9D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"5528.360000000001"</w:t>
      </w:r>
    </w:p>
    <w:p w14:paraId="69909CA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BD75E1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0411F2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1D55C93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"Canada"</w:t>
      </w:r>
    </w:p>
    <w:p w14:paraId="7F14B12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7DCCFC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D1CD2F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5D58832"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w:t>
      </w:r>
    </w:p>
    <w:p w14:paraId="4BD6D0C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"4",</w:t>
      </w:r>
    </w:p>
    <w:p w14:paraId="0B149B1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308DB22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6F8F10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5743E92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"3778.2200000000003"</w:t>
      </w:r>
    </w:p>
    <w:p w14:paraId="6354FCF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E79BAF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F058B4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02BC6FC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"China"</w:t>
      </w:r>
    </w:p>
    <w:p w14:paraId="121897A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47EDFA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255D49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1C8978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76A734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"5",</w:t>
      </w:r>
    </w:p>
    <w:p w14:paraId="69D65FE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602B438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6CAFEA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6498B16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"12545.090000000002"</w:t>
      </w:r>
    </w:p>
    <w:p w14:paraId="50DB6B3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CAC841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154CDF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3D6E1B2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"Cross Geo (Philip)"</w:t>
      </w:r>
    </w:p>
    <w:p w14:paraId="4414774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0304C3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7E88BA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F42964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88C115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"6",</w:t>
      </w:r>
    </w:p>
    <w:p w14:paraId="6082E21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18288D3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6BEFA7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479B352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"3269.1800000000003"</w:t>
      </w:r>
    </w:p>
    <w:p w14:paraId="2853843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7042AC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5E9738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4802B39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w:t>
      </w:r>
      <w:proofErr w:type="spellStart"/>
      <w:r w:rsidRPr="000A1352">
        <w:rPr>
          <w:color w:val="000000" w:themeColor="text1"/>
          <w:sz w:val="20"/>
          <w:szCs w:val="20"/>
        </w:rPr>
        <w:t>DACH&amp;Russia</w:t>
      </w:r>
      <w:proofErr w:type="spellEnd"/>
      <w:r w:rsidRPr="000A1352">
        <w:rPr>
          <w:color w:val="000000" w:themeColor="text1"/>
          <w:sz w:val="20"/>
          <w:szCs w:val="20"/>
        </w:rPr>
        <w:t>"</w:t>
      </w:r>
    </w:p>
    <w:p w14:paraId="2AB0EA7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01EE68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C7F0EC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166CF8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034ECD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"7",</w:t>
      </w:r>
    </w:p>
    <w:p w14:paraId="39701E0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1D3BAA9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50B118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64AB6EB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"3557.24"</w:t>
      </w:r>
    </w:p>
    <w:p w14:paraId="1FC3F93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C3C816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83E399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0635486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"France"</w:t>
      </w:r>
    </w:p>
    <w:p w14:paraId="45266CF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E2EC3E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31F3B89"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w:t>
      </w:r>
    </w:p>
    <w:p w14:paraId="303BA18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AB1938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"8",</w:t>
      </w:r>
    </w:p>
    <w:p w14:paraId="0976C00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2BB16F6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10AEE3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2B60EE1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"8021.320000000001"</w:t>
      </w:r>
    </w:p>
    <w:p w14:paraId="409A16A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26511D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A6B206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6AC6F67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"HSE"</w:t>
      </w:r>
    </w:p>
    <w:p w14:paraId="6DE943E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8DE389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02E3D6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8F6102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2D7691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"9",</w:t>
      </w:r>
    </w:p>
    <w:p w14:paraId="2CE7498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3FFDC14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4EB86F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5AA5C65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"8738.320000000003"</w:t>
      </w:r>
    </w:p>
    <w:p w14:paraId="24B5CC5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D6C36C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B7EA46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7476902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"Hong Kong/Macau"</w:t>
      </w:r>
    </w:p>
    <w:p w14:paraId="038649E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1CDA28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8E18BD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FBF36D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5A7874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"10",</w:t>
      </w:r>
    </w:p>
    <w:p w14:paraId="46FCCEC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6B96C14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1809D3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0E1C7FF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"3388.34"</w:t>
      </w:r>
    </w:p>
    <w:p w14:paraId="766685B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624ACE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809D14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0BAEE6A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"India"</w:t>
      </w:r>
    </w:p>
    <w:p w14:paraId="4FD2E47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894711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1C4605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5B0DEA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D5A2F2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"11",</w:t>
      </w:r>
    </w:p>
    <w:p w14:paraId="37CF51B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277DD66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1981FB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64057C9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"-87.59000000000103"</w:t>
      </w:r>
    </w:p>
    <w:p w14:paraId="4189367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7FA96D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379B7B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1F8A63E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"Japan"</w:t>
      </w:r>
    </w:p>
    <w:p w14:paraId="1B27DFE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3C556DD"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w:t>
      </w:r>
    </w:p>
    <w:p w14:paraId="24A2541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281079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B0C204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"12",</w:t>
      </w:r>
    </w:p>
    <w:p w14:paraId="0B3E9B5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7BD9F96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442938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39218BA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"4351.42"</w:t>
      </w:r>
    </w:p>
    <w:p w14:paraId="56F7BD7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92C6DB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87A36D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4396877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"Korea"</w:t>
      </w:r>
    </w:p>
    <w:p w14:paraId="00D86E6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A10FEE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9108DD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B1E118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B92AAC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"13",</w:t>
      </w:r>
    </w:p>
    <w:p w14:paraId="74AD719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3CECD3E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48B0BF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455770B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"2489.0"</w:t>
      </w:r>
    </w:p>
    <w:p w14:paraId="468B7F0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095475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9DEFB5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6A5C587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"MCA"</w:t>
      </w:r>
    </w:p>
    <w:p w14:paraId="73BAF21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5E58DC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27C10A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C9709C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95F7CA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"14",</w:t>
      </w:r>
    </w:p>
    <w:p w14:paraId="4F3DC63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0FEA2AF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57FDAD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34FA528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"1250.3399999999997"</w:t>
      </w:r>
    </w:p>
    <w:p w14:paraId="023CCD4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19BD42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227320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34B69D7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"Mexico"</w:t>
      </w:r>
    </w:p>
    <w:p w14:paraId="5CC2D7A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9D8568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B7CFEC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546911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F395B8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"15",</w:t>
      </w:r>
    </w:p>
    <w:p w14:paraId="16781B2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18B6CFA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84A339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11AAA2A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"3677.4699999999993"</w:t>
      </w:r>
    </w:p>
    <w:p w14:paraId="5A2E458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C2EC8C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9D9479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4F9D639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"NOE"</w:t>
      </w:r>
    </w:p>
    <w:p w14:paraId="6403A1D4"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w:t>
      </w:r>
    </w:p>
    <w:p w14:paraId="7A641E6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DEF2DD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BBE2B1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98885D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"16",</w:t>
      </w:r>
    </w:p>
    <w:p w14:paraId="2583A3E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4633DF7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F10861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47F4DA2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"8759.600000000002"</w:t>
      </w:r>
    </w:p>
    <w:p w14:paraId="1760D93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978DEE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D0D17C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6A569D9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"SEA &amp; Taiwan"</w:t>
      </w:r>
    </w:p>
    <w:p w14:paraId="17E8715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B50D50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709066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0481C6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97653B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"17",</w:t>
      </w:r>
    </w:p>
    <w:p w14:paraId="2B75709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536D08A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8F2BB0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32FEB24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"628.7599999999992"</w:t>
      </w:r>
    </w:p>
    <w:p w14:paraId="7009E50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6A3D67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6688C5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43DCED6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"SOE"</w:t>
      </w:r>
    </w:p>
    <w:p w14:paraId="0D8B5AD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627965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7C0152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EF72DF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BAB1F3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"18",</w:t>
      </w:r>
    </w:p>
    <w:p w14:paraId="2ED8791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41A9219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07B9D3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714A1EC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"2562.9100000000008"</w:t>
      </w:r>
    </w:p>
    <w:p w14:paraId="438B275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C71CC7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4BDB51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3CDA091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"South Pacific"</w:t>
      </w:r>
    </w:p>
    <w:p w14:paraId="139C160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606778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124D74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D63991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0F48FC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"19",</w:t>
      </w:r>
    </w:p>
    <w:p w14:paraId="113B796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31ADA7F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E12252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4928CC6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"-5142.219999999999"</w:t>
      </w:r>
    </w:p>
    <w:p w14:paraId="3D3710F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493BE3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2F5D51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1BFCD6A2"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w:t>
      </w:r>
      <w:proofErr w:type="spellStart"/>
      <w:r w:rsidRPr="000A1352">
        <w:rPr>
          <w:color w:val="000000" w:themeColor="text1"/>
          <w:sz w:val="20"/>
          <w:szCs w:val="20"/>
        </w:rPr>
        <w:t>columnValue</w:t>
      </w:r>
      <w:proofErr w:type="spellEnd"/>
      <w:r w:rsidRPr="000A1352">
        <w:rPr>
          <w:color w:val="000000" w:themeColor="text1"/>
          <w:sz w:val="20"/>
          <w:szCs w:val="20"/>
        </w:rPr>
        <w:t>": "U.S. Central"</w:t>
      </w:r>
    </w:p>
    <w:p w14:paraId="4DC2C15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37F30A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17AEDB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3FE0D9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45B8B8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"20",</w:t>
      </w:r>
    </w:p>
    <w:p w14:paraId="6705B30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60B1273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7399058"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4663380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"5637.48"</w:t>
      </w:r>
    </w:p>
    <w:p w14:paraId="6768C63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98856B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E73693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6C977E4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"U.S. East"</w:t>
      </w:r>
    </w:p>
    <w:p w14:paraId="0AD43ED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B7B77E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AB2A7F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2E17AA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F2C2C8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"21",</w:t>
      </w:r>
    </w:p>
    <w:p w14:paraId="4CB5A75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6FE17C1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8623CC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2BC2373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"4092.0499999999997"</w:t>
      </w:r>
    </w:p>
    <w:p w14:paraId="54CE320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561C44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2B2D4A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719582E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"U.S. Federal"</w:t>
      </w:r>
    </w:p>
    <w:p w14:paraId="0FCBCF82"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8E45DC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BEF8EC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045A4E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AD3799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"22",</w:t>
      </w:r>
    </w:p>
    <w:p w14:paraId="6DEBBF7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081D0FE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DF75619"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74AEE6B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"5557.930000000001"</w:t>
      </w:r>
    </w:p>
    <w:p w14:paraId="74D6721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1E4CF2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1ECC8F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13E585FE"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"U.S. West"</w:t>
      </w:r>
    </w:p>
    <w:p w14:paraId="67521CD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4294D7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F8D43D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96F793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48B5B4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"23",</w:t>
      </w:r>
    </w:p>
    <w:p w14:paraId="313A64B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2836FF8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0F67EB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6B69138A"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"3585.27"</w:t>
      </w:r>
    </w:p>
    <w:p w14:paraId="391F912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0B0FDD3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AA70163" w14:textId="77777777" w:rsidR="000A1352" w:rsidRPr="000A1352" w:rsidRDefault="000A1352" w:rsidP="000A1352">
      <w:pPr>
        <w:ind w:left="1440"/>
        <w:rPr>
          <w:color w:val="000000" w:themeColor="text1"/>
          <w:sz w:val="20"/>
          <w:szCs w:val="20"/>
        </w:rPr>
      </w:pPr>
      <w:r w:rsidRPr="000A1352">
        <w:rPr>
          <w:color w:val="000000" w:themeColor="text1"/>
          <w:sz w:val="20"/>
          <w:szCs w:val="20"/>
        </w:rPr>
        <w:lastRenderedPageBreak/>
        <w:t xml:space="preserve">                     "columnName": "region",</w:t>
      </w:r>
    </w:p>
    <w:p w14:paraId="73ED34D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"UK&amp;I"</w:t>
      </w:r>
    </w:p>
    <w:p w14:paraId="6E100785"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7FD722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11201BD"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AD97DF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44C2191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rowNumber</w:t>
      </w:r>
      <w:proofErr w:type="spellEnd"/>
      <w:r w:rsidRPr="000A1352">
        <w:rPr>
          <w:color w:val="000000" w:themeColor="text1"/>
          <w:sz w:val="20"/>
          <w:szCs w:val="20"/>
        </w:rPr>
        <w:t>": "24",</w:t>
      </w:r>
    </w:p>
    <w:p w14:paraId="65494F3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columnValues</w:t>
      </w:r>
      <w:proofErr w:type="spellEnd"/>
      <w:r w:rsidRPr="000A1352">
        <w:rPr>
          <w:color w:val="000000" w:themeColor="text1"/>
          <w:sz w:val="20"/>
          <w:szCs w:val="20"/>
        </w:rPr>
        <w:t>":                [</w:t>
      </w:r>
    </w:p>
    <w:p w14:paraId="4870ABE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57E816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"sum(</w:t>
      </w:r>
      <w:proofErr w:type="spellStart"/>
      <w:r w:rsidRPr="000A1352">
        <w:rPr>
          <w:color w:val="000000" w:themeColor="text1"/>
          <w:sz w:val="20"/>
          <w:szCs w:val="20"/>
        </w:rPr>
        <w:t>bookingamt</w:t>
      </w:r>
      <w:proofErr w:type="spellEnd"/>
      <w:r w:rsidRPr="000A1352">
        <w:rPr>
          <w:color w:val="000000" w:themeColor="text1"/>
          <w:sz w:val="20"/>
          <w:szCs w:val="20"/>
        </w:rPr>
        <w:t>)",</w:t>
      </w:r>
    </w:p>
    <w:p w14:paraId="013600E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"3812.21"</w:t>
      </w:r>
    </w:p>
    <w:p w14:paraId="0FCDDDF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67C8EEBF"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227C0C9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"columnName": "region",</w:t>
      </w:r>
    </w:p>
    <w:p w14:paraId="0BFAB32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columnValue</w:t>
      </w:r>
      <w:proofErr w:type="spellEnd"/>
      <w:r w:rsidRPr="000A1352">
        <w:rPr>
          <w:color w:val="000000" w:themeColor="text1"/>
          <w:sz w:val="20"/>
          <w:szCs w:val="20"/>
        </w:rPr>
        <w:t>": "US-HSE"</w:t>
      </w:r>
    </w:p>
    <w:p w14:paraId="2BB7938B"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3CA41410"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7DA2781C"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5CE6C341"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BDD82D6"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BF106A3"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"flip": "inactive",</w:t>
      </w:r>
    </w:p>
    <w:p w14:paraId="08986C37"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roofErr w:type="spellStart"/>
      <w:r w:rsidRPr="000A1352">
        <w:rPr>
          <w:color w:val="000000" w:themeColor="text1"/>
          <w:sz w:val="20"/>
          <w:szCs w:val="20"/>
        </w:rPr>
        <w:t>userQueryMessage</w:t>
      </w:r>
      <w:proofErr w:type="spellEnd"/>
      <w:r w:rsidRPr="000A1352">
        <w:rPr>
          <w:color w:val="000000" w:themeColor="text1"/>
          <w:sz w:val="20"/>
          <w:szCs w:val="20"/>
        </w:rPr>
        <w:t>": "show me sales by region"</w:t>
      </w:r>
    </w:p>
    <w:p w14:paraId="5A7C3B04" w14:textId="77777777" w:rsidR="000A1352" w:rsidRPr="000A1352" w:rsidRDefault="000A1352" w:rsidP="000A1352">
      <w:pPr>
        <w:ind w:left="1440"/>
        <w:rPr>
          <w:color w:val="000000" w:themeColor="text1"/>
          <w:sz w:val="20"/>
          <w:szCs w:val="20"/>
        </w:rPr>
      </w:pPr>
      <w:r w:rsidRPr="000A1352">
        <w:rPr>
          <w:color w:val="000000" w:themeColor="text1"/>
          <w:sz w:val="20"/>
          <w:szCs w:val="20"/>
        </w:rPr>
        <w:t xml:space="preserve">   }]</w:t>
      </w:r>
    </w:p>
    <w:p w14:paraId="16E19CE4" w14:textId="568CCA4E" w:rsidR="00033491" w:rsidRDefault="000A1352" w:rsidP="000A1352">
      <w:pPr>
        <w:ind w:left="1440"/>
        <w:rPr>
          <w:color w:val="000000" w:themeColor="text1"/>
          <w:sz w:val="20"/>
          <w:szCs w:val="20"/>
        </w:rPr>
      </w:pPr>
      <w:r w:rsidRPr="000A1352">
        <w:rPr>
          <w:color w:val="000000" w:themeColor="text1"/>
          <w:sz w:val="20"/>
          <w:szCs w:val="20"/>
        </w:rPr>
        <w:t>}]}</w:t>
      </w:r>
    </w:p>
    <w:p w14:paraId="723A0054" w14:textId="362B893B" w:rsidR="00C43D8C" w:rsidRDefault="00C43D8C" w:rsidP="000A1352">
      <w:pPr>
        <w:ind w:left="1440"/>
        <w:rPr>
          <w:color w:val="000000" w:themeColor="text1"/>
          <w:sz w:val="20"/>
          <w:szCs w:val="20"/>
        </w:rPr>
      </w:pPr>
    </w:p>
    <w:p w14:paraId="22D2C0F6" w14:textId="38E8B324" w:rsidR="00C43D8C" w:rsidRDefault="00C43D8C" w:rsidP="00C43D8C">
      <w:pPr>
        <w:pStyle w:val="Heading3"/>
        <w:ind w:left="1276" w:hanging="709"/>
        <w:rPr>
          <w:b w:val="0"/>
          <w:bCs w:val="0"/>
          <w:color w:val="000000" w:themeColor="text1"/>
          <w:sz w:val="24"/>
          <w:szCs w:val="24"/>
        </w:rPr>
      </w:pPr>
      <w:bookmarkStart w:id="43" w:name="_Toc25224976"/>
      <w:r>
        <w:rPr>
          <w:b w:val="0"/>
          <w:bCs w:val="0"/>
          <w:color w:val="000000" w:themeColor="text1"/>
          <w:sz w:val="24"/>
          <w:szCs w:val="24"/>
        </w:rPr>
        <w:t xml:space="preserve">API to delete a story by its name </w:t>
      </w:r>
      <w:r w:rsidRPr="00844403">
        <w:rPr>
          <w:b w:val="0"/>
          <w:bCs w:val="0"/>
          <w:color w:val="000000" w:themeColor="text1"/>
          <w:sz w:val="24"/>
          <w:szCs w:val="24"/>
        </w:rPr>
        <w:t>:</w:t>
      </w:r>
      <w:bookmarkEnd w:id="43"/>
    </w:p>
    <w:p w14:paraId="4D51B7A4" w14:textId="77777777" w:rsidR="00B905CF" w:rsidRPr="00BC3C89" w:rsidRDefault="00B905CF" w:rsidP="00B905CF">
      <w:pPr>
        <w:ind w:left="993"/>
        <w:rPr>
          <w:color w:val="000000" w:themeColor="text1"/>
          <w:sz w:val="20"/>
          <w:szCs w:val="20"/>
        </w:rPr>
      </w:pPr>
      <w:r w:rsidRPr="00BC3C89">
        <w:rPr>
          <w:color w:val="000000" w:themeColor="text1"/>
          <w:sz w:val="20"/>
          <w:szCs w:val="20"/>
        </w:rPr>
        <w:t>Sample Request:</w:t>
      </w:r>
    </w:p>
    <w:p w14:paraId="52FEDAEE" w14:textId="77777777" w:rsidR="00B905CF" w:rsidRPr="00BC3C89" w:rsidRDefault="00B905CF" w:rsidP="00B905CF">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sidRPr="009D1CF7">
        <w:t xml:space="preserve"> </w:t>
      </w:r>
      <w:r w:rsidRPr="009D1CF7">
        <w:rPr>
          <w:color w:val="000000" w:themeColor="text1"/>
          <w:sz w:val="20"/>
          <w:szCs w:val="20"/>
        </w:rPr>
        <w:t>DHI/</w:t>
      </w:r>
      <w:r w:rsidRPr="009A389B">
        <w:rPr>
          <w:color w:val="000000" w:themeColor="text1"/>
          <w:sz w:val="20"/>
          <w:szCs w:val="20"/>
        </w:rPr>
        <w:t>api/stories</w:t>
      </w:r>
    </w:p>
    <w:p w14:paraId="1621B9D3" w14:textId="77777777" w:rsidR="00B905CF" w:rsidRPr="00BC3C89" w:rsidRDefault="00B905CF" w:rsidP="00B905CF">
      <w:pPr>
        <w:ind w:left="993"/>
        <w:rPr>
          <w:color w:val="000000" w:themeColor="text1"/>
          <w:sz w:val="20"/>
          <w:szCs w:val="20"/>
        </w:rPr>
      </w:pPr>
    </w:p>
    <w:p w14:paraId="26E29391" w14:textId="77777777" w:rsidR="00B905CF" w:rsidRPr="00BC3C89" w:rsidRDefault="00B905CF" w:rsidP="00B905CF">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GET</w:t>
      </w:r>
    </w:p>
    <w:p w14:paraId="5D43F931" w14:textId="77777777" w:rsidR="00B905CF" w:rsidRPr="00BC3C89" w:rsidRDefault="00B905CF" w:rsidP="00B905CF">
      <w:pPr>
        <w:ind w:left="993"/>
        <w:rPr>
          <w:color w:val="000000" w:themeColor="text1"/>
          <w:sz w:val="20"/>
          <w:szCs w:val="20"/>
        </w:rPr>
      </w:pPr>
    </w:p>
    <w:p w14:paraId="13BBACA3" w14:textId="77777777" w:rsidR="00B905CF" w:rsidRPr="009D1CF7" w:rsidRDefault="00B905CF" w:rsidP="00B905CF">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 xml:space="preserve"> : NA</w:t>
      </w:r>
    </w:p>
    <w:p w14:paraId="21DAA8E8" w14:textId="77777777" w:rsidR="00B905CF" w:rsidRPr="009D1CF7" w:rsidRDefault="00B905CF" w:rsidP="00B905CF">
      <w:pPr>
        <w:ind w:left="993"/>
        <w:rPr>
          <w:color w:val="000000" w:themeColor="text1"/>
          <w:sz w:val="20"/>
          <w:szCs w:val="20"/>
        </w:rPr>
      </w:pPr>
    </w:p>
    <w:p w14:paraId="5C8E8EE4" w14:textId="77777777" w:rsidR="00B905CF" w:rsidRPr="009D1CF7" w:rsidRDefault="00B905CF" w:rsidP="00B905CF">
      <w:pPr>
        <w:ind w:left="993"/>
        <w:rPr>
          <w:color w:val="000000" w:themeColor="text1"/>
          <w:sz w:val="20"/>
          <w:szCs w:val="20"/>
        </w:rPr>
      </w:pPr>
      <w:r w:rsidRPr="009D1CF7">
        <w:rPr>
          <w:color w:val="000000" w:themeColor="text1"/>
          <w:sz w:val="20"/>
          <w:szCs w:val="20"/>
        </w:rPr>
        <w:t>Request Header:</w:t>
      </w:r>
    </w:p>
    <w:p w14:paraId="640CAD06" w14:textId="77777777" w:rsidR="00B905CF" w:rsidRPr="009D1CF7" w:rsidRDefault="00B905CF" w:rsidP="00B905CF">
      <w:pPr>
        <w:ind w:left="993"/>
        <w:rPr>
          <w:color w:val="000000" w:themeColor="text1"/>
          <w:sz w:val="20"/>
          <w:szCs w:val="20"/>
        </w:rPr>
      </w:pPr>
      <w:r w:rsidRPr="009D1CF7">
        <w:rPr>
          <w:color w:val="000000" w:themeColor="text1"/>
          <w:sz w:val="20"/>
          <w:szCs w:val="20"/>
        </w:rPr>
        <w:tab/>
        <w:t>accept : application/json</w:t>
      </w:r>
    </w:p>
    <w:p w14:paraId="5556A41B" w14:textId="77777777" w:rsidR="00B905CF" w:rsidRPr="009D1CF7" w:rsidRDefault="00B905CF" w:rsidP="00B905CF">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77E29358" w14:textId="77777777" w:rsidR="00B905CF" w:rsidRDefault="00B905CF" w:rsidP="00B905CF">
      <w:pPr>
        <w:ind w:left="993"/>
        <w:rPr>
          <w:color w:val="000000" w:themeColor="text1"/>
          <w:sz w:val="20"/>
          <w:szCs w:val="20"/>
        </w:rPr>
      </w:pPr>
      <w:r w:rsidRPr="009D1CF7">
        <w:rPr>
          <w:color w:val="000000" w:themeColor="text1"/>
          <w:sz w:val="20"/>
          <w:szCs w:val="20"/>
        </w:rPr>
        <w:tab/>
        <w:t>user-name : &lt;user-name-value&gt;</w:t>
      </w:r>
    </w:p>
    <w:p w14:paraId="3F3C79DF" w14:textId="4A3B9A9E" w:rsidR="00C43D8C" w:rsidRDefault="00C43D8C" w:rsidP="000A1352">
      <w:pPr>
        <w:ind w:left="1440"/>
        <w:rPr>
          <w:color w:val="000000" w:themeColor="text1"/>
          <w:sz w:val="20"/>
          <w:szCs w:val="20"/>
        </w:rPr>
      </w:pPr>
    </w:p>
    <w:p w14:paraId="6E5FFAA1" w14:textId="77777777" w:rsidR="00B905CF" w:rsidRPr="00B905CF" w:rsidRDefault="00B905CF" w:rsidP="00B905CF">
      <w:pPr>
        <w:ind w:firstLine="720"/>
        <w:rPr>
          <w:color w:val="000000" w:themeColor="text1"/>
          <w:sz w:val="20"/>
          <w:szCs w:val="20"/>
        </w:rPr>
      </w:pPr>
      <w:r w:rsidRPr="00B905CF">
        <w:rPr>
          <w:color w:val="000000" w:themeColor="text1"/>
          <w:sz w:val="20"/>
          <w:szCs w:val="20"/>
        </w:rPr>
        <w:t>Sample Response :</w:t>
      </w:r>
    </w:p>
    <w:p w14:paraId="731EEEB7" w14:textId="77777777" w:rsidR="00B905CF" w:rsidRPr="00B905CF" w:rsidRDefault="00B905CF" w:rsidP="00B905CF">
      <w:pPr>
        <w:ind w:left="1440"/>
        <w:rPr>
          <w:color w:val="000000" w:themeColor="text1"/>
          <w:sz w:val="20"/>
          <w:szCs w:val="20"/>
        </w:rPr>
      </w:pPr>
      <w:r w:rsidRPr="00B905CF">
        <w:rPr>
          <w:color w:val="000000" w:themeColor="text1"/>
          <w:sz w:val="20"/>
          <w:szCs w:val="20"/>
        </w:rPr>
        <w:t>{</w:t>
      </w:r>
    </w:p>
    <w:p w14:paraId="04B8E8FB" w14:textId="77777777" w:rsidR="00B905CF" w:rsidRPr="00B905CF" w:rsidRDefault="00B905CF" w:rsidP="00B905CF">
      <w:pPr>
        <w:ind w:left="1440"/>
        <w:rPr>
          <w:color w:val="000000" w:themeColor="text1"/>
          <w:sz w:val="20"/>
          <w:szCs w:val="20"/>
        </w:rPr>
      </w:pPr>
      <w:r w:rsidRPr="00B905CF">
        <w:rPr>
          <w:color w:val="000000" w:themeColor="text1"/>
          <w:sz w:val="20"/>
          <w:szCs w:val="20"/>
        </w:rPr>
        <w:t xml:space="preserve">   "status": "Success",</w:t>
      </w:r>
    </w:p>
    <w:p w14:paraId="44CE9A75" w14:textId="77777777" w:rsidR="00B905CF" w:rsidRPr="00B905CF" w:rsidRDefault="00B905CF" w:rsidP="00B905CF">
      <w:pPr>
        <w:ind w:left="1440"/>
        <w:rPr>
          <w:color w:val="000000" w:themeColor="text1"/>
          <w:sz w:val="20"/>
          <w:szCs w:val="20"/>
        </w:rPr>
      </w:pPr>
      <w:r w:rsidRPr="00B905CF">
        <w:rPr>
          <w:color w:val="000000" w:themeColor="text1"/>
          <w:sz w:val="20"/>
          <w:szCs w:val="20"/>
        </w:rPr>
        <w:t xml:space="preserve">   "description": "Successfully deleted the story with story-name : testName50.json"</w:t>
      </w:r>
    </w:p>
    <w:p w14:paraId="6BA77EC8" w14:textId="39E6AD76" w:rsidR="00B905CF" w:rsidRDefault="00B905CF" w:rsidP="00B905CF">
      <w:pPr>
        <w:ind w:left="1440"/>
        <w:rPr>
          <w:color w:val="000000" w:themeColor="text1"/>
          <w:sz w:val="20"/>
          <w:szCs w:val="20"/>
        </w:rPr>
      </w:pPr>
      <w:r w:rsidRPr="00B905CF">
        <w:rPr>
          <w:color w:val="000000" w:themeColor="text1"/>
          <w:sz w:val="20"/>
          <w:szCs w:val="20"/>
        </w:rPr>
        <w:t>}</w:t>
      </w:r>
    </w:p>
    <w:p w14:paraId="619947EE" w14:textId="50695AEA" w:rsidR="00BF7C73" w:rsidRDefault="00BF7C73" w:rsidP="00B905CF">
      <w:pPr>
        <w:ind w:left="1440"/>
        <w:rPr>
          <w:color w:val="000000" w:themeColor="text1"/>
          <w:sz w:val="20"/>
          <w:szCs w:val="20"/>
        </w:rPr>
      </w:pPr>
    </w:p>
    <w:p w14:paraId="6A6FAC5F" w14:textId="0EBE561B" w:rsidR="00BF7C73" w:rsidRDefault="00BF7C73" w:rsidP="00BF7C73">
      <w:pPr>
        <w:pStyle w:val="Heading3"/>
        <w:ind w:left="1276" w:hanging="709"/>
        <w:rPr>
          <w:b w:val="0"/>
          <w:bCs w:val="0"/>
          <w:color w:val="000000" w:themeColor="text1"/>
          <w:sz w:val="24"/>
          <w:szCs w:val="24"/>
        </w:rPr>
      </w:pPr>
      <w:bookmarkStart w:id="44" w:name="_Toc25224977"/>
      <w:r>
        <w:rPr>
          <w:b w:val="0"/>
          <w:bCs w:val="0"/>
          <w:color w:val="000000" w:themeColor="text1"/>
          <w:sz w:val="24"/>
          <w:szCs w:val="24"/>
        </w:rPr>
        <w:t xml:space="preserve">API to refresh story by name </w:t>
      </w:r>
      <w:r w:rsidRPr="00844403">
        <w:rPr>
          <w:b w:val="0"/>
          <w:bCs w:val="0"/>
          <w:color w:val="000000" w:themeColor="text1"/>
          <w:sz w:val="24"/>
          <w:szCs w:val="24"/>
        </w:rPr>
        <w:t>:</w:t>
      </w:r>
      <w:bookmarkEnd w:id="44"/>
    </w:p>
    <w:p w14:paraId="5CD67D53" w14:textId="77777777" w:rsidR="00BF7C73" w:rsidRPr="00BC3C89" w:rsidRDefault="00BF7C73" w:rsidP="00BF7C73">
      <w:pPr>
        <w:ind w:left="993"/>
        <w:rPr>
          <w:color w:val="000000" w:themeColor="text1"/>
          <w:sz w:val="20"/>
          <w:szCs w:val="20"/>
        </w:rPr>
      </w:pPr>
      <w:r w:rsidRPr="00BC3C89">
        <w:rPr>
          <w:color w:val="000000" w:themeColor="text1"/>
          <w:sz w:val="20"/>
          <w:szCs w:val="20"/>
        </w:rPr>
        <w:t>Sample Request:</w:t>
      </w:r>
    </w:p>
    <w:p w14:paraId="2B92BF95" w14:textId="69D5DB09" w:rsidR="00BF7C73" w:rsidRPr="00BC3C89" w:rsidRDefault="00BF7C73" w:rsidP="00BF7C73">
      <w:pPr>
        <w:ind w:left="993"/>
        <w:rPr>
          <w:color w:val="000000" w:themeColor="text1"/>
          <w:sz w:val="20"/>
          <w:szCs w:val="20"/>
        </w:rPr>
      </w:pPr>
      <w:r w:rsidRPr="00BC3C89">
        <w:rPr>
          <w:color w:val="000000" w:themeColor="text1"/>
          <w:sz w:val="20"/>
          <w:szCs w:val="20"/>
        </w:rPr>
        <w:lastRenderedPageBreak/>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Pr>
          <w:color w:val="000000" w:themeColor="text1"/>
          <w:sz w:val="20"/>
          <w:szCs w:val="20"/>
        </w:rPr>
        <w:t>/</w:t>
      </w:r>
      <w:r w:rsidRPr="00BF7C73">
        <w:rPr>
          <w:color w:val="000000" w:themeColor="text1"/>
          <w:sz w:val="20"/>
          <w:szCs w:val="20"/>
        </w:rPr>
        <w:t>DHI/api/stories/refresh/{story-name}</w:t>
      </w:r>
    </w:p>
    <w:p w14:paraId="37CC7638" w14:textId="77777777" w:rsidR="00BF7C73" w:rsidRPr="00BC3C89" w:rsidRDefault="00BF7C73" w:rsidP="00BF7C73">
      <w:pPr>
        <w:ind w:left="993"/>
        <w:rPr>
          <w:color w:val="000000" w:themeColor="text1"/>
          <w:sz w:val="20"/>
          <w:szCs w:val="20"/>
        </w:rPr>
      </w:pPr>
    </w:p>
    <w:p w14:paraId="39E019F0" w14:textId="77777777" w:rsidR="00BF7C73" w:rsidRPr="00BC3C89" w:rsidRDefault="00BF7C73" w:rsidP="00BF7C73">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GET</w:t>
      </w:r>
    </w:p>
    <w:p w14:paraId="654FCCA0" w14:textId="77777777" w:rsidR="00BF7C73" w:rsidRPr="00BC3C89" w:rsidRDefault="00BF7C73" w:rsidP="00BF7C73">
      <w:pPr>
        <w:ind w:left="993"/>
        <w:rPr>
          <w:color w:val="000000" w:themeColor="text1"/>
          <w:sz w:val="20"/>
          <w:szCs w:val="20"/>
        </w:rPr>
      </w:pPr>
    </w:p>
    <w:p w14:paraId="4169F80E" w14:textId="4C40DD3B" w:rsidR="00BF7C73" w:rsidRDefault="00BF7C73" w:rsidP="00BF7C73">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 xml:space="preserve"> : NA</w:t>
      </w:r>
    </w:p>
    <w:p w14:paraId="6F740F06" w14:textId="3523DDF2" w:rsidR="00BF7C73" w:rsidRPr="009D1CF7" w:rsidRDefault="00BF7C73" w:rsidP="00BF7C73">
      <w:pPr>
        <w:ind w:left="993"/>
        <w:rPr>
          <w:color w:val="000000" w:themeColor="text1"/>
          <w:sz w:val="20"/>
          <w:szCs w:val="20"/>
        </w:rPr>
      </w:pPr>
      <w:r>
        <w:rPr>
          <w:color w:val="000000" w:themeColor="text1"/>
          <w:sz w:val="20"/>
          <w:szCs w:val="20"/>
        </w:rPr>
        <w:t xml:space="preserve">Path Parameter : </w:t>
      </w:r>
      <w:r w:rsidRPr="00BF7C73">
        <w:rPr>
          <w:color w:val="000000" w:themeColor="text1"/>
          <w:sz w:val="20"/>
          <w:szCs w:val="20"/>
        </w:rPr>
        <w:t>story-name : &lt;</w:t>
      </w:r>
      <w:proofErr w:type="spellStart"/>
      <w:r w:rsidRPr="00BF7C73">
        <w:rPr>
          <w:color w:val="000000" w:themeColor="text1"/>
          <w:sz w:val="20"/>
          <w:szCs w:val="20"/>
        </w:rPr>
        <w:t>testStoryForRefresh</w:t>
      </w:r>
      <w:proofErr w:type="spellEnd"/>
      <w:r w:rsidRPr="00BF7C73">
        <w:rPr>
          <w:color w:val="000000" w:themeColor="text1"/>
          <w:sz w:val="20"/>
          <w:szCs w:val="20"/>
        </w:rPr>
        <w:t>&gt;</w:t>
      </w:r>
    </w:p>
    <w:p w14:paraId="195E1A70" w14:textId="77777777" w:rsidR="00BF7C73" w:rsidRPr="009D1CF7" w:rsidRDefault="00BF7C73" w:rsidP="00BF7C73">
      <w:pPr>
        <w:ind w:left="993"/>
        <w:rPr>
          <w:color w:val="000000" w:themeColor="text1"/>
          <w:sz w:val="20"/>
          <w:szCs w:val="20"/>
        </w:rPr>
      </w:pPr>
    </w:p>
    <w:p w14:paraId="4A28FD00" w14:textId="77777777" w:rsidR="00BF7C73" w:rsidRPr="009D1CF7" w:rsidRDefault="00BF7C73" w:rsidP="00BF7C73">
      <w:pPr>
        <w:ind w:left="993"/>
        <w:rPr>
          <w:color w:val="000000" w:themeColor="text1"/>
          <w:sz w:val="20"/>
          <w:szCs w:val="20"/>
        </w:rPr>
      </w:pPr>
      <w:r w:rsidRPr="009D1CF7">
        <w:rPr>
          <w:color w:val="000000" w:themeColor="text1"/>
          <w:sz w:val="20"/>
          <w:szCs w:val="20"/>
        </w:rPr>
        <w:t>Request Header:</w:t>
      </w:r>
    </w:p>
    <w:p w14:paraId="217EB953" w14:textId="77777777" w:rsidR="00BF7C73" w:rsidRPr="009D1CF7" w:rsidRDefault="00BF7C73" w:rsidP="00BF7C73">
      <w:pPr>
        <w:ind w:left="993"/>
        <w:rPr>
          <w:color w:val="000000" w:themeColor="text1"/>
          <w:sz w:val="20"/>
          <w:szCs w:val="20"/>
        </w:rPr>
      </w:pPr>
      <w:r w:rsidRPr="009D1CF7">
        <w:rPr>
          <w:color w:val="000000" w:themeColor="text1"/>
          <w:sz w:val="20"/>
          <w:szCs w:val="20"/>
        </w:rPr>
        <w:tab/>
        <w:t>accept : application/json</w:t>
      </w:r>
    </w:p>
    <w:p w14:paraId="15987434" w14:textId="77777777" w:rsidR="00BF7C73" w:rsidRPr="009D1CF7" w:rsidRDefault="00BF7C73" w:rsidP="00BF7C73">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14AEBA92" w14:textId="3C066076" w:rsidR="00BF7C73" w:rsidRDefault="00BF7C73" w:rsidP="00BF7C73">
      <w:pPr>
        <w:ind w:left="993"/>
        <w:rPr>
          <w:color w:val="000000" w:themeColor="text1"/>
          <w:sz w:val="20"/>
          <w:szCs w:val="20"/>
        </w:rPr>
      </w:pPr>
    </w:p>
    <w:p w14:paraId="0E38380D" w14:textId="77777777" w:rsidR="00BF7C73" w:rsidRDefault="00BF7C73" w:rsidP="00BF7C73">
      <w:pPr>
        <w:ind w:left="1440"/>
        <w:rPr>
          <w:color w:val="000000" w:themeColor="text1"/>
          <w:sz w:val="20"/>
          <w:szCs w:val="20"/>
        </w:rPr>
      </w:pPr>
    </w:p>
    <w:p w14:paraId="1DCB095D" w14:textId="77777777" w:rsidR="00BF7C73" w:rsidRPr="00B905CF" w:rsidRDefault="00BF7C73" w:rsidP="00BF7C73">
      <w:pPr>
        <w:ind w:firstLine="720"/>
        <w:rPr>
          <w:color w:val="000000" w:themeColor="text1"/>
          <w:sz w:val="20"/>
          <w:szCs w:val="20"/>
        </w:rPr>
      </w:pPr>
      <w:r w:rsidRPr="00B905CF">
        <w:rPr>
          <w:color w:val="000000" w:themeColor="text1"/>
          <w:sz w:val="20"/>
          <w:szCs w:val="20"/>
        </w:rPr>
        <w:t>Sample Response :</w:t>
      </w:r>
    </w:p>
    <w:p w14:paraId="48B1118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{"stories": [{</w:t>
      </w:r>
    </w:p>
    <w:p w14:paraId="4BF94BD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storyTitle</w:t>
      </w:r>
      <w:proofErr w:type="spellEnd"/>
      <w:r w:rsidRPr="00BF7C73">
        <w:rPr>
          <w:rFonts w:asciiTheme="minorHAnsi" w:eastAsiaTheme="minorEastAsia" w:hAnsiTheme="minorHAnsi" w:cstheme="minorBidi"/>
          <w:color w:val="000000" w:themeColor="text1"/>
          <w:szCs w:val="20"/>
        </w:rPr>
        <w:t>": "</w:t>
      </w:r>
      <w:proofErr w:type="spellStart"/>
      <w:r w:rsidRPr="00BF7C73">
        <w:rPr>
          <w:rFonts w:asciiTheme="minorHAnsi" w:eastAsiaTheme="minorEastAsia" w:hAnsiTheme="minorHAnsi" w:cstheme="minorBidi"/>
          <w:color w:val="000000" w:themeColor="text1"/>
          <w:szCs w:val="20"/>
        </w:rPr>
        <w:t>testStoryForRefresh</w:t>
      </w:r>
      <w:proofErr w:type="spellEnd"/>
      <w:r w:rsidRPr="00BF7C73">
        <w:rPr>
          <w:rFonts w:asciiTheme="minorHAnsi" w:eastAsiaTheme="minorEastAsia" w:hAnsiTheme="minorHAnsi" w:cstheme="minorBidi"/>
          <w:color w:val="000000" w:themeColor="text1"/>
          <w:szCs w:val="20"/>
        </w:rPr>
        <w:t>",</w:t>
      </w:r>
    </w:p>
    <w:p w14:paraId="35DE757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"timestamp": 1562839435761,</w:t>
      </w:r>
    </w:p>
    <w:p w14:paraId="324DC06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storyItem</w:t>
      </w:r>
      <w:proofErr w:type="spellEnd"/>
      <w:r w:rsidRPr="00BF7C73">
        <w:rPr>
          <w:rFonts w:asciiTheme="minorHAnsi" w:eastAsiaTheme="minorEastAsia" w:hAnsiTheme="minorHAnsi" w:cstheme="minorBidi"/>
          <w:color w:val="000000" w:themeColor="text1"/>
          <w:szCs w:val="20"/>
        </w:rPr>
        <w:t>": [   {</w:t>
      </w:r>
    </w:p>
    <w:p w14:paraId="6BDA3B2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serverImageMessage</w:t>
      </w:r>
      <w:proofErr w:type="spellEnd"/>
      <w:r w:rsidRPr="00BF7C73">
        <w:rPr>
          <w:rFonts w:asciiTheme="minorHAnsi" w:eastAsiaTheme="minorEastAsia" w:hAnsiTheme="minorHAnsi" w:cstheme="minorBidi"/>
          <w:color w:val="000000" w:themeColor="text1"/>
          <w:szCs w:val="20"/>
        </w:rPr>
        <w:t>": "http://ipsolution.southindia.cloudapp.azure.com:8080/DHI/assets/test_user_bar_chart_hz_2019_07_11_16_08_33",</w:t>
      </w:r>
    </w:p>
    <w:p w14:paraId="2E1B3E6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tabularData</w:t>
      </w:r>
      <w:proofErr w:type="spellEnd"/>
      <w:r w:rsidRPr="00BF7C73">
        <w:rPr>
          <w:rFonts w:asciiTheme="minorHAnsi" w:eastAsiaTheme="minorEastAsia" w:hAnsiTheme="minorHAnsi" w:cstheme="minorBidi"/>
          <w:color w:val="000000" w:themeColor="text1"/>
          <w:szCs w:val="20"/>
        </w:rPr>
        <w:t>":       {</w:t>
      </w:r>
    </w:p>
    <w:p w14:paraId="6636A28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columNames</w:t>
      </w:r>
      <w:proofErr w:type="spellEnd"/>
      <w:r w:rsidRPr="00BF7C73">
        <w:rPr>
          <w:rFonts w:asciiTheme="minorHAnsi" w:eastAsiaTheme="minorEastAsia" w:hAnsiTheme="minorHAnsi" w:cstheme="minorBidi"/>
          <w:color w:val="000000" w:themeColor="text1"/>
          <w:szCs w:val="20"/>
        </w:rPr>
        <w:t>":          [</w:t>
      </w:r>
    </w:p>
    <w:p w14:paraId="5906FBF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BFC755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"region"</w:t>
      </w:r>
    </w:p>
    <w:p w14:paraId="1F2F53B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5AA7E2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"row":          [</w:t>
      </w:r>
    </w:p>
    <w:p w14:paraId="28B6514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558996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w:t>
      </w:r>
    </w:p>
    <w:p w14:paraId="630226B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493FEB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CA084B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50FEAB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"3364.8699999999994"</w:t>
      </w:r>
    </w:p>
    <w:p w14:paraId="5EAD76C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FB3995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80FB7D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E0D77C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"Brazil"</w:t>
      </w:r>
    </w:p>
    <w:p w14:paraId="25B89C4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650363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E3CE7C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19554B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18DF3DD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w:t>
      </w:r>
    </w:p>
    <w:p w14:paraId="4753CFF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55D604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A42D30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10A610D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"-3103.560000000001"</w:t>
      </w:r>
    </w:p>
    <w:p w14:paraId="4DE1513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7F5728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E37DD8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039F26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"CEEMA"</w:t>
      </w:r>
    </w:p>
    <w:p w14:paraId="0A16724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A2BD5F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EBCC82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B56CB4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BC0E6C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"3",</w:t>
      </w:r>
    </w:p>
    <w:p w14:paraId="1261B8B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49F8BB5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638F26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1B7E01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"5528.360000000001"</w:t>
      </w:r>
    </w:p>
    <w:p w14:paraId="761C8C3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03B630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1540AE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5032C1D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"Canada"</w:t>
      </w:r>
    </w:p>
    <w:p w14:paraId="464430D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112CE7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986CE8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3AE904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AE0B45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"4",</w:t>
      </w:r>
    </w:p>
    <w:p w14:paraId="0973B70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3740D18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CB2B69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F132EB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"3778.2200000000003"</w:t>
      </w:r>
    </w:p>
    <w:p w14:paraId="1DF52D3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1D3F93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C0D485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"columnName": "region",</w:t>
      </w:r>
    </w:p>
    <w:p w14:paraId="449E024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"China"</w:t>
      </w:r>
    </w:p>
    <w:p w14:paraId="7CC97C1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8AA373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51580D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4FB961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2BA953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"5",</w:t>
      </w:r>
    </w:p>
    <w:p w14:paraId="7AFC936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46B10BC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11D8DE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5D9FB7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"12545.090000000002"</w:t>
      </w:r>
    </w:p>
    <w:p w14:paraId="0690B33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837F42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59F998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6D26E0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"Cross Geo (Philip)"</w:t>
      </w:r>
    </w:p>
    <w:p w14:paraId="71D4823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093AF1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CB04FE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2F74A1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3E2E1A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"6",</w:t>
      </w:r>
    </w:p>
    <w:p w14:paraId="61F7701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C94645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3DA681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CD76E2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"3269.1800000000003"</w:t>
      </w:r>
    </w:p>
    <w:p w14:paraId="2FA9B26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C2EB46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6CC6F3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BD49FD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w:t>
      </w:r>
      <w:proofErr w:type="spellStart"/>
      <w:r w:rsidRPr="00BF7C73">
        <w:rPr>
          <w:rFonts w:asciiTheme="minorHAnsi" w:eastAsiaTheme="minorEastAsia" w:hAnsiTheme="minorHAnsi" w:cstheme="minorBidi"/>
          <w:color w:val="000000" w:themeColor="text1"/>
          <w:szCs w:val="20"/>
        </w:rPr>
        <w:t>DACH&amp;Russia</w:t>
      </w:r>
      <w:proofErr w:type="spellEnd"/>
      <w:r w:rsidRPr="00BF7C73">
        <w:rPr>
          <w:rFonts w:asciiTheme="minorHAnsi" w:eastAsiaTheme="minorEastAsia" w:hAnsiTheme="minorHAnsi" w:cstheme="minorBidi"/>
          <w:color w:val="000000" w:themeColor="text1"/>
          <w:szCs w:val="20"/>
        </w:rPr>
        <w:t>"</w:t>
      </w:r>
    </w:p>
    <w:p w14:paraId="170436A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7B04AD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13465E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23677E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EA1E39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"7",</w:t>
      </w:r>
    </w:p>
    <w:p w14:paraId="53A493B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BC46D9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69ACE89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29648FB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"3557.24"</w:t>
      </w:r>
    </w:p>
    <w:p w14:paraId="11E9968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93F897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58A43D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459A19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"France"</w:t>
      </w:r>
    </w:p>
    <w:p w14:paraId="3D98FBD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101523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ABC319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0C85D3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1AD6A5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"8",</w:t>
      </w:r>
    </w:p>
    <w:p w14:paraId="54D45CA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1F3211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74A93C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23141A5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"8021.320000000001"</w:t>
      </w:r>
    </w:p>
    <w:p w14:paraId="5542C49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D7D621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283EB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78FB5EE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"HSE"</w:t>
      </w:r>
    </w:p>
    <w:p w14:paraId="5E73BA7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8C6958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563D58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2047D2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1432A5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"9",</w:t>
      </w:r>
    </w:p>
    <w:p w14:paraId="38BB791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0B22019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2A4A0B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0B6DE5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"8738.320000000003"</w:t>
      </w:r>
    </w:p>
    <w:p w14:paraId="327D1A4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466121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AD1300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62C92C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"Hong Kong/Macau"</w:t>
      </w:r>
    </w:p>
    <w:p w14:paraId="1707970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93A1DB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6591FEF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CEE561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6A8C5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"10",</w:t>
      </w:r>
    </w:p>
    <w:p w14:paraId="6896144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095F17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35D491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CCA79B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"3388.34"</w:t>
      </w:r>
    </w:p>
    <w:p w14:paraId="5EABF9F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6A1FB3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F2FF99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E87436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"India"</w:t>
      </w:r>
    </w:p>
    <w:p w14:paraId="663120E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5C7318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5C2EC9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1FA542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B7C834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"11",</w:t>
      </w:r>
    </w:p>
    <w:p w14:paraId="52C57D2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D5F481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B5E5F8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E843D9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"-87.59000000000103"</w:t>
      </w:r>
    </w:p>
    <w:p w14:paraId="323CECB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6519D9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418834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1B70FC3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"Japan"</w:t>
      </w:r>
    </w:p>
    <w:p w14:paraId="588846A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F0C81B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DD910A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B6112D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61B933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"12",</w:t>
      </w:r>
    </w:p>
    <w:p w14:paraId="2AEBCD7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3337482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D87AF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0DF1BA9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"4351.42"</w:t>
      </w:r>
    </w:p>
    <w:p w14:paraId="0D90AFB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02B2C0E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EA000B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7B48444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"Korea"</w:t>
      </w:r>
    </w:p>
    <w:p w14:paraId="1E7103F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0B19AA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886F1E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BFB00D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75CDEE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"13",</w:t>
      </w:r>
    </w:p>
    <w:p w14:paraId="10DF00E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563198D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7C17FE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65543D7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"2489.0"</w:t>
      </w:r>
    </w:p>
    <w:p w14:paraId="6BC7172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FD04F5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57FC4F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11B34EA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"MCA"</w:t>
      </w:r>
    </w:p>
    <w:p w14:paraId="26DE501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9B344E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D66C40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A7C362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35A98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"14",</w:t>
      </w:r>
    </w:p>
    <w:p w14:paraId="27B50DC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7DDBF6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104391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A0F186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"1250.3399999999997"</w:t>
      </w:r>
    </w:p>
    <w:p w14:paraId="1028C4C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710A13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406707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61432E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"Mexico"</w:t>
      </w:r>
    </w:p>
    <w:p w14:paraId="6FF1CD4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A5D760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E851AB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35FDA1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F3D9F5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"15",</w:t>
      </w:r>
    </w:p>
    <w:p w14:paraId="7A17567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C5C654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FA707A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5DC581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"3677.4699999999993"</w:t>
      </w:r>
    </w:p>
    <w:p w14:paraId="612B874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DF269D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7D43BC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405D16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"NOE"</w:t>
      </w:r>
    </w:p>
    <w:p w14:paraId="4E3F384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5EF02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7300BB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93F505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CFADF8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"16",</w:t>
      </w:r>
    </w:p>
    <w:p w14:paraId="7F5EB69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F8F38D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4853BB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6651D08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"8759.600000000002"</w:t>
      </w:r>
    </w:p>
    <w:p w14:paraId="6BBA739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F1FEF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0CF14B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035B436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"SEA &amp; Taiwan"</w:t>
      </w:r>
    </w:p>
    <w:p w14:paraId="5F353E0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8995F3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E5D40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204331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627C5D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"17",</w:t>
      </w:r>
    </w:p>
    <w:p w14:paraId="4EDD27C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154B443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38422A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F316CF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"628.7599999999992"</w:t>
      </w:r>
    </w:p>
    <w:p w14:paraId="262EA1A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5FBDCE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A5773D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5803259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"SOE"</w:t>
      </w:r>
    </w:p>
    <w:p w14:paraId="0BC5033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0184EA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F8D82E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2E3C0E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66BD70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"18",</w:t>
      </w:r>
    </w:p>
    <w:p w14:paraId="7224E61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0C9C8D5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CE76CC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0544887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"2562.9100000000008"</w:t>
      </w:r>
    </w:p>
    <w:p w14:paraId="3133775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E7572F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AC7151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281CEA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"South Pacific"</w:t>
      </w:r>
    </w:p>
    <w:p w14:paraId="28E1C3B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81D542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8319FB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2C87FE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0DF8DA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"19",</w:t>
      </w:r>
    </w:p>
    <w:p w14:paraId="3B49CCC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1941E65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02DFDE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4F727B8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"-5142.219999999999"</w:t>
      </w:r>
    </w:p>
    <w:p w14:paraId="75F8F5F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B016A2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05287E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93571A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Central"</w:t>
      </w:r>
    </w:p>
    <w:p w14:paraId="425501D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2351CA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A981FC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909217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E54AC5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"20",</w:t>
      </w:r>
    </w:p>
    <w:p w14:paraId="6164599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1CE342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EB463E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2969B90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"5637.48"</w:t>
      </w:r>
    </w:p>
    <w:p w14:paraId="57EB79F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FB3A6D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A146E5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CD97FD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East"</w:t>
      </w:r>
    </w:p>
    <w:p w14:paraId="6F09D6C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780BC4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0C4982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10D391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35471BD"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"21",</w:t>
      </w:r>
    </w:p>
    <w:p w14:paraId="299C2A9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71AAEE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5B4E22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075402C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"4092.0499999999997"</w:t>
      </w:r>
    </w:p>
    <w:p w14:paraId="3CFA55C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B92E1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D2B470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04FF93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Federal"</w:t>
      </w:r>
    </w:p>
    <w:p w14:paraId="77184C2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A2E759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361303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2828CA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55B067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"22",</w:t>
      </w:r>
    </w:p>
    <w:p w14:paraId="1013B942"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5FB6CB0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297B24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109EDC0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"5557.930000000001"</w:t>
      </w:r>
    </w:p>
    <w:p w14:paraId="396BE60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B64006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66FED7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EF5F93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West"</w:t>
      </w:r>
    </w:p>
    <w:p w14:paraId="4D66D75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D61454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7ABB8F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31E3C57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A1AD84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"23",</w:t>
      </w:r>
    </w:p>
    <w:p w14:paraId="42E89754"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002427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1BBA31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66DAD6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"3585.27"</w:t>
      </w:r>
    </w:p>
    <w:p w14:paraId="28A2641F"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8E7BDF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D6FC296"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7388D91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"UK&amp;I"</w:t>
      </w:r>
    </w:p>
    <w:p w14:paraId="63FE520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E9CBED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51123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734D45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0C22FC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"24",</w:t>
      </w:r>
    </w:p>
    <w:p w14:paraId="14B06F1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4FA19D5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61EEFD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6BE4235B"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"3812.21"</w:t>
      </w:r>
    </w:p>
    <w:p w14:paraId="2A2D5DD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97687E1"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3479D1A"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D62CA8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"US-HSE"</w:t>
      </w:r>
    </w:p>
    <w:p w14:paraId="4200A650"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DF91BE9"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8B0931C"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9086E5E"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37ED3C8"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38F6C03"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"flip": "inactive",</w:t>
      </w:r>
    </w:p>
    <w:p w14:paraId="302F6617"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userQueryMessage</w:t>
      </w:r>
      <w:proofErr w:type="spellEnd"/>
      <w:r w:rsidRPr="00BF7C73">
        <w:rPr>
          <w:rFonts w:asciiTheme="minorHAnsi" w:eastAsiaTheme="minorEastAsia" w:hAnsiTheme="minorHAnsi" w:cstheme="minorBidi"/>
          <w:color w:val="000000" w:themeColor="text1"/>
          <w:szCs w:val="20"/>
        </w:rPr>
        <w:t>": "show me sales by region",</w:t>
      </w:r>
    </w:p>
    <w:p w14:paraId="256C404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imageUrl</w:t>
      </w:r>
      <w:proofErr w:type="spellEnd"/>
      <w:r w:rsidRPr="00BF7C73">
        <w:rPr>
          <w:rFonts w:asciiTheme="minorHAnsi" w:eastAsiaTheme="minorEastAsia" w:hAnsiTheme="minorHAnsi" w:cstheme="minorBidi"/>
          <w:color w:val="000000" w:themeColor="text1"/>
          <w:szCs w:val="20"/>
        </w:rPr>
        <w:t>": "C:/dhi_intelligence/AI/viz\\test_user_bar_chart_hz_2019_07_11_16_08_33.png"</w:t>
      </w:r>
    </w:p>
    <w:p w14:paraId="44EA6E95" w14:textId="77777777" w:rsidR="00BF7C73" w:rsidRPr="00BF7C73" w:rsidRDefault="00BF7C73" w:rsidP="00BF7C73">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6F9FFFC" w14:textId="70A129F6" w:rsidR="00BF7C73" w:rsidRDefault="00BF7C73" w:rsidP="00BF7C73">
      <w:pPr>
        <w:pStyle w:val="ParagraphText"/>
        <w:ind w:left="1440"/>
      </w:pPr>
      <w:r w:rsidRPr="00BF7C73">
        <w:rPr>
          <w:rFonts w:asciiTheme="minorHAnsi" w:eastAsiaTheme="minorEastAsia" w:hAnsiTheme="minorHAnsi" w:cstheme="minorBidi"/>
          <w:color w:val="000000" w:themeColor="text1"/>
          <w:szCs w:val="20"/>
        </w:rPr>
        <w:lastRenderedPageBreak/>
        <w:t>}]}</w:t>
      </w:r>
    </w:p>
    <w:p w14:paraId="78793440" w14:textId="77777777" w:rsidR="00BF7C73" w:rsidRPr="00BF7C73" w:rsidRDefault="00BF7C73" w:rsidP="00BF7C73"/>
    <w:p w14:paraId="1B5C95D1" w14:textId="6B855E00" w:rsidR="000F27D7" w:rsidRDefault="000F27D7" w:rsidP="000F27D7">
      <w:pPr>
        <w:pStyle w:val="Heading3"/>
        <w:ind w:left="1276" w:hanging="709"/>
        <w:rPr>
          <w:b w:val="0"/>
          <w:bCs w:val="0"/>
          <w:color w:val="000000" w:themeColor="text1"/>
          <w:sz w:val="24"/>
          <w:szCs w:val="24"/>
        </w:rPr>
      </w:pPr>
      <w:bookmarkStart w:id="45" w:name="_Toc25224978"/>
      <w:r>
        <w:rPr>
          <w:b w:val="0"/>
          <w:bCs w:val="0"/>
          <w:color w:val="000000" w:themeColor="text1"/>
          <w:sz w:val="24"/>
          <w:szCs w:val="24"/>
        </w:rPr>
        <w:t xml:space="preserve">API to refresh story </w:t>
      </w:r>
      <w:r w:rsidR="003E2E25">
        <w:rPr>
          <w:b w:val="0"/>
          <w:bCs w:val="0"/>
          <w:color w:val="000000" w:themeColor="text1"/>
          <w:sz w:val="24"/>
          <w:szCs w:val="24"/>
        </w:rPr>
        <w:t>items</w:t>
      </w:r>
      <w:r>
        <w:rPr>
          <w:b w:val="0"/>
          <w:bCs w:val="0"/>
          <w:color w:val="000000" w:themeColor="text1"/>
          <w:sz w:val="24"/>
          <w:szCs w:val="24"/>
        </w:rPr>
        <w:t xml:space="preserve"> </w:t>
      </w:r>
      <w:r w:rsidRPr="00844403">
        <w:rPr>
          <w:b w:val="0"/>
          <w:bCs w:val="0"/>
          <w:color w:val="000000" w:themeColor="text1"/>
          <w:sz w:val="24"/>
          <w:szCs w:val="24"/>
        </w:rPr>
        <w:t>:</w:t>
      </w:r>
      <w:bookmarkEnd w:id="45"/>
    </w:p>
    <w:p w14:paraId="72C36D42" w14:textId="77777777" w:rsidR="003E2E25" w:rsidRPr="00BC3C89" w:rsidRDefault="003E2E25" w:rsidP="003E2E25">
      <w:pPr>
        <w:ind w:left="993"/>
        <w:rPr>
          <w:color w:val="000000" w:themeColor="text1"/>
          <w:sz w:val="20"/>
          <w:szCs w:val="20"/>
        </w:rPr>
      </w:pPr>
      <w:r w:rsidRPr="00BC3C89">
        <w:rPr>
          <w:color w:val="000000" w:themeColor="text1"/>
          <w:sz w:val="20"/>
          <w:szCs w:val="20"/>
        </w:rPr>
        <w:t>Sample Request:</w:t>
      </w:r>
    </w:p>
    <w:p w14:paraId="4E437D2E" w14:textId="299D5C5F" w:rsidR="003E2E25" w:rsidRPr="00BC3C89" w:rsidRDefault="003E2E25" w:rsidP="003E2E25">
      <w:pPr>
        <w:ind w:left="993"/>
        <w:rPr>
          <w:color w:val="000000" w:themeColor="text1"/>
          <w:sz w:val="20"/>
          <w:szCs w:val="20"/>
        </w:rPr>
      </w:pPr>
      <w:r w:rsidRPr="00BC3C89">
        <w:rPr>
          <w:color w:val="000000" w:themeColor="text1"/>
          <w:sz w:val="20"/>
          <w:szCs w:val="20"/>
        </w:rPr>
        <w:t xml:space="preserve">URL </w:t>
      </w:r>
      <w:r w:rsidRPr="00BC3C89">
        <w:rPr>
          <w:color w:val="000000" w:themeColor="text1"/>
          <w:sz w:val="20"/>
          <w:szCs w:val="20"/>
        </w:rPr>
        <w:tab/>
      </w:r>
      <w:r w:rsidRPr="00BC3C89">
        <w:rPr>
          <w:color w:val="000000" w:themeColor="text1"/>
          <w:sz w:val="20"/>
          <w:szCs w:val="20"/>
        </w:rPr>
        <w:tab/>
      </w:r>
      <w:r w:rsidRPr="00BC3C89">
        <w:rPr>
          <w:color w:val="000000" w:themeColor="text1"/>
          <w:sz w:val="20"/>
          <w:szCs w:val="20"/>
        </w:rPr>
        <w:tab/>
        <w:t>: {Domain-Name</w:t>
      </w:r>
      <w:r>
        <w:rPr>
          <w:color w:val="000000" w:themeColor="text1"/>
          <w:sz w:val="20"/>
          <w:szCs w:val="20"/>
        </w:rPr>
        <w:t>}</w:t>
      </w:r>
      <w:r w:rsidRPr="003E2E25">
        <w:t xml:space="preserve"> </w:t>
      </w:r>
      <w:r w:rsidRPr="003E2E25">
        <w:rPr>
          <w:color w:val="000000" w:themeColor="text1"/>
          <w:sz w:val="20"/>
          <w:szCs w:val="20"/>
        </w:rPr>
        <w:t>/DHI/api/stories/refresh/{story-name}/{story-item-id}</w:t>
      </w:r>
    </w:p>
    <w:p w14:paraId="0E261F76" w14:textId="77777777" w:rsidR="003E2E25" w:rsidRPr="00BC3C89" w:rsidRDefault="003E2E25" w:rsidP="003E2E25">
      <w:pPr>
        <w:ind w:left="993"/>
        <w:rPr>
          <w:color w:val="000000" w:themeColor="text1"/>
          <w:sz w:val="20"/>
          <w:szCs w:val="20"/>
        </w:rPr>
      </w:pPr>
    </w:p>
    <w:p w14:paraId="6791ABDC" w14:textId="77777777" w:rsidR="003E2E25" w:rsidRPr="00BC3C89" w:rsidRDefault="003E2E25" w:rsidP="003E2E25">
      <w:pPr>
        <w:ind w:left="993"/>
        <w:rPr>
          <w:color w:val="000000" w:themeColor="text1"/>
          <w:sz w:val="20"/>
          <w:szCs w:val="20"/>
        </w:rPr>
      </w:pPr>
      <w:r w:rsidRPr="00BC3C89">
        <w:rPr>
          <w:color w:val="000000" w:themeColor="text1"/>
          <w:sz w:val="20"/>
          <w:szCs w:val="20"/>
        </w:rPr>
        <w:t xml:space="preserve">Method Type </w:t>
      </w:r>
      <w:r w:rsidRPr="00BC3C89">
        <w:rPr>
          <w:color w:val="000000" w:themeColor="text1"/>
          <w:sz w:val="20"/>
          <w:szCs w:val="20"/>
        </w:rPr>
        <w:tab/>
      </w:r>
      <w:r>
        <w:rPr>
          <w:color w:val="000000" w:themeColor="text1"/>
          <w:sz w:val="20"/>
          <w:szCs w:val="20"/>
        </w:rPr>
        <w:tab/>
      </w:r>
      <w:r w:rsidRPr="00BC3C89">
        <w:rPr>
          <w:color w:val="000000" w:themeColor="text1"/>
          <w:sz w:val="20"/>
          <w:szCs w:val="20"/>
        </w:rPr>
        <w:t xml:space="preserve">: </w:t>
      </w:r>
      <w:r>
        <w:rPr>
          <w:color w:val="000000" w:themeColor="text1"/>
          <w:sz w:val="20"/>
          <w:szCs w:val="20"/>
        </w:rPr>
        <w:t>GET</w:t>
      </w:r>
    </w:p>
    <w:p w14:paraId="5A7B0763" w14:textId="77777777" w:rsidR="003E2E25" w:rsidRPr="00BC3C89" w:rsidRDefault="003E2E25" w:rsidP="003E2E25">
      <w:pPr>
        <w:ind w:left="993"/>
        <w:rPr>
          <w:color w:val="000000" w:themeColor="text1"/>
          <w:sz w:val="20"/>
          <w:szCs w:val="20"/>
        </w:rPr>
      </w:pPr>
    </w:p>
    <w:p w14:paraId="3CD75375" w14:textId="77777777" w:rsidR="003E2E25" w:rsidRDefault="003E2E25" w:rsidP="003E2E25">
      <w:pPr>
        <w:ind w:left="993"/>
        <w:rPr>
          <w:color w:val="000000" w:themeColor="text1"/>
          <w:sz w:val="20"/>
          <w:szCs w:val="20"/>
        </w:rPr>
      </w:pPr>
      <w:r w:rsidRPr="009D1CF7">
        <w:rPr>
          <w:color w:val="000000" w:themeColor="text1"/>
          <w:sz w:val="20"/>
          <w:szCs w:val="20"/>
        </w:rPr>
        <w:t>Query Parameter</w:t>
      </w:r>
      <w:r>
        <w:rPr>
          <w:color w:val="000000" w:themeColor="text1"/>
          <w:sz w:val="20"/>
          <w:szCs w:val="20"/>
        </w:rPr>
        <w:t xml:space="preserve"> : NA</w:t>
      </w:r>
    </w:p>
    <w:p w14:paraId="76106A61" w14:textId="77777777" w:rsidR="003E2E25" w:rsidRDefault="003E2E25" w:rsidP="003E2E25">
      <w:pPr>
        <w:ind w:left="993"/>
        <w:rPr>
          <w:color w:val="000000" w:themeColor="text1"/>
          <w:sz w:val="20"/>
          <w:szCs w:val="20"/>
        </w:rPr>
      </w:pPr>
      <w:r>
        <w:rPr>
          <w:color w:val="000000" w:themeColor="text1"/>
          <w:sz w:val="20"/>
          <w:szCs w:val="20"/>
        </w:rPr>
        <w:t xml:space="preserve">Path Parameter : </w:t>
      </w:r>
    </w:p>
    <w:p w14:paraId="184DFC34" w14:textId="2C41DEE3" w:rsidR="003E2E25" w:rsidRPr="003E2E25" w:rsidRDefault="003E2E25" w:rsidP="003E2E25">
      <w:pPr>
        <w:ind w:left="993" w:firstLine="447"/>
        <w:rPr>
          <w:color w:val="000000" w:themeColor="text1"/>
          <w:sz w:val="20"/>
          <w:szCs w:val="20"/>
        </w:rPr>
      </w:pPr>
      <w:r w:rsidRPr="003E2E25">
        <w:rPr>
          <w:color w:val="000000" w:themeColor="text1"/>
          <w:sz w:val="20"/>
          <w:szCs w:val="20"/>
        </w:rPr>
        <w:t>story-name : &lt;</w:t>
      </w:r>
      <w:proofErr w:type="spellStart"/>
      <w:r w:rsidRPr="003E2E25">
        <w:rPr>
          <w:color w:val="000000" w:themeColor="text1"/>
          <w:sz w:val="20"/>
          <w:szCs w:val="20"/>
        </w:rPr>
        <w:t>testStoryForRefresh</w:t>
      </w:r>
      <w:proofErr w:type="spellEnd"/>
      <w:r w:rsidRPr="003E2E25">
        <w:rPr>
          <w:color w:val="000000" w:themeColor="text1"/>
          <w:sz w:val="20"/>
          <w:szCs w:val="20"/>
        </w:rPr>
        <w:t>&gt;</w:t>
      </w:r>
    </w:p>
    <w:p w14:paraId="2BA977F6" w14:textId="02D1233F" w:rsidR="003E2E25" w:rsidRPr="009D1CF7" w:rsidRDefault="003E2E25" w:rsidP="003E2E25">
      <w:pPr>
        <w:ind w:left="993" w:firstLine="447"/>
        <w:rPr>
          <w:color w:val="000000" w:themeColor="text1"/>
          <w:sz w:val="20"/>
          <w:szCs w:val="20"/>
        </w:rPr>
      </w:pPr>
      <w:r w:rsidRPr="003E2E25">
        <w:rPr>
          <w:color w:val="000000" w:themeColor="text1"/>
          <w:sz w:val="20"/>
          <w:szCs w:val="20"/>
        </w:rPr>
        <w:t>story-item-id : &lt;</w:t>
      </w:r>
      <w:proofErr w:type="spellStart"/>
      <w:r w:rsidRPr="003E2E25">
        <w:rPr>
          <w:color w:val="000000" w:themeColor="text1"/>
          <w:sz w:val="20"/>
          <w:szCs w:val="20"/>
        </w:rPr>
        <w:t>storyItemId</w:t>
      </w:r>
      <w:proofErr w:type="spellEnd"/>
      <w:r w:rsidRPr="003E2E25">
        <w:rPr>
          <w:color w:val="000000" w:themeColor="text1"/>
          <w:sz w:val="20"/>
          <w:szCs w:val="20"/>
        </w:rPr>
        <w:t xml:space="preserve"> Value&gt;</w:t>
      </w:r>
    </w:p>
    <w:p w14:paraId="1F6BE4A6" w14:textId="77777777" w:rsidR="003E2E25" w:rsidRPr="009D1CF7" w:rsidRDefault="003E2E25" w:rsidP="003E2E25">
      <w:pPr>
        <w:ind w:left="993"/>
        <w:rPr>
          <w:color w:val="000000" w:themeColor="text1"/>
          <w:sz w:val="20"/>
          <w:szCs w:val="20"/>
        </w:rPr>
      </w:pPr>
    </w:p>
    <w:p w14:paraId="092F6456" w14:textId="77777777" w:rsidR="003E2E25" w:rsidRPr="009D1CF7" w:rsidRDefault="003E2E25" w:rsidP="003E2E25">
      <w:pPr>
        <w:ind w:left="993"/>
        <w:rPr>
          <w:color w:val="000000" w:themeColor="text1"/>
          <w:sz w:val="20"/>
          <w:szCs w:val="20"/>
        </w:rPr>
      </w:pPr>
      <w:r w:rsidRPr="009D1CF7">
        <w:rPr>
          <w:color w:val="000000" w:themeColor="text1"/>
          <w:sz w:val="20"/>
          <w:szCs w:val="20"/>
        </w:rPr>
        <w:t>Request Header:</w:t>
      </w:r>
    </w:p>
    <w:p w14:paraId="7A28FB46" w14:textId="77777777" w:rsidR="003E2E25" w:rsidRPr="009D1CF7" w:rsidRDefault="003E2E25" w:rsidP="003E2E25">
      <w:pPr>
        <w:ind w:left="993"/>
        <w:rPr>
          <w:color w:val="000000" w:themeColor="text1"/>
          <w:sz w:val="20"/>
          <w:szCs w:val="20"/>
        </w:rPr>
      </w:pPr>
      <w:r w:rsidRPr="009D1CF7">
        <w:rPr>
          <w:color w:val="000000" w:themeColor="text1"/>
          <w:sz w:val="20"/>
          <w:szCs w:val="20"/>
        </w:rPr>
        <w:tab/>
        <w:t>accept : application/json</w:t>
      </w:r>
    </w:p>
    <w:p w14:paraId="113CA9F0" w14:textId="77777777" w:rsidR="003E2E25" w:rsidRPr="009D1CF7" w:rsidRDefault="003E2E25" w:rsidP="003E2E25">
      <w:pPr>
        <w:ind w:left="993"/>
        <w:rPr>
          <w:color w:val="000000" w:themeColor="text1"/>
          <w:sz w:val="20"/>
          <w:szCs w:val="20"/>
        </w:rPr>
      </w:pPr>
      <w:r w:rsidRPr="009D1CF7">
        <w:rPr>
          <w:color w:val="000000" w:themeColor="text1"/>
          <w:sz w:val="20"/>
          <w:szCs w:val="20"/>
        </w:rPr>
        <w:tab/>
        <w:t xml:space="preserve">content-type : </w:t>
      </w:r>
      <w:r>
        <w:rPr>
          <w:color w:val="000000" w:themeColor="text1"/>
          <w:sz w:val="20"/>
          <w:szCs w:val="20"/>
        </w:rPr>
        <w:t>application/json</w:t>
      </w:r>
    </w:p>
    <w:p w14:paraId="5F501941" w14:textId="77777777" w:rsidR="003E2E25" w:rsidRDefault="003E2E25" w:rsidP="003E2E25">
      <w:pPr>
        <w:ind w:left="993"/>
        <w:rPr>
          <w:color w:val="000000" w:themeColor="text1"/>
          <w:sz w:val="20"/>
          <w:szCs w:val="20"/>
        </w:rPr>
      </w:pPr>
    </w:p>
    <w:p w14:paraId="1EE5ADE1" w14:textId="77777777" w:rsidR="003E2E25" w:rsidRDefault="003E2E25" w:rsidP="003E2E25">
      <w:pPr>
        <w:ind w:left="1440"/>
        <w:rPr>
          <w:color w:val="000000" w:themeColor="text1"/>
          <w:sz w:val="20"/>
          <w:szCs w:val="20"/>
        </w:rPr>
      </w:pPr>
    </w:p>
    <w:p w14:paraId="6C4C4D5A" w14:textId="77777777" w:rsidR="003E2E25" w:rsidRPr="00B905CF" w:rsidRDefault="003E2E25" w:rsidP="003E2E25">
      <w:pPr>
        <w:ind w:firstLine="720"/>
        <w:rPr>
          <w:color w:val="000000" w:themeColor="text1"/>
          <w:sz w:val="20"/>
          <w:szCs w:val="20"/>
        </w:rPr>
      </w:pPr>
      <w:r w:rsidRPr="00B905CF">
        <w:rPr>
          <w:color w:val="000000" w:themeColor="text1"/>
          <w:sz w:val="20"/>
          <w:szCs w:val="20"/>
        </w:rPr>
        <w:t>Sample Response :</w:t>
      </w:r>
    </w:p>
    <w:p w14:paraId="464073E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{"stories": [{</w:t>
      </w:r>
    </w:p>
    <w:p w14:paraId="31AA2DB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storyTitle</w:t>
      </w:r>
      <w:proofErr w:type="spellEnd"/>
      <w:r w:rsidRPr="00BF7C73">
        <w:rPr>
          <w:rFonts w:asciiTheme="minorHAnsi" w:eastAsiaTheme="minorEastAsia" w:hAnsiTheme="minorHAnsi" w:cstheme="minorBidi"/>
          <w:color w:val="000000" w:themeColor="text1"/>
          <w:szCs w:val="20"/>
        </w:rPr>
        <w:t>": "</w:t>
      </w:r>
      <w:proofErr w:type="spellStart"/>
      <w:r w:rsidRPr="00BF7C73">
        <w:rPr>
          <w:rFonts w:asciiTheme="minorHAnsi" w:eastAsiaTheme="minorEastAsia" w:hAnsiTheme="minorHAnsi" w:cstheme="minorBidi"/>
          <w:color w:val="000000" w:themeColor="text1"/>
          <w:szCs w:val="20"/>
        </w:rPr>
        <w:t>testStoryForRefresh</w:t>
      </w:r>
      <w:proofErr w:type="spellEnd"/>
      <w:r w:rsidRPr="00BF7C73">
        <w:rPr>
          <w:rFonts w:asciiTheme="minorHAnsi" w:eastAsiaTheme="minorEastAsia" w:hAnsiTheme="minorHAnsi" w:cstheme="minorBidi"/>
          <w:color w:val="000000" w:themeColor="text1"/>
          <w:szCs w:val="20"/>
        </w:rPr>
        <w:t>",</w:t>
      </w:r>
    </w:p>
    <w:p w14:paraId="68A8C16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"timestamp": 1562839435761,</w:t>
      </w:r>
    </w:p>
    <w:p w14:paraId="2D10C39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storyItem</w:t>
      </w:r>
      <w:proofErr w:type="spellEnd"/>
      <w:r w:rsidRPr="00BF7C73">
        <w:rPr>
          <w:rFonts w:asciiTheme="minorHAnsi" w:eastAsiaTheme="minorEastAsia" w:hAnsiTheme="minorHAnsi" w:cstheme="minorBidi"/>
          <w:color w:val="000000" w:themeColor="text1"/>
          <w:szCs w:val="20"/>
        </w:rPr>
        <w:t>": [   {</w:t>
      </w:r>
    </w:p>
    <w:p w14:paraId="772D628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serverImageMessage</w:t>
      </w:r>
      <w:proofErr w:type="spellEnd"/>
      <w:r w:rsidRPr="00BF7C73">
        <w:rPr>
          <w:rFonts w:asciiTheme="minorHAnsi" w:eastAsiaTheme="minorEastAsia" w:hAnsiTheme="minorHAnsi" w:cstheme="minorBidi"/>
          <w:color w:val="000000" w:themeColor="text1"/>
          <w:szCs w:val="20"/>
        </w:rPr>
        <w:t>": "http://ipsolution.southindia.cloudapp.azure.com:8080/DHI/assets/test_user_bar_chart_hz_2019_07_11_16_08_33",</w:t>
      </w:r>
    </w:p>
    <w:p w14:paraId="2328F47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tabularData</w:t>
      </w:r>
      <w:proofErr w:type="spellEnd"/>
      <w:r w:rsidRPr="00BF7C73">
        <w:rPr>
          <w:rFonts w:asciiTheme="minorHAnsi" w:eastAsiaTheme="minorEastAsia" w:hAnsiTheme="minorHAnsi" w:cstheme="minorBidi"/>
          <w:color w:val="000000" w:themeColor="text1"/>
          <w:szCs w:val="20"/>
        </w:rPr>
        <w:t>":       {</w:t>
      </w:r>
    </w:p>
    <w:p w14:paraId="7537279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columNames</w:t>
      </w:r>
      <w:proofErr w:type="spellEnd"/>
      <w:r w:rsidRPr="00BF7C73">
        <w:rPr>
          <w:rFonts w:asciiTheme="minorHAnsi" w:eastAsiaTheme="minorEastAsia" w:hAnsiTheme="minorHAnsi" w:cstheme="minorBidi"/>
          <w:color w:val="000000" w:themeColor="text1"/>
          <w:szCs w:val="20"/>
        </w:rPr>
        <w:t>":          [</w:t>
      </w:r>
    </w:p>
    <w:p w14:paraId="5FF7763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37F279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"region"</w:t>
      </w:r>
    </w:p>
    <w:p w14:paraId="301DF51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850402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"row":          [</w:t>
      </w:r>
    </w:p>
    <w:p w14:paraId="09BA1F5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4511A2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w:t>
      </w:r>
    </w:p>
    <w:p w14:paraId="76654A4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26E0105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CDEAAA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0545772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"3364.8699999999994"</w:t>
      </w:r>
    </w:p>
    <w:p w14:paraId="54F7D1C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237A04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6B0B92B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6092E2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"Brazil"</w:t>
      </w:r>
    </w:p>
    <w:p w14:paraId="193D8C8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944ED8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458859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309EB3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9266E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w:t>
      </w:r>
    </w:p>
    <w:p w14:paraId="6182099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54B72B7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20A675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42C486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"-3103.560000000001"</w:t>
      </w:r>
    </w:p>
    <w:p w14:paraId="21E28DA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B6131A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AB9F84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B75BEB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"CEEMA"</w:t>
      </w:r>
    </w:p>
    <w:p w14:paraId="2F232C6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36C54A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DF8323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5ABD7A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C7DE44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"3",</w:t>
      </w:r>
    </w:p>
    <w:p w14:paraId="44AC8A1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2A3A2A3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4731B2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1EE4D14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"5528.360000000001"</w:t>
      </w:r>
    </w:p>
    <w:p w14:paraId="4B3E4AA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FC357D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40DA52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A859F0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"Canada"</w:t>
      </w:r>
    </w:p>
    <w:p w14:paraId="0332FC6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609D6F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28933A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490522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FADA2D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"4",</w:t>
      </w:r>
    </w:p>
    <w:p w14:paraId="234D4DA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7A8CBF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1A4D94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C316FB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"3778.2200000000003"</w:t>
      </w:r>
    </w:p>
    <w:p w14:paraId="4F98567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238EA0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C777C4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0EE809F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"China"</w:t>
      </w:r>
    </w:p>
    <w:p w14:paraId="76D3DFF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944C5C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E64274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342B8C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1B7DE7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"5",</w:t>
      </w:r>
    </w:p>
    <w:p w14:paraId="75DF820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1A8D54B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AF7AD3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4ABE2FA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"12545.090000000002"</w:t>
      </w:r>
    </w:p>
    <w:p w14:paraId="7D3673A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D00B08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E810E7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0815133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"Cross Geo (Philip)"</w:t>
      </w:r>
    </w:p>
    <w:p w14:paraId="2B8F2E5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EF0FDF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E4BE86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120E64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62E363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"6",</w:t>
      </w:r>
    </w:p>
    <w:p w14:paraId="05E387E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04E2205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1FF2E2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659B514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"3269.1800000000003"</w:t>
      </w:r>
    </w:p>
    <w:p w14:paraId="128933C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495561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0141AD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7E56F20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w:t>
      </w:r>
      <w:proofErr w:type="spellStart"/>
      <w:r w:rsidRPr="00BF7C73">
        <w:rPr>
          <w:rFonts w:asciiTheme="minorHAnsi" w:eastAsiaTheme="minorEastAsia" w:hAnsiTheme="minorHAnsi" w:cstheme="minorBidi"/>
          <w:color w:val="000000" w:themeColor="text1"/>
          <w:szCs w:val="20"/>
        </w:rPr>
        <w:t>DACH&amp;Russia</w:t>
      </w:r>
      <w:proofErr w:type="spellEnd"/>
      <w:r w:rsidRPr="00BF7C73">
        <w:rPr>
          <w:rFonts w:asciiTheme="minorHAnsi" w:eastAsiaTheme="minorEastAsia" w:hAnsiTheme="minorHAnsi" w:cstheme="minorBidi"/>
          <w:color w:val="000000" w:themeColor="text1"/>
          <w:szCs w:val="20"/>
        </w:rPr>
        <w:t>"</w:t>
      </w:r>
    </w:p>
    <w:p w14:paraId="688F4E9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5CC7715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53F90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286A83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2F011C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"7",</w:t>
      </w:r>
    </w:p>
    <w:p w14:paraId="7EE8052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261A394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71434B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D37BEE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"3557.24"</w:t>
      </w:r>
    </w:p>
    <w:p w14:paraId="1EA37D0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0FF8E7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708614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7891E5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"France"</w:t>
      </w:r>
    </w:p>
    <w:p w14:paraId="725EA9D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4A708C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707B7F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2A69F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C30B2C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"8",</w:t>
      </w:r>
    </w:p>
    <w:p w14:paraId="03483C8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05473A5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896355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589F0C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"8021.320000000001"</w:t>
      </w:r>
    </w:p>
    <w:p w14:paraId="27E65E7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BC1DEE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7922E0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DFD572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"HSE"</w:t>
      </w:r>
    </w:p>
    <w:p w14:paraId="2B064AD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B72E15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13AC2E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653258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ED291C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"9",</w:t>
      </w:r>
    </w:p>
    <w:p w14:paraId="1F2EE63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541C57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741FE2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29C05C1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"8738.320000000003"</w:t>
      </w:r>
    </w:p>
    <w:p w14:paraId="539A899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9E5E5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897328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B7A8B4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"Hong Kong/Macau"</w:t>
      </w:r>
    </w:p>
    <w:p w14:paraId="673F31D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E68AEC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10694D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488AF9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AC4B8C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"10",</w:t>
      </w:r>
    </w:p>
    <w:p w14:paraId="77F269D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29D4118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7B09A5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D1DEDF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"3388.34"</w:t>
      </w:r>
    </w:p>
    <w:p w14:paraId="603E3DC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ED58FA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1F3E92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543886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"India"</w:t>
      </w:r>
    </w:p>
    <w:p w14:paraId="7AD5BE1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4EAB2A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D3938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1D0193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764CF4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"11",</w:t>
      </w:r>
    </w:p>
    <w:p w14:paraId="31702D9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37918AB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583634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C854C1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"-87.59000000000103"</w:t>
      </w:r>
    </w:p>
    <w:p w14:paraId="20C6489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1DB57C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6C2D9A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7C25121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"Japan"</w:t>
      </w:r>
    </w:p>
    <w:p w14:paraId="3534EE0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A9D4AF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F51518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DB073B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35531F2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"12",</w:t>
      </w:r>
    </w:p>
    <w:p w14:paraId="50DDCF9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87199D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927999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2F3CBA9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"4351.42"</w:t>
      </w:r>
    </w:p>
    <w:p w14:paraId="47CFAA5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4C6CA3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949389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90CB5B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"Korea"</w:t>
      </w:r>
    </w:p>
    <w:p w14:paraId="27A35A6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0CF50F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C612A9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6AC5C3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D5A96F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"13",</w:t>
      </w:r>
    </w:p>
    <w:p w14:paraId="175FBFD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4F4FFAE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A59D25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2E79D6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"2489.0"</w:t>
      </w:r>
    </w:p>
    <w:p w14:paraId="3A8DBEE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E05E0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C843DC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842283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"MCA"</w:t>
      </w:r>
    </w:p>
    <w:p w14:paraId="5D0CF58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53352E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D00E14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5CF4DD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CE9096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"14",</w:t>
      </w:r>
    </w:p>
    <w:p w14:paraId="231B141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0DE24A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531B96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1FA31D0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"1250.3399999999997"</w:t>
      </w:r>
    </w:p>
    <w:p w14:paraId="4F9D899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9B4E70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C0F208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"columnName": "region",</w:t>
      </w:r>
    </w:p>
    <w:p w14:paraId="4B609F7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"Mexico"</w:t>
      </w:r>
    </w:p>
    <w:p w14:paraId="54D31ED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25383F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8FB3EE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9A7F98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C1CAE4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"15",</w:t>
      </w:r>
    </w:p>
    <w:p w14:paraId="335775F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3D56900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CE1297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24FFFBB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"3677.4699999999993"</w:t>
      </w:r>
    </w:p>
    <w:p w14:paraId="0B696F2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6D92D4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4AB43B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9521A3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"NOE"</w:t>
      </w:r>
    </w:p>
    <w:p w14:paraId="4DC4ECE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6C023F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431A03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EDC28C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F147EF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"16",</w:t>
      </w:r>
    </w:p>
    <w:p w14:paraId="105746B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F4169F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B8A45F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2AB526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"8759.600000000002"</w:t>
      </w:r>
    </w:p>
    <w:p w14:paraId="1183FC7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F789DE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14D428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2BFE696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"SEA &amp; Taiwan"</w:t>
      </w:r>
    </w:p>
    <w:p w14:paraId="5A1E298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22CC23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A248AF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6F3A8F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CA56B3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"17",</w:t>
      </w:r>
    </w:p>
    <w:p w14:paraId="010ED6E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31571F0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764F2C5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5664B2D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"628.7599999999992"</w:t>
      </w:r>
    </w:p>
    <w:p w14:paraId="702D272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F43456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2CB4D0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C56C4A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"SOE"</w:t>
      </w:r>
    </w:p>
    <w:p w14:paraId="57C2527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4E19FE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EC12FF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45B2ED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921BD6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"18",</w:t>
      </w:r>
    </w:p>
    <w:p w14:paraId="5E6C38E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8D045B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90E8B9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6E0DF61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"2562.9100000000008"</w:t>
      </w:r>
    </w:p>
    <w:p w14:paraId="28A6F98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8C0290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EF2E21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76D8391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"South Pacific"</w:t>
      </w:r>
    </w:p>
    <w:p w14:paraId="6012EBC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0EB91E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848FA4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2B6217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02F1B4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"19",</w:t>
      </w:r>
    </w:p>
    <w:p w14:paraId="6A35C04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2B1EC6C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6BB94D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754A7EF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"-5142.219999999999"</w:t>
      </w:r>
    </w:p>
    <w:p w14:paraId="45F652D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5D45B5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EC2028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3E71B8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Central"</w:t>
      </w:r>
    </w:p>
    <w:p w14:paraId="1416FB6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0B6981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07F4D09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5F319D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A32C63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"20",</w:t>
      </w:r>
    </w:p>
    <w:p w14:paraId="38EAEA8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2734CA0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F37988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02E45EE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"5637.48"</w:t>
      </w:r>
    </w:p>
    <w:p w14:paraId="0E1952D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C8B6E7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C1A188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602C0DE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East"</w:t>
      </w:r>
    </w:p>
    <w:p w14:paraId="151EDB8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BD84D6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41EBC0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A1FBD7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EB5750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"21",</w:t>
      </w:r>
    </w:p>
    <w:p w14:paraId="0257308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5EDCAF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E8F4ADB"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0A37931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"4092.0499999999997"</w:t>
      </w:r>
    </w:p>
    <w:p w14:paraId="1112C9F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18DB2F8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BBAE7E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3C5F093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Federal"</w:t>
      </w:r>
    </w:p>
    <w:p w14:paraId="24F178B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EB005D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1DD571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362A72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AB2896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"22",</w:t>
      </w:r>
    </w:p>
    <w:p w14:paraId="6E4E549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4E10F23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B28E01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6A2A212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"5557.930000000001"</w:t>
      </w:r>
    </w:p>
    <w:p w14:paraId="6D46E1F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5357597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90FB53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AA9004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 West"</w:t>
      </w:r>
    </w:p>
    <w:p w14:paraId="507BE40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BE7CAA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4655D73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62E001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DC66B85"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"23",</w:t>
      </w:r>
    </w:p>
    <w:p w14:paraId="101775C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6F0E306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E64BD5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49C049E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"3585.27"</w:t>
      </w:r>
    </w:p>
    <w:p w14:paraId="70E035E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481AD7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DE8D5D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4860A5F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"UK&amp;I"</w:t>
      </w:r>
    </w:p>
    <w:p w14:paraId="3ECC078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449266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553E46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2E6E6E8E"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5D94125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rowNumber</w:t>
      </w:r>
      <w:proofErr w:type="spellEnd"/>
      <w:r w:rsidRPr="00BF7C73">
        <w:rPr>
          <w:rFonts w:asciiTheme="minorHAnsi" w:eastAsiaTheme="minorEastAsia" w:hAnsiTheme="minorHAnsi" w:cstheme="minorBidi"/>
          <w:color w:val="000000" w:themeColor="text1"/>
          <w:szCs w:val="20"/>
        </w:rPr>
        <w:t>": "24",</w:t>
      </w:r>
    </w:p>
    <w:p w14:paraId="14900B11"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columnValues</w:t>
      </w:r>
      <w:proofErr w:type="spellEnd"/>
      <w:r w:rsidRPr="00BF7C73">
        <w:rPr>
          <w:rFonts w:asciiTheme="minorHAnsi" w:eastAsiaTheme="minorEastAsia" w:hAnsiTheme="minorHAnsi" w:cstheme="minorBidi"/>
          <w:color w:val="000000" w:themeColor="text1"/>
          <w:szCs w:val="20"/>
        </w:rPr>
        <w:t>":                [</w:t>
      </w:r>
    </w:p>
    <w:p w14:paraId="750549E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6F08AF0"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"sum(</w:t>
      </w:r>
      <w:proofErr w:type="spellStart"/>
      <w:r w:rsidRPr="00BF7C73">
        <w:rPr>
          <w:rFonts w:asciiTheme="minorHAnsi" w:eastAsiaTheme="minorEastAsia" w:hAnsiTheme="minorHAnsi" w:cstheme="minorBidi"/>
          <w:color w:val="000000" w:themeColor="text1"/>
          <w:szCs w:val="20"/>
        </w:rPr>
        <w:t>bookingamt</w:t>
      </w:r>
      <w:proofErr w:type="spellEnd"/>
      <w:r w:rsidRPr="00BF7C73">
        <w:rPr>
          <w:rFonts w:asciiTheme="minorHAnsi" w:eastAsiaTheme="minorEastAsia" w:hAnsiTheme="minorHAnsi" w:cstheme="minorBidi"/>
          <w:color w:val="000000" w:themeColor="text1"/>
          <w:szCs w:val="20"/>
        </w:rPr>
        <w:t>)",</w:t>
      </w:r>
    </w:p>
    <w:p w14:paraId="350F149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"3812.21"</w:t>
      </w:r>
    </w:p>
    <w:p w14:paraId="1E95EB47"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86FD762"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5A6CD9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"columnName": "region",</w:t>
      </w:r>
    </w:p>
    <w:p w14:paraId="1B296DBA"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columnValue</w:t>
      </w:r>
      <w:proofErr w:type="spellEnd"/>
      <w:r w:rsidRPr="00BF7C73">
        <w:rPr>
          <w:rFonts w:asciiTheme="minorHAnsi" w:eastAsiaTheme="minorEastAsia" w:hAnsiTheme="minorHAnsi" w:cstheme="minorBidi"/>
          <w:color w:val="000000" w:themeColor="text1"/>
          <w:szCs w:val="20"/>
        </w:rPr>
        <w:t>": "US-HSE"</w:t>
      </w:r>
    </w:p>
    <w:p w14:paraId="1F632CA6"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AB498FF"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3D5E4D6C"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65CCF974"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038AD373"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lastRenderedPageBreak/>
        <w:t xml:space="preserve">      },</w:t>
      </w:r>
    </w:p>
    <w:p w14:paraId="7FDEA35D"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"flip": "inactive",</w:t>
      </w:r>
    </w:p>
    <w:p w14:paraId="1B2E16A8"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userQueryMessage</w:t>
      </w:r>
      <w:proofErr w:type="spellEnd"/>
      <w:r w:rsidRPr="00BF7C73">
        <w:rPr>
          <w:rFonts w:asciiTheme="minorHAnsi" w:eastAsiaTheme="minorEastAsia" w:hAnsiTheme="minorHAnsi" w:cstheme="minorBidi"/>
          <w:color w:val="000000" w:themeColor="text1"/>
          <w:szCs w:val="20"/>
        </w:rPr>
        <w:t>": "show me sales by region",</w:t>
      </w:r>
    </w:p>
    <w:p w14:paraId="5227E5D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roofErr w:type="spellStart"/>
      <w:r w:rsidRPr="00BF7C73">
        <w:rPr>
          <w:rFonts w:asciiTheme="minorHAnsi" w:eastAsiaTheme="minorEastAsia" w:hAnsiTheme="minorHAnsi" w:cstheme="minorBidi"/>
          <w:color w:val="000000" w:themeColor="text1"/>
          <w:szCs w:val="20"/>
        </w:rPr>
        <w:t>imageUrl</w:t>
      </w:r>
      <w:proofErr w:type="spellEnd"/>
      <w:r w:rsidRPr="00BF7C73">
        <w:rPr>
          <w:rFonts w:asciiTheme="minorHAnsi" w:eastAsiaTheme="minorEastAsia" w:hAnsiTheme="minorHAnsi" w:cstheme="minorBidi"/>
          <w:color w:val="000000" w:themeColor="text1"/>
          <w:szCs w:val="20"/>
        </w:rPr>
        <w:t>": "C:/dhi_intelligence/AI/viz\\test_user_bar_chart_hz_2019_07_11_16_08_33.png"</w:t>
      </w:r>
    </w:p>
    <w:p w14:paraId="5FA9A639" w14:textId="77777777" w:rsidR="003E2E25" w:rsidRPr="00BF7C73" w:rsidRDefault="003E2E25" w:rsidP="003E2E25">
      <w:pPr>
        <w:pStyle w:val="ParagraphText"/>
        <w:ind w:left="1440"/>
        <w:rPr>
          <w:rFonts w:asciiTheme="minorHAnsi" w:eastAsiaTheme="minorEastAsia" w:hAnsiTheme="minorHAnsi" w:cstheme="minorBidi"/>
          <w:color w:val="000000" w:themeColor="text1"/>
          <w:szCs w:val="20"/>
        </w:rPr>
      </w:pPr>
      <w:r w:rsidRPr="00BF7C73">
        <w:rPr>
          <w:rFonts w:asciiTheme="minorHAnsi" w:eastAsiaTheme="minorEastAsia" w:hAnsiTheme="minorHAnsi" w:cstheme="minorBidi"/>
          <w:color w:val="000000" w:themeColor="text1"/>
          <w:szCs w:val="20"/>
        </w:rPr>
        <w:t xml:space="preserve">   }]</w:t>
      </w:r>
    </w:p>
    <w:p w14:paraId="74D19A99" w14:textId="0A5AC43C" w:rsidR="00BF7C73" w:rsidRPr="00CB6AEB" w:rsidRDefault="003E2E25" w:rsidP="003E2E25">
      <w:pPr>
        <w:rPr>
          <w:color w:val="000000" w:themeColor="text1"/>
          <w:sz w:val="20"/>
          <w:szCs w:val="20"/>
        </w:rPr>
      </w:pPr>
      <w:r w:rsidRPr="00BF7C73">
        <w:rPr>
          <w:color w:val="000000" w:themeColor="text1"/>
          <w:szCs w:val="20"/>
        </w:rPr>
        <w:t>}]}</w:t>
      </w:r>
    </w:p>
    <w:sectPr w:rsidR="00BF7C73" w:rsidRPr="00CB6AEB" w:rsidSect="00094052">
      <w:headerReference w:type="default" r:id="rId25"/>
      <w:footerReference w:type="default" r:id="rId26"/>
      <w:footerReference w:type="first" r:id="rId27"/>
      <w:pgSz w:w="12240" w:h="15840"/>
      <w:pgMar w:top="720" w:right="1440" w:bottom="1418" w:left="1440" w:header="706" w:footer="34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A2F7B" w14:textId="77777777" w:rsidR="00051B0A" w:rsidRDefault="00051B0A" w:rsidP="00B80A49">
      <w:r>
        <w:separator/>
      </w:r>
    </w:p>
  </w:endnote>
  <w:endnote w:type="continuationSeparator" w:id="0">
    <w:p w14:paraId="6FECB862" w14:textId="77777777" w:rsidR="00051B0A" w:rsidRDefault="00051B0A" w:rsidP="00B80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892259"/>
      <w:docPartObj>
        <w:docPartGallery w:val="Page Numbers (Bottom of Page)"/>
        <w:docPartUnique/>
      </w:docPartObj>
    </w:sdtPr>
    <w:sdtEndPr>
      <w:rPr>
        <w:rFonts w:ascii="Verdana" w:hAnsi="Verdana"/>
        <w:color w:val="95CA2A"/>
        <w:sz w:val="18"/>
        <w:szCs w:val="18"/>
      </w:rPr>
    </w:sdtEndPr>
    <w:sdtContent>
      <w:sdt>
        <w:sdtPr>
          <w:id w:val="-1867819528"/>
          <w:docPartObj>
            <w:docPartGallery w:val="Page Numbers (Top of Page)"/>
            <w:docPartUnique/>
          </w:docPartObj>
        </w:sdtPr>
        <w:sdtEndPr>
          <w:rPr>
            <w:rFonts w:ascii="Verdana" w:hAnsi="Verdana"/>
            <w:color w:val="95CA2A"/>
            <w:sz w:val="18"/>
            <w:szCs w:val="18"/>
          </w:rPr>
        </w:sdtEndPr>
        <w:sdtContent>
          <w:p w14:paraId="12411460" w14:textId="755CA1C3" w:rsidR="00F7186C" w:rsidRPr="00130993" w:rsidRDefault="00F7186C" w:rsidP="00084A17">
            <w:pPr>
              <w:jc w:val="right"/>
            </w:pPr>
            <w:r>
              <w:rPr>
                <w:noProof/>
                <w:lang w:val="en-IN" w:eastAsia="en-IN"/>
              </w:rPr>
              <w:drawing>
                <wp:anchor distT="0" distB="0" distL="114300" distR="114300" simplePos="0" relativeHeight="251676672" behindDoc="0" locked="0" layoutInCell="1" allowOverlap="1" wp14:anchorId="0253AD11" wp14:editId="5F2325C3">
                  <wp:simplePos x="0" y="0"/>
                  <wp:positionH relativeFrom="margin">
                    <wp:posOffset>-9525</wp:posOffset>
                  </wp:positionH>
                  <wp:positionV relativeFrom="margin">
                    <wp:posOffset>8258175</wp:posOffset>
                  </wp:positionV>
                  <wp:extent cx="666750" cy="280670"/>
                  <wp:effectExtent l="19050" t="0" r="0" b="0"/>
                  <wp:wrapSquare wrapText="bothSides"/>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280670"/>
                          </a:xfrm>
                          <a:prstGeom prst="rect">
                            <a:avLst/>
                          </a:prstGeom>
                          <a:noFill/>
                        </pic:spPr>
                      </pic:pic>
                    </a:graphicData>
                  </a:graphic>
                </wp:anchor>
              </w:drawing>
            </w:r>
            <w:r>
              <w:rPr>
                <w:rFonts w:ascii="Verdana" w:hAnsi="Verdana"/>
                <w:noProof/>
                <w:sz w:val="18"/>
                <w:szCs w:val="18"/>
                <w:lang w:val="en-IN" w:eastAsia="en-IN"/>
              </w:rPr>
              <mc:AlternateContent>
                <mc:Choice Requires="wps">
                  <w:drawing>
                    <wp:anchor distT="4294967294" distB="4294967294" distL="114300" distR="114300" simplePos="0" relativeHeight="251657216" behindDoc="0" locked="0" layoutInCell="1" allowOverlap="1" wp14:anchorId="626C99B5" wp14:editId="7B51ACDC">
                      <wp:simplePos x="0" y="0"/>
                      <wp:positionH relativeFrom="column">
                        <wp:posOffset>-36830</wp:posOffset>
                      </wp:positionH>
                      <wp:positionV relativeFrom="paragraph">
                        <wp:posOffset>-121286</wp:posOffset>
                      </wp:positionV>
                      <wp:extent cx="5980430" cy="0"/>
                      <wp:effectExtent l="0" t="0" r="20320" b="1905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80430"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3F8DC" id="Straight Connector 1" o:spid="_x0000_s1026" style="position:absolute;flip:x;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9pt,-9.55pt" to="4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" strokecolor="#5a5a5a" strokeweight="2pt">
                      <o:lock v:ext="edit" shapetype="f"/>
                    </v:line>
                  </w:pict>
                </mc:Fallback>
              </mc:AlternateContent>
            </w:r>
            <w:r>
              <w:rPr>
                <w:rFonts w:ascii="Verdana" w:hAnsi="Verdana"/>
                <w:sz w:val="18"/>
                <w:szCs w:val="18"/>
              </w:rPr>
              <w:t xml:space="preserve"> </w:t>
            </w:r>
            <w:r w:rsidRPr="00B7040F">
              <w:rPr>
                <w:rFonts w:ascii="Verdana" w:hAnsi="Verdana"/>
                <w:color w:val="95CA2A"/>
                <w:sz w:val="18"/>
                <w:szCs w:val="18"/>
              </w:rPr>
              <w:t xml:space="preserve">Page </w:t>
            </w:r>
            <w:r w:rsidRPr="00B7040F">
              <w:rPr>
                <w:rFonts w:ascii="Verdana" w:hAnsi="Verdana"/>
                <w:b/>
                <w:color w:val="95CA2A"/>
                <w:sz w:val="18"/>
                <w:szCs w:val="18"/>
              </w:rPr>
              <w:fldChar w:fldCharType="begin"/>
            </w:r>
            <w:r w:rsidRPr="00B7040F">
              <w:rPr>
                <w:rFonts w:ascii="Verdana" w:hAnsi="Verdana"/>
                <w:b/>
                <w:color w:val="95CA2A"/>
                <w:sz w:val="18"/>
                <w:szCs w:val="18"/>
              </w:rPr>
              <w:instrText xml:space="preserve"> PAGE </w:instrText>
            </w:r>
            <w:r w:rsidRPr="00B7040F">
              <w:rPr>
                <w:rFonts w:ascii="Verdana" w:hAnsi="Verdana"/>
                <w:b/>
                <w:color w:val="95CA2A"/>
                <w:sz w:val="18"/>
                <w:szCs w:val="18"/>
              </w:rPr>
              <w:fldChar w:fldCharType="separate"/>
            </w:r>
            <w:r>
              <w:rPr>
                <w:rFonts w:ascii="Verdana" w:hAnsi="Verdana"/>
                <w:b/>
                <w:noProof/>
                <w:color w:val="95CA2A"/>
                <w:sz w:val="18"/>
                <w:szCs w:val="18"/>
              </w:rPr>
              <w:t>3</w:t>
            </w:r>
            <w:r w:rsidRPr="00B7040F">
              <w:rPr>
                <w:rFonts w:ascii="Verdana" w:hAnsi="Verdana"/>
                <w:b/>
                <w:color w:val="95CA2A"/>
                <w:sz w:val="18"/>
                <w:szCs w:val="18"/>
              </w:rPr>
              <w:fldChar w:fldCharType="end"/>
            </w:r>
            <w:r w:rsidRPr="00B7040F">
              <w:rPr>
                <w:rFonts w:ascii="Verdana" w:hAnsi="Verdana"/>
                <w:color w:val="95CA2A"/>
                <w:sz w:val="18"/>
                <w:szCs w:val="18"/>
              </w:rPr>
              <w:t xml:space="preserve"> of </w:t>
            </w:r>
            <w:r w:rsidRPr="00B7040F">
              <w:rPr>
                <w:rFonts w:ascii="Verdana" w:hAnsi="Verdana"/>
                <w:b/>
                <w:color w:val="95CA2A"/>
                <w:sz w:val="18"/>
                <w:szCs w:val="18"/>
              </w:rPr>
              <w:fldChar w:fldCharType="begin"/>
            </w:r>
            <w:r w:rsidRPr="00B7040F">
              <w:rPr>
                <w:rFonts w:ascii="Verdana" w:hAnsi="Verdana"/>
                <w:b/>
                <w:color w:val="95CA2A"/>
                <w:sz w:val="18"/>
                <w:szCs w:val="18"/>
              </w:rPr>
              <w:instrText xml:space="preserve"> NUMPAGES  </w:instrText>
            </w:r>
            <w:r w:rsidRPr="00B7040F">
              <w:rPr>
                <w:rFonts w:ascii="Verdana" w:hAnsi="Verdana"/>
                <w:b/>
                <w:color w:val="95CA2A"/>
                <w:sz w:val="18"/>
                <w:szCs w:val="18"/>
              </w:rPr>
              <w:fldChar w:fldCharType="separate"/>
            </w:r>
            <w:r>
              <w:rPr>
                <w:rFonts w:ascii="Verdana" w:hAnsi="Verdana"/>
                <w:b/>
                <w:noProof/>
                <w:color w:val="95CA2A"/>
                <w:sz w:val="18"/>
                <w:szCs w:val="18"/>
              </w:rPr>
              <w:t>9</w:t>
            </w:r>
            <w:r w:rsidRPr="00B7040F">
              <w:rPr>
                <w:rFonts w:ascii="Verdana" w:hAnsi="Verdana"/>
                <w:b/>
                <w:color w:val="95CA2A"/>
                <w:sz w:val="18"/>
                <w:szCs w:val="18"/>
              </w:rPr>
              <w:fldChar w:fldCharType="end"/>
            </w:r>
          </w:p>
        </w:sdtContent>
      </w:sdt>
    </w:sdtContent>
  </w:sdt>
  <w:p w14:paraId="65B766B6" w14:textId="77777777" w:rsidR="00F7186C" w:rsidRDefault="00F7186C" w:rsidP="00081356">
    <w:pPr>
      <w:tabs>
        <w:tab w:val="left" w:pos="633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72F7F" w14:textId="77777777" w:rsidR="00F7186C" w:rsidRDefault="00F7186C">
    <w:pPr>
      <w:pStyle w:val="Footer"/>
    </w:pPr>
    <w:r w:rsidRPr="00543707">
      <w:rPr>
        <w:noProof/>
        <w:lang w:val="en-IN" w:eastAsia="en-IN"/>
      </w:rPr>
      <w:drawing>
        <wp:anchor distT="0" distB="0" distL="114300" distR="114300" simplePos="0" relativeHeight="251663360" behindDoc="1" locked="0" layoutInCell="1" allowOverlap="1" wp14:anchorId="07617AA6" wp14:editId="41AAD632">
          <wp:simplePos x="0" y="0"/>
          <wp:positionH relativeFrom="column">
            <wp:posOffset>-9525</wp:posOffset>
          </wp:positionH>
          <wp:positionV relativeFrom="paragraph">
            <wp:posOffset>-70485</wp:posOffset>
          </wp:positionV>
          <wp:extent cx="676275" cy="276225"/>
          <wp:effectExtent l="1905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30CA7" w14:textId="77777777" w:rsidR="00051B0A" w:rsidRDefault="00051B0A" w:rsidP="00B80A49">
      <w:r>
        <w:separator/>
      </w:r>
    </w:p>
  </w:footnote>
  <w:footnote w:type="continuationSeparator" w:id="0">
    <w:p w14:paraId="67CB1CEC" w14:textId="77777777" w:rsidR="00051B0A" w:rsidRDefault="00051B0A" w:rsidP="00B80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674"/>
      <w:gridCol w:w="4686"/>
    </w:tblGrid>
    <w:tr w:rsidR="00F7186C" w14:paraId="30D8347A" w14:textId="77777777" w:rsidTr="00CA56FC">
      <w:tc>
        <w:tcPr>
          <w:tcW w:w="4788" w:type="dxa"/>
          <w:vAlign w:val="bottom"/>
        </w:tcPr>
        <w:p w14:paraId="74FC570C" w14:textId="77777777" w:rsidR="00F7186C" w:rsidRPr="004D7086" w:rsidRDefault="00F7186C" w:rsidP="00CA56FC">
          <w:pPr>
            <w:rPr>
              <w:b/>
              <w:szCs w:val="20"/>
            </w:rPr>
          </w:pPr>
        </w:p>
      </w:tc>
      <w:tc>
        <w:tcPr>
          <w:tcW w:w="4788" w:type="dxa"/>
        </w:tcPr>
        <w:p w14:paraId="0FA4658B" w14:textId="77777777" w:rsidR="00F7186C" w:rsidRDefault="00F7186C" w:rsidP="00B80A49">
          <w:pPr>
            <w:jc w:val="right"/>
          </w:pPr>
          <w:r w:rsidRPr="00B7040F">
            <w:rPr>
              <w:noProof/>
              <w:lang w:val="en-IN" w:eastAsia="en-IN"/>
            </w:rPr>
            <w:drawing>
              <wp:inline distT="0" distB="0" distL="0" distR="0" wp14:anchorId="1B89D1E4" wp14:editId="1145D486">
                <wp:extent cx="289560" cy="59436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594360"/>
                        </a:xfrm>
                        <a:prstGeom prst="rect">
                          <a:avLst/>
                        </a:prstGeom>
                        <a:noFill/>
                      </pic:spPr>
                    </pic:pic>
                  </a:graphicData>
                </a:graphic>
              </wp:inline>
            </w:drawing>
          </w:r>
        </w:p>
      </w:tc>
    </w:tr>
  </w:tbl>
  <w:p w14:paraId="716201E3" w14:textId="77777777" w:rsidR="00F7186C" w:rsidRDefault="00F7186C">
    <w:r>
      <w:rPr>
        <w:noProof/>
        <w:lang w:val="en-IN" w:eastAsia="en-IN"/>
      </w:rPr>
      <mc:AlternateContent>
        <mc:Choice Requires="wps">
          <w:drawing>
            <wp:anchor distT="4294967294" distB="4294967294" distL="114300" distR="114300" simplePos="0" relativeHeight="251658240" behindDoc="0" locked="0" layoutInCell="1" allowOverlap="1" wp14:anchorId="3EF6D11A" wp14:editId="1DC0A3AC">
              <wp:simplePos x="0" y="0"/>
              <wp:positionH relativeFrom="column">
                <wp:posOffset>-9525</wp:posOffset>
              </wp:positionH>
              <wp:positionV relativeFrom="paragraph">
                <wp:posOffset>53974</wp:posOffset>
              </wp:positionV>
              <wp:extent cx="5991225" cy="0"/>
              <wp:effectExtent l="0" t="0" r="9525" b="19050"/>
              <wp:wrapNone/>
              <wp:docPr id="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91225"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5C8C7" id="Straight Connector 9" o:spid="_x0000_s1026" style="position:absolute;flip:x;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75pt,4.25pt" to="47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" strokecolor="#5a5a5a" strokeweight="2pt">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71ED5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6"/>
    <w:multiLevelType w:val="singleLevel"/>
    <w:tmpl w:val="00000006"/>
    <w:name w:val="WW8Num128"/>
    <w:lvl w:ilvl="0">
      <w:start w:val="1"/>
      <w:numFmt w:val="decimal"/>
      <w:lvlText w:val="%1."/>
      <w:lvlJc w:val="left"/>
      <w:pPr>
        <w:tabs>
          <w:tab w:val="num" w:pos="360"/>
        </w:tabs>
      </w:pPr>
    </w:lvl>
  </w:abstractNum>
  <w:abstractNum w:abstractNumId="2" w15:restartNumberingAfterBreak="0">
    <w:nsid w:val="0AFC13FE"/>
    <w:multiLevelType w:val="hybridMultilevel"/>
    <w:tmpl w:val="898C4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ED2C06"/>
    <w:multiLevelType w:val="hybridMultilevel"/>
    <w:tmpl w:val="D7486A46"/>
    <w:lvl w:ilvl="0" w:tplc="97900A6A">
      <w:start w:val="1"/>
      <w:numFmt w:val="bullet"/>
      <w:pStyle w:val="BulletList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5" w15:restartNumberingAfterBreak="0">
    <w:nsid w:val="1EA83BBC"/>
    <w:multiLevelType w:val="hybridMultilevel"/>
    <w:tmpl w:val="D9040ACC"/>
    <w:lvl w:ilvl="0" w:tplc="F4C255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50B49EE"/>
    <w:multiLevelType w:val="hybridMultilevel"/>
    <w:tmpl w:val="B91CF944"/>
    <w:lvl w:ilvl="0" w:tplc="76528B84">
      <w:start w:val="1"/>
      <w:numFmt w:val="decimal"/>
      <w:pStyle w:val="NumberList2"/>
      <w:lvlText w:val="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EB12F9"/>
    <w:multiLevelType w:val="hybridMultilevel"/>
    <w:tmpl w:val="8FD0A830"/>
    <w:lvl w:ilvl="0" w:tplc="DA12956A">
      <w:start w:val="1"/>
      <w:numFmt w:val="bullet"/>
      <w:pStyle w:val="QueryBulletList2"/>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312"/>
        </w:tabs>
        <w:ind w:left="3312" w:hanging="360"/>
      </w:pPr>
      <w:rPr>
        <w:rFonts w:ascii="Courier New" w:hAnsi="Courier New" w:cs="Courier New" w:hint="default"/>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8" w15:restartNumberingAfterBreak="0">
    <w:nsid w:val="36FA5B5D"/>
    <w:multiLevelType w:val="hybridMultilevel"/>
    <w:tmpl w:val="D6F060C2"/>
    <w:lvl w:ilvl="0" w:tplc="484841E8">
      <w:start w:val="1"/>
      <w:numFmt w:val="bullet"/>
      <w:pStyle w:val="QueryBulletList1"/>
      <w:lvlText w:val=""/>
      <w:lvlJc w:val="left"/>
      <w:pPr>
        <w:tabs>
          <w:tab w:val="num" w:pos="1800"/>
        </w:tabs>
        <w:ind w:left="1800" w:hanging="360"/>
      </w:pPr>
      <w:rPr>
        <w:rFonts w:ascii="Symbol" w:hAnsi="Symbol" w:hint="default"/>
        <w:b w:val="0"/>
        <w:i w:val="0"/>
      </w:rPr>
    </w:lvl>
    <w:lvl w:ilvl="1" w:tplc="48FA0F3C">
      <w:start w:val="1"/>
      <w:numFmt w:val="decimal"/>
      <w:lvlText w:val="%2."/>
      <w:legacy w:legacy="1" w:legacySpace="360" w:legacyIndent="283"/>
      <w:lvlJc w:val="left"/>
      <w:pPr>
        <w:ind w:left="3235" w:hanging="283"/>
      </w:pPr>
      <w:rPr>
        <w:rFonts w:hint="default"/>
        <w:b w:val="0"/>
        <w:i w:val="0"/>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9" w15:restartNumberingAfterBreak="0">
    <w:nsid w:val="3B421F94"/>
    <w:multiLevelType w:val="hybridMultilevel"/>
    <w:tmpl w:val="65BAF9AC"/>
    <w:lvl w:ilvl="0" w:tplc="6CAEBD58">
      <w:start w:val="1"/>
      <w:numFmt w:val="lowerLetter"/>
      <w:lvlText w:val="%1."/>
      <w:lvlJc w:val="left"/>
      <w:pPr>
        <w:ind w:left="1080" w:hanging="360"/>
      </w:pPr>
      <w:rPr>
        <w:rFonts w:hint="default"/>
        <w: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C7B055A"/>
    <w:multiLevelType w:val="hybridMultilevel"/>
    <w:tmpl w:val="840089F6"/>
    <w:lvl w:ilvl="0" w:tplc="F132D546">
      <w:start w:val="1"/>
      <w:numFmt w:val="decimal"/>
      <w:lvlText w:val="%1."/>
      <w:lvlJc w:val="left"/>
      <w:pPr>
        <w:ind w:left="936" w:hanging="360"/>
      </w:pPr>
      <w:rPr>
        <w:rFonts w:hint="default"/>
        <w:i w:val="0"/>
        <w:color w:val="auto"/>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1" w15:restartNumberingAfterBreak="0">
    <w:nsid w:val="469755FB"/>
    <w:multiLevelType w:val="multilevel"/>
    <w:tmpl w:val="DB34055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073"/>
        </w:tabs>
        <w:ind w:left="1713" w:hanging="720"/>
      </w:pPr>
      <w:rPr>
        <w:rFonts w:hint="default"/>
        <w:color w:val="404040" w:themeColor="text1" w:themeTint="BF"/>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6B01143"/>
    <w:multiLevelType w:val="multilevel"/>
    <w:tmpl w:val="649C4F9A"/>
    <w:lvl w:ilvl="0">
      <w:start w:val="1"/>
      <w:numFmt w:val="none"/>
      <w:pStyle w:val="Tip"/>
      <w:lvlText w:val="TIP:"/>
      <w:lvlJc w:val="left"/>
      <w:pPr>
        <w:tabs>
          <w:tab w:val="num" w:pos="2383"/>
        </w:tabs>
        <w:ind w:left="2383" w:hanging="727"/>
      </w:pPr>
      <w:rPr>
        <w:rFonts w:ascii="Verdana" w:hAnsi="Verdana" w:hint="default"/>
        <w:b/>
        <w:i w:val="0"/>
        <w:sz w:val="20"/>
      </w:rPr>
    </w:lvl>
    <w:lvl w:ilvl="1">
      <w:start w:val="1"/>
      <w:numFmt w:val="lowerLetter"/>
      <w:lvlText w:val="%2."/>
      <w:lvlJc w:val="left"/>
      <w:pPr>
        <w:tabs>
          <w:tab w:val="num" w:pos="2016"/>
        </w:tabs>
        <w:ind w:left="2016" w:hanging="360"/>
      </w:pPr>
      <w:rPr>
        <w:rFonts w:hint="default"/>
      </w:rPr>
    </w:lvl>
    <w:lvl w:ilvl="2">
      <w:start w:val="1"/>
      <w:numFmt w:val="lowerRoman"/>
      <w:lvlText w:val="%3."/>
      <w:lvlJc w:val="right"/>
      <w:pPr>
        <w:tabs>
          <w:tab w:val="num" w:pos="2736"/>
        </w:tabs>
        <w:ind w:left="2736" w:hanging="180"/>
      </w:pPr>
      <w:rPr>
        <w:rFonts w:hint="default"/>
      </w:rPr>
    </w:lvl>
    <w:lvl w:ilvl="3">
      <w:start w:val="1"/>
      <w:numFmt w:val="decimal"/>
      <w:lvlText w:val="%4."/>
      <w:lvlJc w:val="left"/>
      <w:pPr>
        <w:tabs>
          <w:tab w:val="num" w:pos="3456"/>
        </w:tabs>
        <w:ind w:left="3456" w:hanging="360"/>
      </w:pPr>
      <w:rPr>
        <w:rFonts w:hint="default"/>
      </w:rPr>
    </w:lvl>
    <w:lvl w:ilvl="4">
      <w:start w:val="1"/>
      <w:numFmt w:val="lowerLetter"/>
      <w:lvlText w:val="%5."/>
      <w:lvlJc w:val="left"/>
      <w:pPr>
        <w:tabs>
          <w:tab w:val="num" w:pos="4176"/>
        </w:tabs>
        <w:ind w:left="4176" w:hanging="360"/>
      </w:pPr>
      <w:rPr>
        <w:rFonts w:hint="default"/>
      </w:rPr>
    </w:lvl>
    <w:lvl w:ilvl="5">
      <w:start w:val="1"/>
      <w:numFmt w:val="lowerRoman"/>
      <w:lvlText w:val="%6."/>
      <w:lvlJc w:val="right"/>
      <w:pPr>
        <w:tabs>
          <w:tab w:val="num" w:pos="4896"/>
        </w:tabs>
        <w:ind w:left="4896" w:hanging="180"/>
      </w:pPr>
      <w:rPr>
        <w:rFonts w:hint="default"/>
      </w:rPr>
    </w:lvl>
    <w:lvl w:ilvl="6">
      <w:start w:val="1"/>
      <w:numFmt w:val="decimal"/>
      <w:lvlText w:val="%7."/>
      <w:lvlJc w:val="left"/>
      <w:pPr>
        <w:tabs>
          <w:tab w:val="num" w:pos="5616"/>
        </w:tabs>
        <w:ind w:left="5616" w:hanging="360"/>
      </w:pPr>
      <w:rPr>
        <w:rFonts w:hint="default"/>
      </w:rPr>
    </w:lvl>
    <w:lvl w:ilvl="7">
      <w:start w:val="1"/>
      <w:numFmt w:val="lowerLetter"/>
      <w:lvlText w:val="%8."/>
      <w:lvlJc w:val="left"/>
      <w:pPr>
        <w:tabs>
          <w:tab w:val="num" w:pos="6336"/>
        </w:tabs>
        <w:ind w:left="6336" w:hanging="360"/>
      </w:pPr>
      <w:rPr>
        <w:rFonts w:hint="default"/>
      </w:rPr>
    </w:lvl>
    <w:lvl w:ilvl="8">
      <w:start w:val="1"/>
      <w:numFmt w:val="lowerRoman"/>
      <w:lvlText w:val="%9."/>
      <w:lvlJc w:val="right"/>
      <w:pPr>
        <w:tabs>
          <w:tab w:val="num" w:pos="7056"/>
        </w:tabs>
        <w:ind w:left="7056" w:hanging="180"/>
      </w:pPr>
      <w:rPr>
        <w:rFonts w:hint="default"/>
      </w:rPr>
    </w:lvl>
  </w:abstractNum>
  <w:abstractNum w:abstractNumId="13" w15:restartNumberingAfterBreak="0">
    <w:nsid w:val="46E57D0F"/>
    <w:multiLevelType w:val="hybridMultilevel"/>
    <w:tmpl w:val="CF3A9A38"/>
    <w:lvl w:ilvl="0" w:tplc="E15E6A3C">
      <w:start w:val="1"/>
      <w:numFmt w:val="bullet"/>
      <w:pStyle w:val="Table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14" w15:restartNumberingAfterBreak="0">
    <w:nsid w:val="4E3F09EF"/>
    <w:multiLevelType w:val="hybridMultilevel"/>
    <w:tmpl w:val="4EE06978"/>
    <w:lvl w:ilvl="0" w:tplc="2960A5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F6B4672"/>
    <w:multiLevelType w:val="hybridMultilevel"/>
    <w:tmpl w:val="86AACAF0"/>
    <w:lvl w:ilvl="0" w:tplc="C36CBA54">
      <w:start w:val="1"/>
      <w:numFmt w:val="decimal"/>
      <w:pStyle w:val="NumberList3"/>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C055032"/>
    <w:multiLevelType w:val="hybridMultilevel"/>
    <w:tmpl w:val="BA54D5F4"/>
    <w:lvl w:ilvl="0" w:tplc="A60482B8">
      <w:start w:val="1"/>
      <w:numFmt w:val="bullet"/>
      <w:pStyle w:val="TableIndentBullet"/>
      <w:lvlText w:val=""/>
      <w:lvlJc w:val="left"/>
      <w:pPr>
        <w:tabs>
          <w:tab w:val="num" w:pos="792"/>
        </w:tabs>
        <w:ind w:left="792"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49E268E"/>
    <w:multiLevelType w:val="singleLevel"/>
    <w:tmpl w:val="1D4E7D8A"/>
    <w:lvl w:ilvl="0">
      <w:start w:val="1"/>
      <w:numFmt w:val="decimal"/>
      <w:pStyle w:val="NumberList1"/>
      <w:lvlText w:val="%1."/>
      <w:legacy w:legacy="1" w:legacySpace="0" w:legacyIndent="283"/>
      <w:lvlJc w:val="left"/>
      <w:pPr>
        <w:ind w:left="1147" w:hanging="283"/>
      </w:pPr>
    </w:lvl>
  </w:abstractNum>
  <w:abstractNum w:abstractNumId="18" w15:restartNumberingAfterBreak="0">
    <w:nsid w:val="74FC35DB"/>
    <w:multiLevelType w:val="hybridMultilevel"/>
    <w:tmpl w:val="E7180722"/>
    <w:lvl w:ilvl="0" w:tplc="F056DAFE">
      <w:start w:val="1"/>
      <w:numFmt w:val="bullet"/>
      <w:pStyle w:val="BulletList3"/>
      <w:lvlText w:val=""/>
      <w:lvlJc w:val="left"/>
      <w:pPr>
        <w:ind w:left="108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start w:val="1"/>
      <w:numFmt w:val="bullet"/>
      <w:pStyle w:val="Heading4"/>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7D6026C3"/>
    <w:multiLevelType w:val="hybridMultilevel"/>
    <w:tmpl w:val="3538F600"/>
    <w:lvl w:ilvl="0" w:tplc="DCAE9B02">
      <w:start w:val="1"/>
      <w:numFmt w:val="bullet"/>
      <w:pStyle w:val="BulletList2"/>
      <w:lvlText w:val=""/>
      <w:lvlJc w:val="left"/>
      <w:pPr>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11"/>
  </w:num>
  <w:num w:numId="3">
    <w:abstractNumId w:val="3"/>
  </w:num>
  <w:num w:numId="4">
    <w:abstractNumId w:val="19"/>
  </w:num>
  <w:num w:numId="5">
    <w:abstractNumId w:val="18"/>
  </w:num>
  <w:num w:numId="6">
    <w:abstractNumId w:val="17"/>
  </w:num>
  <w:num w:numId="7">
    <w:abstractNumId w:val="6"/>
  </w:num>
  <w:num w:numId="8">
    <w:abstractNumId w:val="15"/>
  </w:num>
  <w:num w:numId="9">
    <w:abstractNumId w:val="13"/>
  </w:num>
  <w:num w:numId="10">
    <w:abstractNumId w:val="16"/>
  </w:num>
  <w:num w:numId="11">
    <w:abstractNumId w:val="12"/>
  </w:num>
  <w:num w:numId="12">
    <w:abstractNumId w:val="4"/>
  </w:num>
  <w:num w:numId="13">
    <w:abstractNumId w:val="8"/>
  </w:num>
  <w:num w:numId="14">
    <w:abstractNumId w:val="7"/>
  </w:num>
  <w:num w:numId="15">
    <w:abstractNumId w:val="10"/>
  </w:num>
  <w:num w:numId="16">
    <w:abstractNumId w:val="2"/>
  </w:num>
  <w:num w:numId="17">
    <w:abstractNumId w:val="9"/>
  </w:num>
  <w:num w:numId="18">
    <w:abstractNumId w:val="14"/>
  </w:num>
  <w:num w:numId="19">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E"/>
    <w:rsid w:val="00000404"/>
    <w:rsid w:val="00003C41"/>
    <w:rsid w:val="00012B91"/>
    <w:rsid w:val="00013237"/>
    <w:rsid w:val="00014888"/>
    <w:rsid w:val="00014F33"/>
    <w:rsid w:val="00016FB6"/>
    <w:rsid w:val="00021B3C"/>
    <w:rsid w:val="00023C22"/>
    <w:rsid w:val="00026B36"/>
    <w:rsid w:val="00032178"/>
    <w:rsid w:val="00033491"/>
    <w:rsid w:val="0003483F"/>
    <w:rsid w:val="0003513B"/>
    <w:rsid w:val="00051B0A"/>
    <w:rsid w:val="00053ABD"/>
    <w:rsid w:val="00056DB7"/>
    <w:rsid w:val="00060EA1"/>
    <w:rsid w:val="000675E6"/>
    <w:rsid w:val="000729CB"/>
    <w:rsid w:val="00073276"/>
    <w:rsid w:val="00074D2D"/>
    <w:rsid w:val="00081356"/>
    <w:rsid w:val="0008324D"/>
    <w:rsid w:val="00083486"/>
    <w:rsid w:val="00084A17"/>
    <w:rsid w:val="00094052"/>
    <w:rsid w:val="00095187"/>
    <w:rsid w:val="00095880"/>
    <w:rsid w:val="000A048F"/>
    <w:rsid w:val="000A1352"/>
    <w:rsid w:val="000A208E"/>
    <w:rsid w:val="000A2160"/>
    <w:rsid w:val="000B01AA"/>
    <w:rsid w:val="000C22C0"/>
    <w:rsid w:val="000C4C2E"/>
    <w:rsid w:val="000C5C96"/>
    <w:rsid w:val="000C746F"/>
    <w:rsid w:val="000D03E1"/>
    <w:rsid w:val="000D0C52"/>
    <w:rsid w:val="000D2F78"/>
    <w:rsid w:val="000D2F8B"/>
    <w:rsid w:val="000D788B"/>
    <w:rsid w:val="000E5A6C"/>
    <w:rsid w:val="000E62DC"/>
    <w:rsid w:val="000E6E7B"/>
    <w:rsid w:val="000F27D7"/>
    <w:rsid w:val="000F48CC"/>
    <w:rsid w:val="000F57DD"/>
    <w:rsid w:val="000F7EC2"/>
    <w:rsid w:val="0010169E"/>
    <w:rsid w:val="001037B1"/>
    <w:rsid w:val="0010433B"/>
    <w:rsid w:val="0010505E"/>
    <w:rsid w:val="001066EF"/>
    <w:rsid w:val="00110A2A"/>
    <w:rsid w:val="00115ECA"/>
    <w:rsid w:val="00117874"/>
    <w:rsid w:val="00121A80"/>
    <w:rsid w:val="00125CC2"/>
    <w:rsid w:val="00130993"/>
    <w:rsid w:val="00133BED"/>
    <w:rsid w:val="00135902"/>
    <w:rsid w:val="00135C10"/>
    <w:rsid w:val="0013681D"/>
    <w:rsid w:val="00136970"/>
    <w:rsid w:val="0014141D"/>
    <w:rsid w:val="001420B9"/>
    <w:rsid w:val="001452B8"/>
    <w:rsid w:val="0014753E"/>
    <w:rsid w:val="0014774B"/>
    <w:rsid w:val="00155C45"/>
    <w:rsid w:val="001629FE"/>
    <w:rsid w:val="00162A23"/>
    <w:rsid w:val="00170B45"/>
    <w:rsid w:val="00172DA2"/>
    <w:rsid w:val="00175406"/>
    <w:rsid w:val="00175D68"/>
    <w:rsid w:val="00183ACF"/>
    <w:rsid w:val="00184910"/>
    <w:rsid w:val="00185988"/>
    <w:rsid w:val="00185F18"/>
    <w:rsid w:val="00190A4D"/>
    <w:rsid w:val="001A133F"/>
    <w:rsid w:val="001A6EBA"/>
    <w:rsid w:val="001A7502"/>
    <w:rsid w:val="001B11B8"/>
    <w:rsid w:val="001B1322"/>
    <w:rsid w:val="001B326B"/>
    <w:rsid w:val="001B74E7"/>
    <w:rsid w:val="001C07A3"/>
    <w:rsid w:val="001C7B66"/>
    <w:rsid w:val="001D09C2"/>
    <w:rsid w:val="001D15AE"/>
    <w:rsid w:val="001D5685"/>
    <w:rsid w:val="001D5C59"/>
    <w:rsid w:val="001E220E"/>
    <w:rsid w:val="001E49CE"/>
    <w:rsid w:val="001E6669"/>
    <w:rsid w:val="001E750C"/>
    <w:rsid w:val="001F05E1"/>
    <w:rsid w:val="001F1CF6"/>
    <w:rsid w:val="001F2C3B"/>
    <w:rsid w:val="001F5ACE"/>
    <w:rsid w:val="001F7230"/>
    <w:rsid w:val="00201BB5"/>
    <w:rsid w:val="00204EFE"/>
    <w:rsid w:val="0021018B"/>
    <w:rsid w:val="002108FC"/>
    <w:rsid w:val="00210A00"/>
    <w:rsid w:val="00210DAA"/>
    <w:rsid w:val="0021120A"/>
    <w:rsid w:val="00212A89"/>
    <w:rsid w:val="0021457B"/>
    <w:rsid w:val="002149E0"/>
    <w:rsid w:val="0021679D"/>
    <w:rsid w:val="00224435"/>
    <w:rsid w:val="00235EF4"/>
    <w:rsid w:val="00242DDF"/>
    <w:rsid w:val="002457C1"/>
    <w:rsid w:val="00246FC1"/>
    <w:rsid w:val="00250E71"/>
    <w:rsid w:val="002537B0"/>
    <w:rsid w:val="002537ED"/>
    <w:rsid w:val="00255B58"/>
    <w:rsid w:val="002562A0"/>
    <w:rsid w:val="00260C50"/>
    <w:rsid w:val="002611B9"/>
    <w:rsid w:val="00262F67"/>
    <w:rsid w:val="00264479"/>
    <w:rsid w:val="00273885"/>
    <w:rsid w:val="00274AC2"/>
    <w:rsid w:val="0027652C"/>
    <w:rsid w:val="002814D3"/>
    <w:rsid w:val="00283B6D"/>
    <w:rsid w:val="00285FF8"/>
    <w:rsid w:val="002863AC"/>
    <w:rsid w:val="002867EA"/>
    <w:rsid w:val="00286C89"/>
    <w:rsid w:val="002870C2"/>
    <w:rsid w:val="00287A84"/>
    <w:rsid w:val="002931ED"/>
    <w:rsid w:val="00294DB1"/>
    <w:rsid w:val="002A2BB6"/>
    <w:rsid w:val="002A2C1A"/>
    <w:rsid w:val="002A44DD"/>
    <w:rsid w:val="002A58AC"/>
    <w:rsid w:val="002A7D5A"/>
    <w:rsid w:val="002B27A6"/>
    <w:rsid w:val="002B2967"/>
    <w:rsid w:val="002B6398"/>
    <w:rsid w:val="002C2DCA"/>
    <w:rsid w:val="002D31A0"/>
    <w:rsid w:val="002D517E"/>
    <w:rsid w:val="002D672B"/>
    <w:rsid w:val="002E30FB"/>
    <w:rsid w:val="002E3D67"/>
    <w:rsid w:val="002E43B5"/>
    <w:rsid w:val="002E43F9"/>
    <w:rsid w:val="002E5171"/>
    <w:rsid w:val="002E6C09"/>
    <w:rsid w:val="002E7709"/>
    <w:rsid w:val="002E7FC8"/>
    <w:rsid w:val="002F3D93"/>
    <w:rsid w:val="002F47C2"/>
    <w:rsid w:val="002F5CEE"/>
    <w:rsid w:val="00300ECB"/>
    <w:rsid w:val="00303A12"/>
    <w:rsid w:val="00303AA6"/>
    <w:rsid w:val="00303ABA"/>
    <w:rsid w:val="00306142"/>
    <w:rsid w:val="00311185"/>
    <w:rsid w:val="003209AF"/>
    <w:rsid w:val="0032370C"/>
    <w:rsid w:val="00327853"/>
    <w:rsid w:val="00330B60"/>
    <w:rsid w:val="00331832"/>
    <w:rsid w:val="00333BED"/>
    <w:rsid w:val="00340EE3"/>
    <w:rsid w:val="00342B51"/>
    <w:rsid w:val="0034556E"/>
    <w:rsid w:val="00345CCF"/>
    <w:rsid w:val="0034728D"/>
    <w:rsid w:val="00352F57"/>
    <w:rsid w:val="003555F0"/>
    <w:rsid w:val="00355666"/>
    <w:rsid w:val="00361022"/>
    <w:rsid w:val="00364043"/>
    <w:rsid w:val="003654F5"/>
    <w:rsid w:val="00365BE4"/>
    <w:rsid w:val="00366B0A"/>
    <w:rsid w:val="00367337"/>
    <w:rsid w:val="00367911"/>
    <w:rsid w:val="003679C4"/>
    <w:rsid w:val="00372E7F"/>
    <w:rsid w:val="003730AE"/>
    <w:rsid w:val="003745ED"/>
    <w:rsid w:val="00381499"/>
    <w:rsid w:val="003842AF"/>
    <w:rsid w:val="00384539"/>
    <w:rsid w:val="0038563D"/>
    <w:rsid w:val="003901E4"/>
    <w:rsid w:val="00390370"/>
    <w:rsid w:val="0039069D"/>
    <w:rsid w:val="0039307F"/>
    <w:rsid w:val="003949FD"/>
    <w:rsid w:val="003A0032"/>
    <w:rsid w:val="003A546E"/>
    <w:rsid w:val="003A5C63"/>
    <w:rsid w:val="003B123F"/>
    <w:rsid w:val="003B1848"/>
    <w:rsid w:val="003B1CDD"/>
    <w:rsid w:val="003B41DC"/>
    <w:rsid w:val="003B5487"/>
    <w:rsid w:val="003B77F8"/>
    <w:rsid w:val="003B7BE3"/>
    <w:rsid w:val="003C159A"/>
    <w:rsid w:val="003C287B"/>
    <w:rsid w:val="003C42A5"/>
    <w:rsid w:val="003C490D"/>
    <w:rsid w:val="003C505D"/>
    <w:rsid w:val="003C51A3"/>
    <w:rsid w:val="003C6A85"/>
    <w:rsid w:val="003D02B2"/>
    <w:rsid w:val="003D43D7"/>
    <w:rsid w:val="003D4ECF"/>
    <w:rsid w:val="003D56EE"/>
    <w:rsid w:val="003D587C"/>
    <w:rsid w:val="003D725E"/>
    <w:rsid w:val="003E2E25"/>
    <w:rsid w:val="003E2EE4"/>
    <w:rsid w:val="003E6086"/>
    <w:rsid w:val="003E6314"/>
    <w:rsid w:val="003F03DA"/>
    <w:rsid w:val="003F0989"/>
    <w:rsid w:val="003F0F96"/>
    <w:rsid w:val="003F1236"/>
    <w:rsid w:val="003F3582"/>
    <w:rsid w:val="003F70E0"/>
    <w:rsid w:val="003F757E"/>
    <w:rsid w:val="003F7DE7"/>
    <w:rsid w:val="0040045F"/>
    <w:rsid w:val="00400D1E"/>
    <w:rsid w:val="00401D84"/>
    <w:rsid w:val="00404F07"/>
    <w:rsid w:val="00405A5A"/>
    <w:rsid w:val="00406649"/>
    <w:rsid w:val="004077B8"/>
    <w:rsid w:val="00410CED"/>
    <w:rsid w:val="00411707"/>
    <w:rsid w:val="004162E4"/>
    <w:rsid w:val="00417630"/>
    <w:rsid w:val="00420B97"/>
    <w:rsid w:val="004238C5"/>
    <w:rsid w:val="00425D13"/>
    <w:rsid w:val="00432D99"/>
    <w:rsid w:val="00433E2C"/>
    <w:rsid w:val="004361E7"/>
    <w:rsid w:val="00442F9B"/>
    <w:rsid w:val="004453D0"/>
    <w:rsid w:val="0045114E"/>
    <w:rsid w:val="0045386A"/>
    <w:rsid w:val="00460663"/>
    <w:rsid w:val="00481522"/>
    <w:rsid w:val="0048277A"/>
    <w:rsid w:val="0049145F"/>
    <w:rsid w:val="00492A6D"/>
    <w:rsid w:val="00495669"/>
    <w:rsid w:val="004A2186"/>
    <w:rsid w:val="004A4D51"/>
    <w:rsid w:val="004A5866"/>
    <w:rsid w:val="004A6330"/>
    <w:rsid w:val="004B5DDE"/>
    <w:rsid w:val="004B6589"/>
    <w:rsid w:val="004D13C2"/>
    <w:rsid w:val="004D195E"/>
    <w:rsid w:val="004D51E5"/>
    <w:rsid w:val="004D7086"/>
    <w:rsid w:val="004D7A60"/>
    <w:rsid w:val="004E76C1"/>
    <w:rsid w:val="004F2176"/>
    <w:rsid w:val="00501413"/>
    <w:rsid w:val="0050195A"/>
    <w:rsid w:val="005037C1"/>
    <w:rsid w:val="005059A6"/>
    <w:rsid w:val="0051646D"/>
    <w:rsid w:val="00520BE4"/>
    <w:rsid w:val="0052242C"/>
    <w:rsid w:val="00522C96"/>
    <w:rsid w:val="00522D33"/>
    <w:rsid w:val="00526676"/>
    <w:rsid w:val="005346DC"/>
    <w:rsid w:val="0053711D"/>
    <w:rsid w:val="0054352C"/>
    <w:rsid w:val="005435D3"/>
    <w:rsid w:val="00543707"/>
    <w:rsid w:val="005537F3"/>
    <w:rsid w:val="00557BEB"/>
    <w:rsid w:val="00560CE7"/>
    <w:rsid w:val="0056527C"/>
    <w:rsid w:val="005712E5"/>
    <w:rsid w:val="005737E4"/>
    <w:rsid w:val="00576D7C"/>
    <w:rsid w:val="00582C45"/>
    <w:rsid w:val="0059274A"/>
    <w:rsid w:val="00594E7D"/>
    <w:rsid w:val="00595584"/>
    <w:rsid w:val="005A3299"/>
    <w:rsid w:val="005A3523"/>
    <w:rsid w:val="005A39FB"/>
    <w:rsid w:val="005B12B8"/>
    <w:rsid w:val="005B3470"/>
    <w:rsid w:val="005C5169"/>
    <w:rsid w:val="005D3700"/>
    <w:rsid w:val="005D4B38"/>
    <w:rsid w:val="005E13D4"/>
    <w:rsid w:val="005E2654"/>
    <w:rsid w:val="005E3CD2"/>
    <w:rsid w:val="005E4E15"/>
    <w:rsid w:val="005E7A37"/>
    <w:rsid w:val="005F30E6"/>
    <w:rsid w:val="005F355C"/>
    <w:rsid w:val="00600EC5"/>
    <w:rsid w:val="00603F8D"/>
    <w:rsid w:val="00610D37"/>
    <w:rsid w:val="0062015A"/>
    <w:rsid w:val="0062043C"/>
    <w:rsid w:val="00620F88"/>
    <w:rsid w:val="0062170D"/>
    <w:rsid w:val="0063335E"/>
    <w:rsid w:val="00635066"/>
    <w:rsid w:val="006431AE"/>
    <w:rsid w:val="00643DA9"/>
    <w:rsid w:val="006444AC"/>
    <w:rsid w:val="006449DF"/>
    <w:rsid w:val="00645A53"/>
    <w:rsid w:val="00652466"/>
    <w:rsid w:val="00653968"/>
    <w:rsid w:val="00653D7E"/>
    <w:rsid w:val="006546FF"/>
    <w:rsid w:val="006602AA"/>
    <w:rsid w:val="00670B0A"/>
    <w:rsid w:val="006711C3"/>
    <w:rsid w:val="00674F0D"/>
    <w:rsid w:val="0068022F"/>
    <w:rsid w:val="006811EE"/>
    <w:rsid w:val="00681E76"/>
    <w:rsid w:val="00693E65"/>
    <w:rsid w:val="00697D3A"/>
    <w:rsid w:val="006A42EA"/>
    <w:rsid w:val="006B0BCC"/>
    <w:rsid w:val="006B2568"/>
    <w:rsid w:val="006C1FC8"/>
    <w:rsid w:val="006C5B74"/>
    <w:rsid w:val="006C5E7B"/>
    <w:rsid w:val="006D405D"/>
    <w:rsid w:val="006D6491"/>
    <w:rsid w:val="006E3BED"/>
    <w:rsid w:val="006E740C"/>
    <w:rsid w:val="006F2750"/>
    <w:rsid w:val="006F4888"/>
    <w:rsid w:val="007049BA"/>
    <w:rsid w:val="00705EEA"/>
    <w:rsid w:val="00710C44"/>
    <w:rsid w:val="00710CD7"/>
    <w:rsid w:val="00710DE5"/>
    <w:rsid w:val="00710DF6"/>
    <w:rsid w:val="00712479"/>
    <w:rsid w:val="00716ACF"/>
    <w:rsid w:val="00717BD1"/>
    <w:rsid w:val="00723509"/>
    <w:rsid w:val="00724F13"/>
    <w:rsid w:val="00727B57"/>
    <w:rsid w:val="00734209"/>
    <w:rsid w:val="0073480F"/>
    <w:rsid w:val="007404F4"/>
    <w:rsid w:val="00741719"/>
    <w:rsid w:val="007432D1"/>
    <w:rsid w:val="00745D9E"/>
    <w:rsid w:val="007472F7"/>
    <w:rsid w:val="007504BD"/>
    <w:rsid w:val="00753BB6"/>
    <w:rsid w:val="00760CC7"/>
    <w:rsid w:val="007618D9"/>
    <w:rsid w:val="00767A4F"/>
    <w:rsid w:val="00767ACF"/>
    <w:rsid w:val="00780D19"/>
    <w:rsid w:val="00783451"/>
    <w:rsid w:val="00787A3D"/>
    <w:rsid w:val="00793C87"/>
    <w:rsid w:val="00793DCF"/>
    <w:rsid w:val="007A1881"/>
    <w:rsid w:val="007A1943"/>
    <w:rsid w:val="007A194F"/>
    <w:rsid w:val="007A27F7"/>
    <w:rsid w:val="007A6BAA"/>
    <w:rsid w:val="007B26E3"/>
    <w:rsid w:val="007B2884"/>
    <w:rsid w:val="007B59DC"/>
    <w:rsid w:val="007B63F1"/>
    <w:rsid w:val="007C4BC7"/>
    <w:rsid w:val="007D19D8"/>
    <w:rsid w:val="007D2A40"/>
    <w:rsid w:val="007D4C6C"/>
    <w:rsid w:val="007D57C4"/>
    <w:rsid w:val="007E6677"/>
    <w:rsid w:val="007F0CB7"/>
    <w:rsid w:val="007F5B45"/>
    <w:rsid w:val="00800DD5"/>
    <w:rsid w:val="008010EA"/>
    <w:rsid w:val="00801F53"/>
    <w:rsid w:val="008027DB"/>
    <w:rsid w:val="00805020"/>
    <w:rsid w:val="00810443"/>
    <w:rsid w:val="008112FE"/>
    <w:rsid w:val="00811DB4"/>
    <w:rsid w:val="00815386"/>
    <w:rsid w:val="008173B8"/>
    <w:rsid w:val="008173E8"/>
    <w:rsid w:val="00820896"/>
    <w:rsid w:val="00820C46"/>
    <w:rsid w:val="00820DA5"/>
    <w:rsid w:val="00822C15"/>
    <w:rsid w:val="00830D84"/>
    <w:rsid w:val="00832131"/>
    <w:rsid w:val="00832B33"/>
    <w:rsid w:val="00833C47"/>
    <w:rsid w:val="00834DE6"/>
    <w:rsid w:val="008356C9"/>
    <w:rsid w:val="008359B4"/>
    <w:rsid w:val="0084137D"/>
    <w:rsid w:val="00844403"/>
    <w:rsid w:val="00847D65"/>
    <w:rsid w:val="0085104D"/>
    <w:rsid w:val="00853E3F"/>
    <w:rsid w:val="00856D10"/>
    <w:rsid w:val="00861814"/>
    <w:rsid w:val="00862C4A"/>
    <w:rsid w:val="00865528"/>
    <w:rsid w:val="0086664F"/>
    <w:rsid w:val="00867246"/>
    <w:rsid w:val="00867ABD"/>
    <w:rsid w:val="00867E37"/>
    <w:rsid w:val="00870464"/>
    <w:rsid w:val="00871DA1"/>
    <w:rsid w:val="00873442"/>
    <w:rsid w:val="00874163"/>
    <w:rsid w:val="008761B2"/>
    <w:rsid w:val="008817B4"/>
    <w:rsid w:val="0088324D"/>
    <w:rsid w:val="00886625"/>
    <w:rsid w:val="0088779A"/>
    <w:rsid w:val="008948EE"/>
    <w:rsid w:val="008952F8"/>
    <w:rsid w:val="00896C0D"/>
    <w:rsid w:val="008A141C"/>
    <w:rsid w:val="008A1AE9"/>
    <w:rsid w:val="008A59F5"/>
    <w:rsid w:val="008B0EB0"/>
    <w:rsid w:val="008B311A"/>
    <w:rsid w:val="008B588C"/>
    <w:rsid w:val="008B5D12"/>
    <w:rsid w:val="008B6CA9"/>
    <w:rsid w:val="008B72D0"/>
    <w:rsid w:val="008B73C0"/>
    <w:rsid w:val="008C08E6"/>
    <w:rsid w:val="008C0994"/>
    <w:rsid w:val="008C460F"/>
    <w:rsid w:val="008D4C03"/>
    <w:rsid w:val="008D6925"/>
    <w:rsid w:val="008E3897"/>
    <w:rsid w:val="008E6BA4"/>
    <w:rsid w:val="008E7F39"/>
    <w:rsid w:val="008F3A1E"/>
    <w:rsid w:val="008F47C5"/>
    <w:rsid w:val="008F6168"/>
    <w:rsid w:val="008F6B5F"/>
    <w:rsid w:val="00900E63"/>
    <w:rsid w:val="009028A4"/>
    <w:rsid w:val="009049D3"/>
    <w:rsid w:val="009061FE"/>
    <w:rsid w:val="0092268F"/>
    <w:rsid w:val="00923263"/>
    <w:rsid w:val="009302E0"/>
    <w:rsid w:val="00931D21"/>
    <w:rsid w:val="0093680D"/>
    <w:rsid w:val="00937D93"/>
    <w:rsid w:val="009405BA"/>
    <w:rsid w:val="00940C49"/>
    <w:rsid w:val="00944297"/>
    <w:rsid w:val="009470FF"/>
    <w:rsid w:val="00951E43"/>
    <w:rsid w:val="009525FC"/>
    <w:rsid w:val="00953D09"/>
    <w:rsid w:val="0095595C"/>
    <w:rsid w:val="00955D33"/>
    <w:rsid w:val="009619DC"/>
    <w:rsid w:val="0097329E"/>
    <w:rsid w:val="009755DC"/>
    <w:rsid w:val="00976DF1"/>
    <w:rsid w:val="009811F3"/>
    <w:rsid w:val="00982039"/>
    <w:rsid w:val="009835AE"/>
    <w:rsid w:val="00983C6D"/>
    <w:rsid w:val="00983DD3"/>
    <w:rsid w:val="00985531"/>
    <w:rsid w:val="00986DEC"/>
    <w:rsid w:val="00987DAE"/>
    <w:rsid w:val="00994CB4"/>
    <w:rsid w:val="00996F78"/>
    <w:rsid w:val="009A0E21"/>
    <w:rsid w:val="009A142D"/>
    <w:rsid w:val="009A3158"/>
    <w:rsid w:val="009A389B"/>
    <w:rsid w:val="009B1B23"/>
    <w:rsid w:val="009C00DB"/>
    <w:rsid w:val="009C06A5"/>
    <w:rsid w:val="009C25F0"/>
    <w:rsid w:val="009C5CDD"/>
    <w:rsid w:val="009C76C3"/>
    <w:rsid w:val="009D11AA"/>
    <w:rsid w:val="009D1CF7"/>
    <w:rsid w:val="009D3F55"/>
    <w:rsid w:val="009E0C05"/>
    <w:rsid w:val="009E1EFD"/>
    <w:rsid w:val="009E39BF"/>
    <w:rsid w:val="009E524D"/>
    <w:rsid w:val="009E5E9E"/>
    <w:rsid w:val="009E62C5"/>
    <w:rsid w:val="009F030B"/>
    <w:rsid w:val="009F4752"/>
    <w:rsid w:val="009F487F"/>
    <w:rsid w:val="009F65EE"/>
    <w:rsid w:val="00A00D29"/>
    <w:rsid w:val="00A00EB8"/>
    <w:rsid w:val="00A02236"/>
    <w:rsid w:val="00A13327"/>
    <w:rsid w:val="00A13C3A"/>
    <w:rsid w:val="00A1751E"/>
    <w:rsid w:val="00A2052D"/>
    <w:rsid w:val="00A214A9"/>
    <w:rsid w:val="00A214E1"/>
    <w:rsid w:val="00A23F62"/>
    <w:rsid w:val="00A2546E"/>
    <w:rsid w:val="00A255C8"/>
    <w:rsid w:val="00A261AE"/>
    <w:rsid w:val="00A3180F"/>
    <w:rsid w:val="00A357FA"/>
    <w:rsid w:val="00A36F8D"/>
    <w:rsid w:val="00A376A9"/>
    <w:rsid w:val="00A456C3"/>
    <w:rsid w:val="00A50471"/>
    <w:rsid w:val="00A521B6"/>
    <w:rsid w:val="00A5480C"/>
    <w:rsid w:val="00A578AC"/>
    <w:rsid w:val="00A60A25"/>
    <w:rsid w:val="00A64888"/>
    <w:rsid w:val="00A64C2A"/>
    <w:rsid w:val="00A67073"/>
    <w:rsid w:val="00A67DA1"/>
    <w:rsid w:val="00A75F26"/>
    <w:rsid w:val="00A77947"/>
    <w:rsid w:val="00A80A79"/>
    <w:rsid w:val="00A82A03"/>
    <w:rsid w:val="00A855B4"/>
    <w:rsid w:val="00A857E4"/>
    <w:rsid w:val="00A8786F"/>
    <w:rsid w:val="00A91582"/>
    <w:rsid w:val="00A922BA"/>
    <w:rsid w:val="00A929CC"/>
    <w:rsid w:val="00A948E7"/>
    <w:rsid w:val="00A97F3F"/>
    <w:rsid w:val="00AA13FF"/>
    <w:rsid w:val="00AA4B28"/>
    <w:rsid w:val="00AB5387"/>
    <w:rsid w:val="00AB5E59"/>
    <w:rsid w:val="00AB77F7"/>
    <w:rsid w:val="00AB7DBC"/>
    <w:rsid w:val="00AC09C1"/>
    <w:rsid w:val="00AC0B9C"/>
    <w:rsid w:val="00AC2850"/>
    <w:rsid w:val="00AD05B1"/>
    <w:rsid w:val="00AD328B"/>
    <w:rsid w:val="00AD6AD9"/>
    <w:rsid w:val="00AE2BA4"/>
    <w:rsid w:val="00AE36AF"/>
    <w:rsid w:val="00AE4788"/>
    <w:rsid w:val="00AE765B"/>
    <w:rsid w:val="00AF0573"/>
    <w:rsid w:val="00AF3526"/>
    <w:rsid w:val="00AF76FD"/>
    <w:rsid w:val="00B0060F"/>
    <w:rsid w:val="00B05F05"/>
    <w:rsid w:val="00B06FEF"/>
    <w:rsid w:val="00B07651"/>
    <w:rsid w:val="00B105AB"/>
    <w:rsid w:val="00B12D20"/>
    <w:rsid w:val="00B14BEE"/>
    <w:rsid w:val="00B15E7A"/>
    <w:rsid w:val="00B16ED4"/>
    <w:rsid w:val="00B2169C"/>
    <w:rsid w:val="00B2370A"/>
    <w:rsid w:val="00B264B3"/>
    <w:rsid w:val="00B26506"/>
    <w:rsid w:val="00B3041B"/>
    <w:rsid w:val="00B305CD"/>
    <w:rsid w:val="00B33F54"/>
    <w:rsid w:val="00B41CC7"/>
    <w:rsid w:val="00B4315F"/>
    <w:rsid w:val="00B452EC"/>
    <w:rsid w:val="00B46C62"/>
    <w:rsid w:val="00B52521"/>
    <w:rsid w:val="00B54F29"/>
    <w:rsid w:val="00B56019"/>
    <w:rsid w:val="00B603CB"/>
    <w:rsid w:val="00B666EC"/>
    <w:rsid w:val="00B66F0C"/>
    <w:rsid w:val="00B67CBB"/>
    <w:rsid w:val="00B7040F"/>
    <w:rsid w:val="00B72608"/>
    <w:rsid w:val="00B777BE"/>
    <w:rsid w:val="00B77D9F"/>
    <w:rsid w:val="00B80A49"/>
    <w:rsid w:val="00B84707"/>
    <w:rsid w:val="00B848ED"/>
    <w:rsid w:val="00B859FD"/>
    <w:rsid w:val="00B87A99"/>
    <w:rsid w:val="00B905CF"/>
    <w:rsid w:val="00B915B4"/>
    <w:rsid w:val="00B94797"/>
    <w:rsid w:val="00B94A2E"/>
    <w:rsid w:val="00B9631C"/>
    <w:rsid w:val="00BA38F8"/>
    <w:rsid w:val="00BA75FA"/>
    <w:rsid w:val="00BA7AEE"/>
    <w:rsid w:val="00BB035F"/>
    <w:rsid w:val="00BB1C0B"/>
    <w:rsid w:val="00BB2D51"/>
    <w:rsid w:val="00BB334E"/>
    <w:rsid w:val="00BC3A88"/>
    <w:rsid w:val="00BC3C89"/>
    <w:rsid w:val="00BC4018"/>
    <w:rsid w:val="00BD0C23"/>
    <w:rsid w:val="00BD65C6"/>
    <w:rsid w:val="00BE0B79"/>
    <w:rsid w:val="00BE2F49"/>
    <w:rsid w:val="00BE576C"/>
    <w:rsid w:val="00BE59AF"/>
    <w:rsid w:val="00BE797B"/>
    <w:rsid w:val="00BF10A6"/>
    <w:rsid w:val="00BF1652"/>
    <w:rsid w:val="00BF7C73"/>
    <w:rsid w:val="00C03AD7"/>
    <w:rsid w:val="00C06D81"/>
    <w:rsid w:val="00C0765F"/>
    <w:rsid w:val="00C128CD"/>
    <w:rsid w:val="00C134F8"/>
    <w:rsid w:val="00C26114"/>
    <w:rsid w:val="00C315A2"/>
    <w:rsid w:val="00C34668"/>
    <w:rsid w:val="00C34D3F"/>
    <w:rsid w:val="00C4070F"/>
    <w:rsid w:val="00C43D8C"/>
    <w:rsid w:val="00C445AA"/>
    <w:rsid w:val="00C4518D"/>
    <w:rsid w:val="00C46435"/>
    <w:rsid w:val="00C4666B"/>
    <w:rsid w:val="00C51CD7"/>
    <w:rsid w:val="00C52179"/>
    <w:rsid w:val="00C526F1"/>
    <w:rsid w:val="00C540D5"/>
    <w:rsid w:val="00C55BB0"/>
    <w:rsid w:val="00C57380"/>
    <w:rsid w:val="00C6259C"/>
    <w:rsid w:val="00C6418B"/>
    <w:rsid w:val="00C676CB"/>
    <w:rsid w:val="00C72EF6"/>
    <w:rsid w:val="00C73CEC"/>
    <w:rsid w:val="00C74B2B"/>
    <w:rsid w:val="00C77393"/>
    <w:rsid w:val="00C81A2D"/>
    <w:rsid w:val="00C82D14"/>
    <w:rsid w:val="00C86789"/>
    <w:rsid w:val="00C902B1"/>
    <w:rsid w:val="00C92117"/>
    <w:rsid w:val="00C94AC7"/>
    <w:rsid w:val="00C95316"/>
    <w:rsid w:val="00C9567F"/>
    <w:rsid w:val="00C96C8C"/>
    <w:rsid w:val="00C97170"/>
    <w:rsid w:val="00C97C1D"/>
    <w:rsid w:val="00CA03BF"/>
    <w:rsid w:val="00CA56FC"/>
    <w:rsid w:val="00CA5E6E"/>
    <w:rsid w:val="00CB2EEC"/>
    <w:rsid w:val="00CB5993"/>
    <w:rsid w:val="00CB59D1"/>
    <w:rsid w:val="00CB6AEB"/>
    <w:rsid w:val="00CC7315"/>
    <w:rsid w:val="00CC7609"/>
    <w:rsid w:val="00CD0332"/>
    <w:rsid w:val="00CD183D"/>
    <w:rsid w:val="00CD2680"/>
    <w:rsid w:val="00CD2BB7"/>
    <w:rsid w:val="00CD2ED4"/>
    <w:rsid w:val="00CD4ECD"/>
    <w:rsid w:val="00CD4F7D"/>
    <w:rsid w:val="00CD6D76"/>
    <w:rsid w:val="00CE09DD"/>
    <w:rsid w:val="00CE70D3"/>
    <w:rsid w:val="00CF1D3C"/>
    <w:rsid w:val="00CF693E"/>
    <w:rsid w:val="00CF7083"/>
    <w:rsid w:val="00CF7613"/>
    <w:rsid w:val="00D02292"/>
    <w:rsid w:val="00D06E6F"/>
    <w:rsid w:val="00D1201A"/>
    <w:rsid w:val="00D153D0"/>
    <w:rsid w:val="00D2016A"/>
    <w:rsid w:val="00D22456"/>
    <w:rsid w:val="00D32112"/>
    <w:rsid w:val="00D34722"/>
    <w:rsid w:val="00D348FB"/>
    <w:rsid w:val="00D35635"/>
    <w:rsid w:val="00D402D7"/>
    <w:rsid w:val="00D404FE"/>
    <w:rsid w:val="00D44896"/>
    <w:rsid w:val="00D479EB"/>
    <w:rsid w:val="00D52797"/>
    <w:rsid w:val="00D53E0C"/>
    <w:rsid w:val="00D555A9"/>
    <w:rsid w:val="00D57A85"/>
    <w:rsid w:val="00D57D16"/>
    <w:rsid w:val="00D70557"/>
    <w:rsid w:val="00D70AC8"/>
    <w:rsid w:val="00D7468A"/>
    <w:rsid w:val="00D76658"/>
    <w:rsid w:val="00D76C5E"/>
    <w:rsid w:val="00D817E2"/>
    <w:rsid w:val="00D85C99"/>
    <w:rsid w:val="00D905BB"/>
    <w:rsid w:val="00D91CC9"/>
    <w:rsid w:val="00D92D71"/>
    <w:rsid w:val="00D933DE"/>
    <w:rsid w:val="00D946D5"/>
    <w:rsid w:val="00D9599C"/>
    <w:rsid w:val="00D968AA"/>
    <w:rsid w:val="00D97263"/>
    <w:rsid w:val="00DA3BE0"/>
    <w:rsid w:val="00DB3C67"/>
    <w:rsid w:val="00DC1D84"/>
    <w:rsid w:val="00DC6616"/>
    <w:rsid w:val="00DD6133"/>
    <w:rsid w:val="00DD6729"/>
    <w:rsid w:val="00DE0913"/>
    <w:rsid w:val="00DE18B0"/>
    <w:rsid w:val="00DE19FD"/>
    <w:rsid w:val="00DE250F"/>
    <w:rsid w:val="00DE2A51"/>
    <w:rsid w:val="00DE402E"/>
    <w:rsid w:val="00DE4BD4"/>
    <w:rsid w:val="00DE7A25"/>
    <w:rsid w:val="00DE7E60"/>
    <w:rsid w:val="00DF0918"/>
    <w:rsid w:val="00DF5E66"/>
    <w:rsid w:val="00DF6814"/>
    <w:rsid w:val="00E00205"/>
    <w:rsid w:val="00E00AD7"/>
    <w:rsid w:val="00E02C64"/>
    <w:rsid w:val="00E03AFA"/>
    <w:rsid w:val="00E03F1C"/>
    <w:rsid w:val="00E03FEB"/>
    <w:rsid w:val="00E058FC"/>
    <w:rsid w:val="00E13C8B"/>
    <w:rsid w:val="00E24626"/>
    <w:rsid w:val="00E27FA5"/>
    <w:rsid w:val="00E3009C"/>
    <w:rsid w:val="00E31301"/>
    <w:rsid w:val="00E34F50"/>
    <w:rsid w:val="00E41590"/>
    <w:rsid w:val="00E459B0"/>
    <w:rsid w:val="00E465CB"/>
    <w:rsid w:val="00E4695C"/>
    <w:rsid w:val="00E47F73"/>
    <w:rsid w:val="00E544C7"/>
    <w:rsid w:val="00E57AA9"/>
    <w:rsid w:val="00E57D58"/>
    <w:rsid w:val="00E64CDE"/>
    <w:rsid w:val="00E674E7"/>
    <w:rsid w:val="00E67938"/>
    <w:rsid w:val="00E70EA9"/>
    <w:rsid w:val="00E77221"/>
    <w:rsid w:val="00E77242"/>
    <w:rsid w:val="00E80A99"/>
    <w:rsid w:val="00E95455"/>
    <w:rsid w:val="00EA25A6"/>
    <w:rsid w:val="00EA6510"/>
    <w:rsid w:val="00EA726E"/>
    <w:rsid w:val="00EB4DA4"/>
    <w:rsid w:val="00EB5697"/>
    <w:rsid w:val="00EC0673"/>
    <w:rsid w:val="00EC15CA"/>
    <w:rsid w:val="00EC59D0"/>
    <w:rsid w:val="00EC6650"/>
    <w:rsid w:val="00ED410B"/>
    <w:rsid w:val="00ED752C"/>
    <w:rsid w:val="00EE3016"/>
    <w:rsid w:val="00EE3C28"/>
    <w:rsid w:val="00EF7568"/>
    <w:rsid w:val="00F03BBB"/>
    <w:rsid w:val="00F04864"/>
    <w:rsid w:val="00F130C6"/>
    <w:rsid w:val="00F13C1D"/>
    <w:rsid w:val="00F2133F"/>
    <w:rsid w:val="00F21A6E"/>
    <w:rsid w:val="00F21E2C"/>
    <w:rsid w:val="00F22A91"/>
    <w:rsid w:val="00F233F9"/>
    <w:rsid w:val="00F23603"/>
    <w:rsid w:val="00F23D17"/>
    <w:rsid w:val="00F251C3"/>
    <w:rsid w:val="00F2617B"/>
    <w:rsid w:val="00F27602"/>
    <w:rsid w:val="00F302A5"/>
    <w:rsid w:val="00F31949"/>
    <w:rsid w:val="00F32316"/>
    <w:rsid w:val="00F326CA"/>
    <w:rsid w:val="00F33876"/>
    <w:rsid w:val="00F341EE"/>
    <w:rsid w:val="00F4038D"/>
    <w:rsid w:val="00F416A9"/>
    <w:rsid w:val="00F41B04"/>
    <w:rsid w:val="00F43A8A"/>
    <w:rsid w:val="00F44150"/>
    <w:rsid w:val="00F457E9"/>
    <w:rsid w:val="00F45ED4"/>
    <w:rsid w:val="00F462F7"/>
    <w:rsid w:val="00F54509"/>
    <w:rsid w:val="00F54EA7"/>
    <w:rsid w:val="00F55BC2"/>
    <w:rsid w:val="00F56D4E"/>
    <w:rsid w:val="00F60C1A"/>
    <w:rsid w:val="00F637B6"/>
    <w:rsid w:val="00F65C21"/>
    <w:rsid w:val="00F7186C"/>
    <w:rsid w:val="00F75C34"/>
    <w:rsid w:val="00F7785A"/>
    <w:rsid w:val="00F80AFE"/>
    <w:rsid w:val="00F813F6"/>
    <w:rsid w:val="00F817DF"/>
    <w:rsid w:val="00F828AD"/>
    <w:rsid w:val="00F835CD"/>
    <w:rsid w:val="00F842E7"/>
    <w:rsid w:val="00F84C09"/>
    <w:rsid w:val="00F94329"/>
    <w:rsid w:val="00F97782"/>
    <w:rsid w:val="00FA3FCB"/>
    <w:rsid w:val="00FA781E"/>
    <w:rsid w:val="00FB3D41"/>
    <w:rsid w:val="00FC0390"/>
    <w:rsid w:val="00FC3D0E"/>
    <w:rsid w:val="00FC5225"/>
    <w:rsid w:val="00FC7C87"/>
    <w:rsid w:val="00FD05BE"/>
    <w:rsid w:val="00FD15F9"/>
    <w:rsid w:val="00FD605A"/>
    <w:rsid w:val="00FD69D8"/>
    <w:rsid w:val="00FD6DE1"/>
    <w:rsid w:val="00FE14E2"/>
    <w:rsid w:val="00FE60B8"/>
    <w:rsid w:val="00FF194A"/>
    <w:rsid w:val="00FF3ECB"/>
    <w:rsid w:val="00FF47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5D515"/>
  <w15:docId w15:val="{0F75ECC6-A6FF-4D6C-AA0B-21A1556F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rillio_Normal Text"/>
    <w:qFormat/>
    <w:rsid w:val="002F3D93"/>
    <w:pPr>
      <w:spacing w:after="0" w:line="240" w:lineRule="auto"/>
    </w:pPr>
    <w:rPr>
      <w:rFonts w:eastAsiaTheme="minorEastAsia"/>
      <w:sz w:val="24"/>
      <w:szCs w:val="24"/>
    </w:rPr>
  </w:style>
  <w:style w:type="paragraph" w:styleId="Heading1">
    <w:name w:val="heading 1"/>
    <w:aliases w:val="Brillio_Heading 1"/>
    <w:next w:val="ParagraphText"/>
    <w:link w:val="Heading1Char"/>
    <w:qFormat/>
    <w:rsid w:val="002F3D93"/>
    <w:pPr>
      <w:keepNext/>
      <w:pageBreakBefore/>
      <w:numPr>
        <w:numId w:val="2"/>
      </w:numPr>
      <w:pBdr>
        <w:bottom w:val="single" w:sz="4" w:space="1" w:color="auto"/>
      </w:pBdr>
      <w:tabs>
        <w:tab w:val="left" w:pos="720"/>
      </w:tabs>
      <w:spacing w:before="240" w:after="240" w:line="240" w:lineRule="auto"/>
      <w:outlineLvl w:val="0"/>
    </w:pPr>
    <w:rPr>
      <w:rFonts w:ascii="Verdana" w:eastAsia="Times New Roman" w:hAnsi="Verdana" w:cs="Arial"/>
      <w:b/>
      <w:bCs/>
      <w:color w:val="00AF9B"/>
      <w:kern w:val="32"/>
      <w:sz w:val="28"/>
      <w:szCs w:val="28"/>
      <w14:shadow w14:blurRad="50800" w14:dist="38100" w14:dir="2700000" w14:sx="100000" w14:sy="100000" w14:kx="0" w14:ky="0" w14:algn="tl">
        <w14:srgbClr w14:val="000000">
          <w14:alpha w14:val="60000"/>
        </w14:srgbClr>
      </w14:shadow>
    </w:rPr>
  </w:style>
  <w:style w:type="paragraph" w:styleId="Heading2">
    <w:name w:val="heading 2"/>
    <w:basedOn w:val="Heading1"/>
    <w:next w:val="ParagraphText"/>
    <w:link w:val="Heading2Char"/>
    <w:qFormat/>
    <w:rsid w:val="002F3D93"/>
    <w:pPr>
      <w:pageBreakBefore w:val="0"/>
      <w:numPr>
        <w:ilvl w:val="1"/>
      </w:numPr>
      <w:pBdr>
        <w:bottom w:val="none" w:sz="0" w:space="0" w:color="auto"/>
      </w:pBdr>
      <w:spacing w:after="180"/>
      <w:outlineLvl w:val="1"/>
    </w:pPr>
    <w:rPr>
      <w:bCs w:val="0"/>
      <w:iCs/>
      <w:sz w:val="24"/>
      <w:szCs w:val="24"/>
    </w:rPr>
  </w:style>
  <w:style w:type="paragraph" w:styleId="Heading3">
    <w:name w:val="heading 3"/>
    <w:basedOn w:val="Heading2"/>
    <w:next w:val="ParagraphText"/>
    <w:link w:val="Heading3Char"/>
    <w:qFormat/>
    <w:rsid w:val="002F3D93"/>
    <w:pPr>
      <w:numPr>
        <w:ilvl w:val="2"/>
      </w:numPr>
      <w:outlineLvl w:val="2"/>
    </w:pPr>
    <w:rPr>
      <w:bCs/>
      <w:sz w:val="22"/>
      <w:szCs w:val="22"/>
    </w:rPr>
  </w:style>
  <w:style w:type="paragraph" w:styleId="Heading4">
    <w:name w:val="heading 4"/>
    <w:aliases w:val="Sub-paragraph,H4,Para4,h4,h41,Sub-Minor,3rd Level Head,Map Title,4m,4,Aztec Heading 4,Level 2 - a,- Minor Side,o,Subsection,ü4,Ü4,sl4,h42,h43,h44,h45,h46,h411,h421,h431,h441,h451,h47,h412,h422,h432,h442,h452,h48,h413,h423,h433,h443,h453,h49,I4"/>
    <w:basedOn w:val="Heading3"/>
    <w:next w:val="ParagraphText"/>
    <w:link w:val="Heading4Char"/>
    <w:qFormat/>
    <w:rsid w:val="002F3D93"/>
    <w:pPr>
      <w:numPr>
        <w:ilvl w:val="3"/>
        <w:numId w:val="5"/>
      </w:numPr>
      <w:tabs>
        <w:tab w:val="clear" w:pos="720"/>
        <w:tab w:val="clear" w:pos="3960"/>
        <w:tab w:val="left" w:pos="1008"/>
      </w:tabs>
      <w:ind w:left="1008" w:hanging="1008"/>
      <w:outlineLvl w:val="3"/>
    </w:pPr>
    <w:rPr>
      <w:bCs w:val="0"/>
      <w:sz w:val="20"/>
      <w:szCs w:val="20"/>
    </w:rPr>
  </w:style>
  <w:style w:type="paragraph" w:styleId="Heading5">
    <w:name w:val="heading 5"/>
    <w:aliases w:val="Para5,H5,h5,Bullet point,Graph heading,Block Label,L5,5,BT L1,Masthead Text Box,Heading 5_RFP,temp1,temp2,ü5,Ü5,First Bullet,avoid,Level_1_alpha"/>
    <w:basedOn w:val="Normal"/>
    <w:next w:val="Normal"/>
    <w:link w:val="Heading5Char"/>
    <w:rsid w:val="00B7040F"/>
    <w:pPr>
      <w:widowControl w:val="0"/>
      <w:tabs>
        <w:tab w:val="num" w:pos="1008"/>
      </w:tabs>
      <w:spacing w:before="240" w:after="60"/>
      <w:ind w:left="1008" w:hanging="1008"/>
      <w:jc w:val="both"/>
      <w:outlineLvl w:val="4"/>
    </w:pPr>
    <w:rPr>
      <w:rFonts w:ascii="Calibri" w:eastAsia="Times New Roman" w:hAnsi="Calibri" w:cs="Times New Roman"/>
      <w:snapToGrid w:val="0"/>
      <w:szCs w:val="20"/>
    </w:rPr>
  </w:style>
  <w:style w:type="paragraph" w:styleId="Heading6">
    <w:name w:val="heading 6"/>
    <w:aliases w:val="Sub-bullet point,H6,6,Requirement"/>
    <w:basedOn w:val="Normal"/>
    <w:next w:val="Normal"/>
    <w:link w:val="Heading6Char"/>
    <w:rsid w:val="00B7040F"/>
    <w:pPr>
      <w:keepNext/>
      <w:keepLines/>
      <w:widowControl w:val="0"/>
      <w:tabs>
        <w:tab w:val="left" w:pos="360"/>
        <w:tab w:val="num" w:pos="1152"/>
      </w:tabs>
      <w:spacing w:before="240" w:after="120" w:line="280" w:lineRule="exact"/>
      <w:ind w:left="1152" w:hanging="1152"/>
      <w:jc w:val="both"/>
      <w:outlineLvl w:val="5"/>
    </w:pPr>
    <w:rPr>
      <w:rFonts w:ascii="Calibri" w:eastAsia="Times New Roman" w:hAnsi="Calibri" w:cs="Times New Roman"/>
      <w:b/>
      <w:snapToGrid w:val="0"/>
      <w:kern w:val="28"/>
      <w:szCs w:val="20"/>
    </w:rPr>
  </w:style>
  <w:style w:type="paragraph" w:styleId="Heading7">
    <w:name w:val="heading 7"/>
    <w:aliases w:val="Para no numbering,table,zu A"/>
    <w:basedOn w:val="Normal"/>
    <w:next w:val="Normal"/>
    <w:link w:val="Heading7Char"/>
    <w:rsid w:val="00B7040F"/>
    <w:pPr>
      <w:keepNext/>
      <w:keepLines/>
      <w:widowControl w:val="0"/>
      <w:tabs>
        <w:tab w:val="left" w:pos="360"/>
        <w:tab w:val="num" w:pos="1296"/>
      </w:tabs>
      <w:spacing w:before="240" w:after="120" w:line="280" w:lineRule="exact"/>
      <w:ind w:left="1296" w:hanging="1296"/>
      <w:jc w:val="both"/>
      <w:outlineLvl w:val="6"/>
    </w:pPr>
    <w:rPr>
      <w:rFonts w:ascii="Calibri" w:eastAsia="Times New Roman" w:hAnsi="Calibri" w:cs="Times New Roman"/>
      <w:snapToGrid w:val="0"/>
      <w:kern w:val="28"/>
      <w:szCs w:val="20"/>
    </w:rPr>
  </w:style>
  <w:style w:type="paragraph" w:styleId="Heading8">
    <w:name w:val="heading 8"/>
    <w:aliases w:val="No num/gap"/>
    <w:basedOn w:val="Normal"/>
    <w:next w:val="Normal"/>
    <w:link w:val="Heading8Char"/>
    <w:rsid w:val="00B7040F"/>
    <w:pPr>
      <w:widowControl w:val="0"/>
      <w:tabs>
        <w:tab w:val="left" w:pos="360"/>
        <w:tab w:val="num" w:pos="1440"/>
      </w:tabs>
      <w:spacing w:before="240" w:after="60"/>
      <w:ind w:left="1440" w:hanging="1440"/>
      <w:jc w:val="both"/>
      <w:outlineLvl w:val="7"/>
    </w:pPr>
    <w:rPr>
      <w:rFonts w:ascii="Calibri" w:eastAsia="Times New Roman" w:hAnsi="Calibri" w:cs="Times New Roman"/>
      <w:i/>
      <w:snapToGrid w:val="0"/>
      <w:szCs w:val="20"/>
    </w:rPr>
  </w:style>
  <w:style w:type="paragraph" w:styleId="Heading9">
    <w:name w:val="heading 9"/>
    <w:aliases w:val="Code eg's,appendix"/>
    <w:basedOn w:val="Normal"/>
    <w:next w:val="Normal"/>
    <w:link w:val="Heading9Char"/>
    <w:rsid w:val="00B7040F"/>
    <w:pPr>
      <w:pageBreakBefore/>
      <w:widowControl w:val="0"/>
      <w:shd w:val="solid" w:color="000080" w:fill="auto"/>
      <w:tabs>
        <w:tab w:val="left" w:pos="360"/>
        <w:tab w:val="num" w:pos="1584"/>
      </w:tabs>
      <w:spacing w:before="240" w:after="60"/>
      <w:ind w:left="1584" w:hanging="1584"/>
      <w:jc w:val="center"/>
      <w:outlineLvl w:val="8"/>
    </w:pPr>
    <w:rPr>
      <w:rFonts w:ascii="Calibri" w:eastAsia="Times New Roman" w:hAnsi="Calibri" w:cs="Times New Roman"/>
      <w:b/>
      <w:i/>
      <w:smallCaps/>
      <w:snapToGrid w:val="0"/>
      <w:color w:val="FFFFFF"/>
      <w:spacing w:val="8"/>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3D93"/>
    <w:rPr>
      <w:rFonts w:ascii="Lucida Grande" w:hAnsi="Lucida Grande"/>
      <w:sz w:val="18"/>
      <w:szCs w:val="18"/>
    </w:rPr>
  </w:style>
  <w:style w:type="character" w:customStyle="1" w:styleId="BalloonTextChar">
    <w:name w:val="Balloon Text Char"/>
    <w:basedOn w:val="DefaultParagraphFont"/>
    <w:link w:val="BalloonText"/>
    <w:uiPriority w:val="99"/>
    <w:semiHidden/>
    <w:rsid w:val="002F3D93"/>
    <w:rPr>
      <w:rFonts w:ascii="Lucida Grande" w:eastAsiaTheme="minorEastAsia" w:hAnsi="Lucida Grande"/>
      <w:sz w:val="18"/>
      <w:szCs w:val="18"/>
    </w:rPr>
  </w:style>
  <w:style w:type="paragraph" w:styleId="Header">
    <w:name w:val="header"/>
    <w:basedOn w:val="Normal"/>
    <w:link w:val="HeaderChar"/>
    <w:uiPriority w:val="99"/>
    <w:unhideWhenUsed/>
    <w:qFormat/>
    <w:rsid w:val="002F3D93"/>
    <w:pPr>
      <w:tabs>
        <w:tab w:val="center" w:pos="4320"/>
        <w:tab w:val="right" w:pos="8640"/>
      </w:tabs>
    </w:pPr>
  </w:style>
  <w:style w:type="character" w:customStyle="1" w:styleId="HeaderChar">
    <w:name w:val="Header Char"/>
    <w:basedOn w:val="DefaultParagraphFont"/>
    <w:link w:val="Header"/>
    <w:uiPriority w:val="99"/>
    <w:rsid w:val="002F3D93"/>
    <w:rPr>
      <w:rFonts w:eastAsiaTheme="minorEastAsia"/>
      <w:sz w:val="24"/>
      <w:szCs w:val="24"/>
    </w:rPr>
  </w:style>
  <w:style w:type="paragraph" w:styleId="Footer">
    <w:name w:val="footer"/>
    <w:basedOn w:val="Normal"/>
    <w:link w:val="FooterChar"/>
    <w:uiPriority w:val="99"/>
    <w:unhideWhenUsed/>
    <w:qFormat/>
    <w:rsid w:val="002F3D93"/>
    <w:pPr>
      <w:tabs>
        <w:tab w:val="center" w:pos="4320"/>
        <w:tab w:val="right" w:pos="8640"/>
      </w:tabs>
    </w:pPr>
  </w:style>
  <w:style w:type="character" w:customStyle="1" w:styleId="FooterChar">
    <w:name w:val="Footer Char"/>
    <w:basedOn w:val="DefaultParagraphFont"/>
    <w:link w:val="Footer"/>
    <w:uiPriority w:val="99"/>
    <w:rsid w:val="002F3D93"/>
    <w:rPr>
      <w:rFonts w:eastAsiaTheme="minorEastAsia"/>
      <w:sz w:val="24"/>
      <w:szCs w:val="24"/>
    </w:rPr>
  </w:style>
  <w:style w:type="paragraph" w:styleId="ListBullet">
    <w:name w:val="List Bullet"/>
    <w:basedOn w:val="Normal"/>
    <w:uiPriority w:val="99"/>
    <w:unhideWhenUsed/>
    <w:qFormat/>
    <w:rsid w:val="002F3D93"/>
    <w:pPr>
      <w:numPr>
        <w:numId w:val="1"/>
      </w:numPr>
      <w:contextualSpacing/>
    </w:pPr>
  </w:style>
  <w:style w:type="character" w:styleId="PageNumber">
    <w:name w:val="page number"/>
    <w:basedOn w:val="DefaultParagraphFont"/>
    <w:uiPriority w:val="99"/>
    <w:semiHidden/>
    <w:unhideWhenUsed/>
    <w:rsid w:val="002F3D93"/>
  </w:style>
  <w:style w:type="character" w:styleId="Hyperlink">
    <w:name w:val="Hyperlink"/>
    <w:basedOn w:val="DefaultParagraphFont"/>
    <w:uiPriority w:val="99"/>
    <w:qFormat/>
    <w:rsid w:val="002F3D93"/>
    <w:rPr>
      <w:rFonts w:ascii="Verdana" w:hAnsi="Verdana"/>
      <w:color w:val="92D050"/>
      <w:sz w:val="24"/>
      <w:u w:val="single"/>
    </w:rPr>
  </w:style>
  <w:style w:type="paragraph" w:customStyle="1" w:styleId="TOCTitle">
    <w:name w:val="TOC_Title"/>
    <w:basedOn w:val="Normal"/>
    <w:next w:val="Normal"/>
    <w:autoRedefine/>
    <w:qFormat/>
    <w:rsid w:val="002F3D93"/>
    <w:pPr>
      <w:pageBreakBefore/>
      <w:pBdr>
        <w:top w:val="single" w:sz="4" w:space="1" w:color="auto"/>
        <w:bottom w:val="single" w:sz="4" w:space="1" w:color="auto"/>
      </w:pBdr>
      <w:tabs>
        <w:tab w:val="left" w:pos="0"/>
      </w:tabs>
      <w:spacing w:before="240" w:after="360" w:line="300" w:lineRule="atLeast"/>
    </w:pPr>
    <w:rPr>
      <w:rFonts w:ascii="Verdana" w:eastAsia="Times New Roman" w:hAnsi="Verdana" w:cs="Times New Roman"/>
      <w:b/>
      <w:smallCaps/>
      <w:color w:val="5A5A5A"/>
      <w:sz w:val="32"/>
      <w:szCs w:val="32"/>
      <w:u w:color="000080"/>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qFormat/>
    <w:rsid w:val="002F3D93"/>
    <w:pPr>
      <w:tabs>
        <w:tab w:val="left" w:pos="432"/>
        <w:tab w:val="right" w:leader="dot" w:pos="9350"/>
      </w:tabs>
      <w:spacing w:before="180" w:after="60"/>
      <w:jc w:val="both"/>
    </w:pPr>
    <w:rPr>
      <w:rFonts w:ascii="Verdana" w:eastAsia="Times New Roman" w:hAnsi="Verdana" w:cs="Times New Roman"/>
      <w:b/>
      <w:smallCaps/>
      <w:noProof/>
      <w:color w:val="5A5A5A"/>
      <w:sz w:val="22"/>
      <w:szCs w:val="20"/>
    </w:rPr>
  </w:style>
  <w:style w:type="paragraph" w:styleId="TOC2">
    <w:name w:val="toc 2"/>
    <w:basedOn w:val="Normal"/>
    <w:next w:val="Normal"/>
    <w:autoRedefine/>
    <w:uiPriority w:val="39"/>
    <w:qFormat/>
    <w:rsid w:val="002F3D93"/>
    <w:pPr>
      <w:tabs>
        <w:tab w:val="left" w:pos="1008"/>
        <w:tab w:val="right" w:leader="dot" w:pos="9350"/>
      </w:tabs>
      <w:spacing w:before="60" w:after="60"/>
      <w:ind w:left="432"/>
      <w:jc w:val="both"/>
    </w:pPr>
    <w:rPr>
      <w:rFonts w:ascii="Verdana" w:eastAsia="Times New Roman" w:hAnsi="Verdana" w:cs="Times New Roman"/>
      <w:iCs/>
      <w:noProof/>
      <w:color w:val="5A5A5A"/>
      <w:sz w:val="20"/>
    </w:rPr>
  </w:style>
  <w:style w:type="paragraph" w:styleId="TOC3">
    <w:name w:val="toc 3"/>
    <w:basedOn w:val="Normal"/>
    <w:next w:val="Normal"/>
    <w:autoRedefine/>
    <w:uiPriority w:val="39"/>
    <w:qFormat/>
    <w:rsid w:val="002F3D93"/>
    <w:pPr>
      <w:tabs>
        <w:tab w:val="left" w:pos="1620"/>
        <w:tab w:val="right" w:leader="dot" w:pos="9350"/>
      </w:tabs>
      <w:spacing w:before="40" w:after="40"/>
      <w:ind w:left="1008"/>
      <w:jc w:val="both"/>
    </w:pPr>
    <w:rPr>
      <w:rFonts w:ascii="Verdana" w:eastAsia="Times New Roman" w:hAnsi="Verdana" w:cs="Times New Roman"/>
      <w:noProof/>
      <w:color w:val="5A5A5A"/>
      <w:sz w:val="16"/>
      <w:szCs w:val="16"/>
    </w:rPr>
  </w:style>
  <w:style w:type="character" w:customStyle="1" w:styleId="Heading1Char">
    <w:name w:val="Heading 1 Char"/>
    <w:aliases w:val="Brillio_Heading 1 Char"/>
    <w:basedOn w:val="DefaultParagraphFont"/>
    <w:link w:val="Heading1"/>
    <w:rsid w:val="002F3D93"/>
    <w:rPr>
      <w:rFonts w:ascii="Verdana" w:eastAsia="Times New Roman" w:hAnsi="Verdana" w:cs="Arial"/>
      <w:b/>
      <w:bCs/>
      <w:color w:val="00AF9B"/>
      <w:kern w:val="32"/>
      <w:sz w:val="28"/>
      <w:szCs w:val="28"/>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rsid w:val="002F3D93"/>
    <w:rPr>
      <w:rFonts w:ascii="Verdana" w:eastAsia="Times New Roman" w:hAnsi="Verdana" w:cs="Arial"/>
      <w:b/>
      <w:iCs/>
      <w:color w:val="00AF9B"/>
      <w:kern w:val="32"/>
      <w:sz w:val="24"/>
      <w:szCs w:val="24"/>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rsid w:val="002F3D93"/>
    <w:rPr>
      <w:rFonts w:ascii="Verdana" w:eastAsia="Times New Roman" w:hAnsi="Verdana" w:cs="Arial"/>
      <w:b/>
      <w:bCs/>
      <w:iCs/>
      <w:color w:val="00AF9B"/>
      <w:kern w:val="32"/>
      <w14:shadow w14:blurRad="50800" w14:dist="38100" w14:dir="2700000" w14:sx="100000" w14:sy="100000" w14:kx="0" w14:ky="0" w14:algn="tl">
        <w14:srgbClr w14:val="000000">
          <w14:alpha w14:val="60000"/>
        </w14:srgbClr>
      </w14:shadow>
    </w:rPr>
  </w:style>
  <w:style w:type="paragraph" w:customStyle="1" w:styleId="ParagraphText">
    <w:name w:val="Paragraph_Text"/>
    <w:basedOn w:val="Normal"/>
    <w:next w:val="Normal"/>
    <w:qFormat/>
    <w:rsid w:val="002F3D93"/>
    <w:pPr>
      <w:spacing w:before="120" w:after="60"/>
      <w:jc w:val="both"/>
    </w:pPr>
    <w:rPr>
      <w:rFonts w:ascii="Verdana" w:eastAsia="Times New Roman" w:hAnsi="Verdana" w:cs="Times New Roman"/>
      <w:sz w:val="20"/>
    </w:rPr>
  </w:style>
  <w:style w:type="paragraph" w:customStyle="1" w:styleId="Indent1">
    <w:name w:val="Indent1"/>
    <w:qFormat/>
    <w:rsid w:val="002F3D93"/>
    <w:pPr>
      <w:spacing w:before="60" w:after="60" w:line="240" w:lineRule="auto"/>
      <w:jc w:val="both"/>
    </w:pPr>
    <w:rPr>
      <w:rFonts w:ascii="Verdana" w:eastAsia="Times New Roman" w:hAnsi="Verdana" w:cs="Times New Roman"/>
      <w:sz w:val="20"/>
      <w:szCs w:val="24"/>
    </w:rPr>
  </w:style>
  <w:style w:type="paragraph" w:customStyle="1" w:styleId="Indent2">
    <w:name w:val="Indent2"/>
    <w:qFormat/>
    <w:rsid w:val="002F3D93"/>
    <w:pPr>
      <w:spacing w:before="60" w:after="60" w:line="240" w:lineRule="auto"/>
      <w:ind w:left="360"/>
      <w:jc w:val="both"/>
    </w:pPr>
    <w:rPr>
      <w:rFonts w:ascii="Verdana" w:eastAsia="Times New Roman" w:hAnsi="Verdana" w:cs="Times New Roman"/>
      <w:sz w:val="20"/>
      <w:szCs w:val="24"/>
    </w:rPr>
  </w:style>
  <w:style w:type="paragraph" w:customStyle="1" w:styleId="Indent3">
    <w:name w:val="Indent3"/>
    <w:qFormat/>
    <w:rsid w:val="002F3D93"/>
    <w:pPr>
      <w:spacing w:before="60" w:after="60" w:line="240" w:lineRule="auto"/>
      <w:ind w:left="720"/>
      <w:jc w:val="both"/>
    </w:pPr>
    <w:rPr>
      <w:rFonts w:ascii="Verdana" w:eastAsia="Times New Roman" w:hAnsi="Verdana" w:cs="Times New Roman"/>
      <w:sz w:val="20"/>
      <w:szCs w:val="24"/>
    </w:rPr>
  </w:style>
  <w:style w:type="paragraph" w:customStyle="1" w:styleId="Indent4">
    <w:name w:val="Indent4"/>
    <w:qFormat/>
    <w:rsid w:val="002F3D93"/>
    <w:pPr>
      <w:spacing w:before="60" w:after="60" w:line="240" w:lineRule="auto"/>
      <w:ind w:left="1080"/>
      <w:jc w:val="both"/>
    </w:pPr>
    <w:rPr>
      <w:rFonts w:ascii="Verdana" w:eastAsia="Times New Roman" w:hAnsi="Verdana" w:cs="Times New Roman"/>
      <w:sz w:val="20"/>
      <w:szCs w:val="24"/>
    </w:rPr>
  </w:style>
  <w:style w:type="paragraph" w:customStyle="1" w:styleId="Indent5">
    <w:name w:val="Indent5"/>
    <w:qFormat/>
    <w:rsid w:val="002F3D93"/>
    <w:pPr>
      <w:spacing w:before="60" w:after="60" w:line="240" w:lineRule="auto"/>
      <w:ind w:left="1440"/>
      <w:jc w:val="both"/>
    </w:pPr>
    <w:rPr>
      <w:rFonts w:ascii="Verdana" w:eastAsia="Times New Roman" w:hAnsi="Verdana" w:cs="Times New Roman"/>
      <w:sz w:val="20"/>
      <w:szCs w:val="24"/>
    </w:rPr>
  </w:style>
  <w:style w:type="paragraph" w:customStyle="1" w:styleId="Indent6">
    <w:name w:val="Indent6"/>
    <w:qFormat/>
    <w:rsid w:val="002F3D93"/>
    <w:pPr>
      <w:spacing w:before="120" w:after="120" w:line="240" w:lineRule="auto"/>
      <w:ind w:left="2664"/>
      <w:jc w:val="both"/>
    </w:pPr>
    <w:rPr>
      <w:rFonts w:ascii="Verdana" w:eastAsia="Times New Roman" w:hAnsi="Verdana" w:cs="Times New Roman"/>
      <w:sz w:val="20"/>
      <w:szCs w:val="24"/>
    </w:rPr>
  </w:style>
  <w:style w:type="paragraph" w:customStyle="1" w:styleId="NumberList1">
    <w:name w:val="Number List 1"/>
    <w:basedOn w:val="Normal"/>
    <w:qFormat/>
    <w:rsid w:val="002F3D93"/>
    <w:pPr>
      <w:numPr>
        <w:numId w:val="6"/>
      </w:numPr>
      <w:suppressLineNumbers/>
      <w:spacing w:before="60" w:after="60"/>
    </w:pPr>
    <w:rPr>
      <w:rFonts w:ascii="Verdana" w:eastAsia="Times New Roman" w:hAnsi="Verdana" w:cs="Times New Roman"/>
      <w:sz w:val="20"/>
      <w:szCs w:val="20"/>
    </w:rPr>
  </w:style>
  <w:style w:type="paragraph" w:customStyle="1" w:styleId="BulletList1">
    <w:name w:val="Bullet_List1"/>
    <w:qFormat/>
    <w:rsid w:val="002F3D93"/>
    <w:pPr>
      <w:numPr>
        <w:numId w:val="3"/>
      </w:numPr>
      <w:tabs>
        <w:tab w:val="left" w:pos="1224"/>
      </w:tabs>
      <w:spacing w:before="60" w:after="60" w:line="240" w:lineRule="auto"/>
    </w:pPr>
    <w:rPr>
      <w:rFonts w:ascii="Verdana" w:eastAsia="Times New Roman" w:hAnsi="Verdana" w:cs="Times New Roman"/>
      <w:sz w:val="20"/>
      <w:szCs w:val="20"/>
    </w:rPr>
  </w:style>
  <w:style w:type="paragraph" w:customStyle="1" w:styleId="BulletList2">
    <w:name w:val="Bullet_List2"/>
    <w:basedOn w:val="BulletList1"/>
    <w:qFormat/>
    <w:rsid w:val="002F3D93"/>
    <w:pPr>
      <w:numPr>
        <w:numId w:val="4"/>
      </w:numPr>
      <w:tabs>
        <w:tab w:val="clear" w:pos="1224"/>
        <w:tab w:val="left" w:pos="1584"/>
      </w:tabs>
    </w:pPr>
  </w:style>
  <w:style w:type="paragraph" w:customStyle="1" w:styleId="BulletList3">
    <w:name w:val="Bullet_List3"/>
    <w:basedOn w:val="BulletList2"/>
    <w:qFormat/>
    <w:rsid w:val="002F3D93"/>
    <w:pPr>
      <w:numPr>
        <w:numId w:val="5"/>
      </w:numPr>
      <w:tabs>
        <w:tab w:val="left" w:pos="1944"/>
      </w:tabs>
    </w:pPr>
    <w:rPr>
      <w:szCs w:val="22"/>
    </w:rPr>
  </w:style>
  <w:style w:type="paragraph" w:customStyle="1" w:styleId="NumberList2">
    <w:name w:val="Number List 2"/>
    <w:basedOn w:val="NumberList1"/>
    <w:qFormat/>
    <w:rsid w:val="002F3D93"/>
    <w:pPr>
      <w:numPr>
        <w:numId w:val="7"/>
      </w:numPr>
    </w:pPr>
  </w:style>
  <w:style w:type="paragraph" w:customStyle="1" w:styleId="NumberList3">
    <w:name w:val="Number List 3"/>
    <w:basedOn w:val="BulletList1"/>
    <w:qFormat/>
    <w:rsid w:val="002F3D93"/>
    <w:pPr>
      <w:numPr>
        <w:numId w:val="8"/>
      </w:numPr>
    </w:pPr>
  </w:style>
  <w:style w:type="paragraph" w:customStyle="1" w:styleId="BulletList4">
    <w:name w:val="Bullet_List4"/>
    <w:basedOn w:val="BulletList3"/>
    <w:qFormat/>
    <w:rsid w:val="002F3D93"/>
    <w:pPr>
      <w:numPr>
        <w:numId w:val="0"/>
      </w:numPr>
    </w:pPr>
  </w:style>
  <w:style w:type="paragraph" w:styleId="Caption">
    <w:name w:val="caption"/>
    <w:next w:val="Normal"/>
    <w:qFormat/>
    <w:rsid w:val="002F3D93"/>
    <w:pPr>
      <w:tabs>
        <w:tab w:val="left" w:pos="0"/>
      </w:tabs>
      <w:overflowPunct w:val="0"/>
      <w:autoSpaceDE w:val="0"/>
      <w:autoSpaceDN w:val="0"/>
      <w:adjustRightInd w:val="0"/>
      <w:spacing w:before="120" w:after="120" w:line="300" w:lineRule="atLeast"/>
      <w:jc w:val="center"/>
      <w:textAlignment w:val="baseline"/>
    </w:pPr>
    <w:rPr>
      <w:rFonts w:ascii="Verdana" w:eastAsia="Times New Roman" w:hAnsi="Verdana" w:cs="Times New Roman"/>
      <w:b/>
      <w:sz w:val="18"/>
      <w:szCs w:val="20"/>
    </w:rPr>
  </w:style>
  <w:style w:type="paragraph" w:customStyle="1" w:styleId="TableBullet">
    <w:name w:val="Table_Bullet"/>
    <w:rsid w:val="002F3D93"/>
    <w:pPr>
      <w:numPr>
        <w:numId w:val="9"/>
      </w:numPr>
      <w:tabs>
        <w:tab w:val="clear" w:pos="432"/>
      </w:tabs>
      <w:spacing w:before="60" w:after="60"/>
      <w:ind w:left="216" w:hanging="216"/>
    </w:pPr>
    <w:rPr>
      <w:rFonts w:ascii="Verdana" w:eastAsia="Times New Roman" w:hAnsi="Verdana" w:cs="Times New Roman"/>
      <w:sz w:val="18"/>
    </w:rPr>
  </w:style>
  <w:style w:type="paragraph" w:customStyle="1" w:styleId="TableHead">
    <w:name w:val="Table_Head"/>
    <w:autoRedefine/>
    <w:qFormat/>
    <w:rsid w:val="002F3D93"/>
    <w:pPr>
      <w:tabs>
        <w:tab w:val="left" w:pos="1080"/>
      </w:tabs>
      <w:spacing w:before="120" w:after="120" w:line="240" w:lineRule="auto"/>
      <w:jc w:val="center"/>
    </w:pPr>
    <w:rPr>
      <w:rFonts w:ascii="Verdana" w:eastAsia="Times New Roman" w:hAnsi="Verdana" w:cs="Times New Roman"/>
      <w:b/>
      <w:sz w:val="20"/>
      <w:szCs w:val="24"/>
    </w:rPr>
  </w:style>
  <w:style w:type="character" w:customStyle="1" w:styleId="Heading4Char">
    <w:name w:val="Heading 4 Char"/>
    <w:aliases w:val="Sub-paragraph Char,H4 Char,Para4 Char,h4 Char,h41 Char,Sub-Minor Char,3rd Level Head Char,Map Title Char,4m Char,4 Char,Aztec Heading 4 Char,Level 2 - a Char,- Minor Side Char,o Char,Subsection Char,ü4 Char,Ü4 Char,sl4 Char,h42 Char"/>
    <w:basedOn w:val="DefaultParagraphFont"/>
    <w:link w:val="Heading4"/>
    <w:rsid w:val="002F3D93"/>
    <w:rPr>
      <w:rFonts w:ascii="Verdana" w:eastAsia="Times New Roman" w:hAnsi="Verdana" w:cs="Arial"/>
      <w:b/>
      <w:iCs/>
      <w:color w:val="00AF9B"/>
      <w:kern w:val="32"/>
      <w:sz w:val="20"/>
      <w:szCs w:val="20"/>
      <w14:shadow w14:blurRad="50800" w14:dist="38100" w14:dir="2700000" w14:sx="100000" w14:sy="100000" w14:kx="0" w14:ky="0" w14:algn="tl">
        <w14:srgbClr w14:val="000000">
          <w14:alpha w14:val="60000"/>
        </w14:srgbClr>
      </w14:shadow>
    </w:rPr>
  </w:style>
  <w:style w:type="character" w:customStyle="1" w:styleId="Heading5Char">
    <w:name w:val="Heading 5 Char"/>
    <w:aliases w:val="Para5 Char,H5 Char,h5 Char,Bullet point Char,Graph heading Char,Block Label Char,L5 Char,5 Char,BT L1 Char,Masthead Text Box Char,Heading 5_RFP Char,temp1 Char,temp2 Char,ü5 Char,Ü5 Char,First Bullet Char,avoid Char,Level_1_alpha Char"/>
    <w:basedOn w:val="DefaultParagraphFont"/>
    <w:link w:val="Heading5"/>
    <w:rsid w:val="00B7040F"/>
    <w:rPr>
      <w:rFonts w:ascii="Calibri" w:eastAsia="Times New Roman" w:hAnsi="Calibri" w:cs="Times New Roman"/>
      <w:snapToGrid w:val="0"/>
      <w:color w:val="5A5A5A"/>
      <w:sz w:val="20"/>
      <w:szCs w:val="20"/>
    </w:rPr>
  </w:style>
  <w:style w:type="character" w:customStyle="1" w:styleId="Heading6Char">
    <w:name w:val="Heading 6 Char"/>
    <w:aliases w:val="Sub-bullet point Char,H6 Char,6 Char,Requirement Char"/>
    <w:basedOn w:val="DefaultParagraphFont"/>
    <w:link w:val="Heading6"/>
    <w:rsid w:val="00B7040F"/>
    <w:rPr>
      <w:rFonts w:ascii="Calibri" w:eastAsia="Times New Roman" w:hAnsi="Calibri" w:cs="Times New Roman"/>
      <w:b/>
      <w:snapToGrid w:val="0"/>
      <w:color w:val="5A5A5A"/>
      <w:kern w:val="28"/>
      <w:sz w:val="20"/>
      <w:szCs w:val="20"/>
    </w:rPr>
  </w:style>
  <w:style w:type="character" w:customStyle="1" w:styleId="Heading7Char">
    <w:name w:val="Heading 7 Char"/>
    <w:aliases w:val="Para no numbering Char,table Char,zu A Char"/>
    <w:basedOn w:val="DefaultParagraphFont"/>
    <w:link w:val="Heading7"/>
    <w:rsid w:val="00B7040F"/>
    <w:rPr>
      <w:rFonts w:ascii="Calibri" w:eastAsia="Times New Roman" w:hAnsi="Calibri" w:cs="Times New Roman"/>
      <w:snapToGrid w:val="0"/>
      <w:color w:val="5A5A5A"/>
      <w:kern w:val="28"/>
      <w:sz w:val="20"/>
      <w:szCs w:val="20"/>
    </w:rPr>
  </w:style>
  <w:style w:type="character" w:customStyle="1" w:styleId="Heading8Char">
    <w:name w:val="Heading 8 Char"/>
    <w:aliases w:val="No num/gap Char"/>
    <w:basedOn w:val="DefaultParagraphFont"/>
    <w:link w:val="Heading8"/>
    <w:rsid w:val="00B7040F"/>
    <w:rPr>
      <w:rFonts w:ascii="Calibri" w:eastAsia="Times New Roman" w:hAnsi="Calibri" w:cs="Times New Roman"/>
      <w:i/>
      <w:snapToGrid w:val="0"/>
      <w:color w:val="5A5A5A"/>
      <w:sz w:val="20"/>
      <w:szCs w:val="20"/>
    </w:rPr>
  </w:style>
  <w:style w:type="character" w:customStyle="1" w:styleId="Heading9Char">
    <w:name w:val="Heading 9 Char"/>
    <w:aliases w:val="Code eg's Char,appendix Char"/>
    <w:basedOn w:val="DefaultParagraphFont"/>
    <w:link w:val="Heading9"/>
    <w:rsid w:val="00B7040F"/>
    <w:rPr>
      <w:rFonts w:ascii="Calibri" w:eastAsia="Times New Roman" w:hAnsi="Calibri" w:cs="Times New Roman"/>
      <w:b/>
      <w:i/>
      <w:smallCaps/>
      <w:snapToGrid w:val="0"/>
      <w:color w:val="FFFFFF"/>
      <w:spacing w:val="8"/>
      <w:kern w:val="28"/>
      <w:sz w:val="20"/>
      <w:szCs w:val="20"/>
      <w:shd w:val="solid" w:color="000080" w:fill="auto"/>
    </w:rPr>
  </w:style>
  <w:style w:type="paragraph" w:customStyle="1" w:styleId="TableIndent">
    <w:name w:val="Table_Indent"/>
    <w:next w:val="Normal"/>
    <w:qFormat/>
    <w:rsid w:val="002F3D93"/>
    <w:pPr>
      <w:spacing w:before="60" w:after="60" w:line="240" w:lineRule="auto"/>
      <w:ind w:left="216"/>
    </w:pPr>
    <w:rPr>
      <w:rFonts w:ascii="Verdana" w:eastAsia="Times New Roman" w:hAnsi="Verdana" w:cs="Times New Roman"/>
      <w:sz w:val="18"/>
      <w:szCs w:val="24"/>
    </w:rPr>
  </w:style>
  <w:style w:type="paragraph" w:customStyle="1" w:styleId="TableIndentBullet">
    <w:name w:val="Table_Indent_Bullet"/>
    <w:qFormat/>
    <w:rsid w:val="002F3D93"/>
    <w:pPr>
      <w:numPr>
        <w:numId w:val="10"/>
      </w:numPr>
      <w:spacing w:before="60" w:after="60" w:line="240" w:lineRule="auto"/>
    </w:pPr>
    <w:rPr>
      <w:rFonts w:ascii="Verdana" w:eastAsia="Times New Roman" w:hAnsi="Verdana" w:cs="Times New Roman"/>
      <w:sz w:val="18"/>
      <w:szCs w:val="24"/>
    </w:rPr>
  </w:style>
  <w:style w:type="paragraph" w:customStyle="1" w:styleId="TableText">
    <w:name w:val="Table_Text"/>
    <w:qFormat/>
    <w:rsid w:val="002F3D93"/>
    <w:pPr>
      <w:tabs>
        <w:tab w:val="left" w:pos="1080"/>
      </w:tabs>
      <w:spacing w:before="60" w:after="60" w:line="240" w:lineRule="auto"/>
    </w:pPr>
    <w:rPr>
      <w:rFonts w:ascii="Verdana" w:eastAsia="Times New Roman" w:hAnsi="Verdana" w:cs="Times New Roman"/>
      <w:sz w:val="18"/>
      <w:szCs w:val="24"/>
    </w:rPr>
  </w:style>
  <w:style w:type="paragraph" w:customStyle="1" w:styleId="TableTextCentered">
    <w:name w:val="Table_Text_Centered"/>
    <w:basedOn w:val="TableText"/>
    <w:next w:val="TableText"/>
    <w:qFormat/>
    <w:rsid w:val="002F3D93"/>
    <w:pPr>
      <w:jc w:val="center"/>
    </w:pPr>
  </w:style>
  <w:style w:type="paragraph" w:customStyle="1" w:styleId="TableTextRight">
    <w:name w:val="Table_Text_Right"/>
    <w:qFormat/>
    <w:rsid w:val="002F3D93"/>
    <w:pPr>
      <w:tabs>
        <w:tab w:val="left" w:pos="1080"/>
      </w:tabs>
      <w:spacing w:before="60" w:after="60" w:line="240" w:lineRule="auto"/>
      <w:jc w:val="right"/>
    </w:pPr>
    <w:rPr>
      <w:rFonts w:ascii="Verdana" w:eastAsia="Times New Roman" w:hAnsi="Verdana" w:cs="Times New Roman"/>
      <w:sz w:val="18"/>
      <w:szCs w:val="24"/>
    </w:rPr>
  </w:style>
  <w:style w:type="paragraph" w:customStyle="1" w:styleId="TableTitle">
    <w:name w:val="Table_Title"/>
    <w:next w:val="Normal"/>
    <w:autoRedefine/>
    <w:qFormat/>
    <w:rsid w:val="002F3D93"/>
    <w:pPr>
      <w:tabs>
        <w:tab w:val="left" w:pos="0"/>
      </w:tabs>
      <w:spacing w:before="240" w:after="120" w:line="300" w:lineRule="atLeast"/>
      <w:jc w:val="center"/>
    </w:pPr>
    <w:rPr>
      <w:rFonts w:ascii="Verdana" w:eastAsia="Times New Roman" w:hAnsi="Verdana" w:cs="Times New Roman"/>
      <w:b/>
      <w:szCs w:val="24"/>
    </w:rPr>
  </w:style>
  <w:style w:type="paragraph" w:customStyle="1" w:styleId="Heading1NN">
    <w:name w:val="Heading1_NN"/>
    <w:next w:val="ParagraphText"/>
    <w:qFormat/>
    <w:rsid w:val="002F3D93"/>
    <w:pPr>
      <w:pageBreakBefore/>
      <w:spacing w:before="240" w:after="240" w:line="240" w:lineRule="auto"/>
    </w:pPr>
    <w:rPr>
      <w:rFonts w:ascii="Verdana" w:eastAsia="Times New Roman" w:hAnsi="Verdana" w:cs="Arial"/>
      <w:b/>
      <w:bCs/>
      <w:color w:val="00AF9B"/>
      <w:kern w:val="32"/>
      <w:sz w:val="28"/>
      <w:szCs w:val="28"/>
      <w14:shadow w14:blurRad="50800" w14:dist="38100" w14:dir="2700000" w14:sx="100000" w14:sy="100000" w14:kx="0" w14:ky="0" w14:algn="tl">
        <w14:srgbClr w14:val="000000">
          <w14:alpha w14:val="60000"/>
        </w14:srgbClr>
      </w14:shadow>
    </w:rPr>
  </w:style>
  <w:style w:type="paragraph" w:customStyle="1" w:styleId="Heading2NN">
    <w:name w:val="Heading2_NN"/>
    <w:basedOn w:val="Heading1NN"/>
    <w:next w:val="ParagraphText"/>
    <w:qFormat/>
    <w:rsid w:val="002F3D93"/>
    <w:pPr>
      <w:pageBreakBefore w:val="0"/>
      <w:spacing w:after="180"/>
    </w:pPr>
    <w:rPr>
      <w:bCs w:val="0"/>
      <w:sz w:val="24"/>
    </w:rPr>
  </w:style>
  <w:style w:type="paragraph" w:customStyle="1" w:styleId="Heading3NN">
    <w:name w:val="Heading3_NN"/>
    <w:basedOn w:val="Heading2NN"/>
    <w:next w:val="ParagraphText"/>
    <w:qFormat/>
    <w:rsid w:val="002F3D93"/>
    <w:pPr>
      <w:tabs>
        <w:tab w:val="left" w:pos="720"/>
      </w:tabs>
    </w:pPr>
    <w:rPr>
      <w:bCs/>
      <w:sz w:val="22"/>
      <w:szCs w:val="26"/>
    </w:rPr>
  </w:style>
  <w:style w:type="paragraph" w:customStyle="1" w:styleId="Heading4NN">
    <w:name w:val="Heading4_NN"/>
    <w:basedOn w:val="Heading3NN"/>
    <w:next w:val="ParagraphText"/>
    <w:qFormat/>
    <w:rsid w:val="002F3D93"/>
    <w:rPr>
      <w:bCs w:val="0"/>
      <w:sz w:val="20"/>
      <w:szCs w:val="28"/>
    </w:rPr>
  </w:style>
  <w:style w:type="paragraph" w:customStyle="1" w:styleId="Image-Center">
    <w:name w:val="Image-Center"/>
    <w:next w:val="Caption"/>
    <w:qFormat/>
    <w:rsid w:val="002F3D93"/>
    <w:pPr>
      <w:tabs>
        <w:tab w:val="left" w:pos="0"/>
      </w:tabs>
      <w:spacing w:before="120" w:after="120" w:line="240" w:lineRule="auto"/>
      <w:jc w:val="center"/>
    </w:pPr>
    <w:rPr>
      <w:rFonts w:ascii="Verdana" w:eastAsia="Times New Roman" w:hAnsi="Verdana" w:cs="Times New Roman"/>
      <w:sz w:val="20"/>
      <w:szCs w:val="24"/>
    </w:rPr>
  </w:style>
  <w:style w:type="paragraph" w:customStyle="1" w:styleId="Tip">
    <w:name w:val="Tip"/>
    <w:basedOn w:val="Normal"/>
    <w:next w:val="Normal"/>
    <w:qFormat/>
    <w:rsid w:val="002F3D93"/>
    <w:pPr>
      <w:numPr>
        <w:numId w:val="11"/>
      </w:numPr>
      <w:pBdr>
        <w:top w:val="dashSmallGap" w:sz="4" w:space="2" w:color="auto"/>
        <w:bottom w:val="dashSmallGap" w:sz="4" w:space="2" w:color="auto"/>
      </w:pBdr>
      <w:tabs>
        <w:tab w:val="left" w:pos="864"/>
      </w:tabs>
      <w:spacing w:before="120" w:after="120"/>
      <w:jc w:val="both"/>
    </w:pPr>
    <w:rPr>
      <w:rFonts w:ascii="Verdana" w:eastAsia="Times New Roman" w:hAnsi="Verdana" w:cs="Times New Roman"/>
      <w:sz w:val="20"/>
      <w:szCs w:val="20"/>
    </w:rPr>
  </w:style>
  <w:style w:type="paragraph" w:customStyle="1" w:styleId="Note">
    <w:name w:val="Note"/>
    <w:next w:val="Normal"/>
    <w:qFormat/>
    <w:rsid w:val="002F3D93"/>
    <w:pPr>
      <w:numPr>
        <w:numId w:val="12"/>
      </w:numPr>
      <w:pBdr>
        <w:top w:val="single" w:sz="8" w:space="2" w:color="auto"/>
        <w:bottom w:val="single" w:sz="8" w:space="2" w:color="auto"/>
      </w:pBdr>
      <w:tabs>
        <w:tab w:val="left" w:pos="1008"/>
      </w:tabs>
      <w:spacing w:before="120" w:after="120" w:line="240" w:lineRule="auto"/>
    </w:pPr>
    <w:rPr>
      <w:rFonts w:ascii="Verdana" w:eastAsia="Times New Roman" w:hAnsi="Verdana" w:cs="Times New Roman"/>
      <w:sz w:val="20"/>
      <w:szCs w:val="20"/>
    </w:rPr>
  </w:style>
  <w:style w:type="paragraph" w:customStyle="1" w:styleId="QueryBulletList1">
    <w:name w:val="Query_Bullet_List1"/>
    <w:basedOn w:val="Normal"/>
    <w:qFormat/>
    <w:rsid w:val="002F3D93"/>
    <w:pPr>
      <w:numPr>
        <w:numId w:val="13"/>
      </w:numPr>
      <w:suppressLineNumbers/>
      <w:tabs>
        <w:tab w:val="left" w:pos="1224"/>
      </w:tabs>
      <w:spacing w:before="120" w:after="120"/>
      <w:jc w:val="both"/>
    </w:pPr>
    <w:rPr>
      <w:rFonts w:ascii="Verdana" w:eastAsia="Times New Roman" w:hAnsi="Verdana" w:cs="Times New Roman"/>
      <w:i/>
      <w:color w:val="0070C0"/>
      <w:sz w:val="20"/>
      <w:szCs w:val="20"/>
    </w:rPr>
  </w:style>
  <w:style w:type="paragraph" w:customStyle="1" w:styleId="QueryBulletList2">
    <w:name w:val="Query_Bullet_List2"/>
    <w:basedOn w:val="QueryBulletList1"/>
    <w:qFormat/>
    <w:rsid w:val="002F3D93"/>
    <w:pPr>
      <w:numPr>
        <w:numId w:val="14"/>
      </w:numPr>
      <w:tabs>
        <w:tab w:val="clear" w:pos="1224"/>
        <w:tab w:val="left" w:pos="1440"/>
      </w:tabs>
      <w:ind w:right="202"/>
    </w:pPr>
  </w:style>
  <w:style w:type="paragraph" w:customStyle="1" w:styleId="QueryIndent1">
    <w:name w:val="Query_Indent1"/>
    <w:basedOn w:val="Indent2"/>
    <w:autoRedefine/>
    <w:qFormat/>
    <w:rsid w:val="002F3D93"/>
    <w:pPr>
      <w:ind w:left="720" w:hanging="360"/>
    </w:pPr>
    <w:rPr>
      <w:i/>
      <w:color w:val="0070C0"/>
    </w:rPr>
  </w:style>
  <w:style w:type="paragraph" w:customStyle="1" w:styleId="QueryIndent2">
    <w:name w:val="Query_Indent2"/>
    <w:rsid w:val="002F3D93"/>
    <w:pPr>
      <w:spacing w:before="60" w:after="60"/>
      <w:ind w:left="720"/>
    </w:pPr>
    <w:rPr>
      <w:rFonts w:ascii="Verdana" w:eastAsia="Times New Roman" w:hAnsi="Verdana" w:cs="Times New Roman"/>
      <w:i/>
      <w:color w:val="0070C0"/>
      <w:sz w:val="20"/>
      <w:szCs w:val="20"/>
    </w:rPr>
  </w:style>
  <w:style w:type="paragraph" w:styleId="FootnoteText">
    <w:name w:val="footnote text"/>
    <w:basedOn w:val="Normal"/>
    <w:link w:val="FootnoteTextChar"/>
    <w:semiHidden/>
    <w:rsid w:val="002F3D93"/>
    <w:pPr>
      <w:spacing w:before="60" w:after="6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2F3D93"/>
    <w:rPr>
      <w:rFonts w:ascii="Verdana" w:eastAsia="Times New Roman" w:hAnsi="Verdana" w:cs="Times New Roman"/>
      <w:sz w:val="16"/>
      <w:szCs w:val="20"/>
    </w:rPr>
  </w:style>
  <w:style w:type="character" w:styleId="FootnoteReference">
    <w:name w:val="footnote reference"/>
    <w:basedOn w:val="DefaultParagraphFont"/>
    <w:semiHidden/>
    <w:rsid w:val="002F3D93"/>
    <w:rPr>
      <w:vertAlign w:val="superscript"/>
    </w:rPr>
  </w:style>
  <w:style w:type="paragraph" w:customStyle="1" w:styleId="Response">
    <w:name w:val="Response"/>
    <w:next w:val="Normal"/>
    <w:rsid w:val="002F3D93"/>
    <w:pPr>
      <w:spacing w:before="120" w:after="120"/>
      <w:ind w:left="360"/>
    </w:pPr>
    <w:rPr>
      <w:rFonts w:ascii="Verdana" w:eastAsia="Times New Roman" w:hAnsi="Verdana" w:cs="Times New Roman"/>
      <w:color w:val="1D1B11" w:themeColor="background2" w:themeShade="1A"/>
      <w:sz w:val="20"/>
      <w:szCs w:val="20"/>
    </w:rPr>
  </w:style>
  <w:style w:type="paragraph" w:customStyle="1" w:styleId="QueryQuestion">
    <w:name w:val="Query_Question"/>
    <w:basedOn w:val="ParagraphText"/>
    <w:next w:val="Normal"/>
    <w:autoRedefine/>
    <w:rsid w:val="002F3D93"/>
    <w:pPr>
      <w:spacing w:after="120"/>
    </w:pPr>
    <w:rPr>
      <w:b/>
      <w:color w:val="0070C0"/>
      <w:szCs w:val="20"/>
    </w:rPr>
  </w:style>
  <w:style w:type="paragraph" w:styleId="TableofFigures">
    <w:name w:val="table of figures"/>
    <w:basedOn w:val="Normal"/>
    <w:next w:val="Normal"/>
    <w:uiPriority w:val="99"/>
    <w:qFormat/>
    <w:rsid w:val="002F3D93"/>
    <w:pPr>
      <w:spacing w:before="60" w:after="60"/>
    </w:pPr>
    <w:rPr>
      <w:rFonts w:ascii="Verdana" w:eastAsia="Times New Roman" w:hAnsi="Verdana" w:cs="Times New Roman"/>
      <w:color w:val="5A5A5A"/>
      <w:sz w:val="20"/>
    </w:rPr>
  </w:style>
  <w:style w:type="table" w:styleId="TableGrid">
    <w:name w:val="Table Grid"/>
    <w:basedOn w:val="TableNormal"/>
    <w:uiPriority w:val="1"/>
    <w:rsid w:val="00211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2F3D93"/>
    <w:rPr>
      <w:b/>
      <w:bCs/>
      <w:smallCaps/>
      <w:color w:val="C0504D" w:themeColor="accent2"/>
      <w:spacing w:val="5"/>
      <w:u w:val="single"/>
    </w:rPr>
  </w:style>
  <w:style w:type="paragraph" w:styleId="IntenseQuote">
    <w:name w:val="Intense Quote"/>
    <w:basedOn w:val="Normal"/>
    <w:next w:val="Normal"/>
    <w:link w:val="IntenseQuoteChar"/>
    <w:uiPriority w:val="30"/>
    <w:qFormat/>
    <w:rsid w:val="002F3D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3D93"/>
    <w:rPr>
      <w:rFonts w:eastAsiaTheme="minorEastAsia"/>
      <w:b/>
      <w:bCs/>
      <w:i/>
      <w:iCs/>
      <w:color w:val="4F81BD" w:themeColor="accent1"/>
      <w:sz w:val="24"/>
      <w:szCs w:val="24"/>
    </w:rPr>
  </w:style>
  <w:style w:type="paragraph" w:styleId="Quote">
    <w:name w:val="Quote"/>
    <w:basedOn w:val="Normal"/>
    <w:next w:val="Normal"/>
    <w:link w:val="QuoteChar"/>
    <w:uiPriority w:val="29"/>
    <w:qFormat/>
    <w:rsid w:val="002F3D93"/>
    <w:rPr>
      <w:i/>
      <w:iCs/>
      <w:color w:val="000000" w:themeColor="text1"/>
    </w:rPr>
  </w:style>
  <w:style w:type="character" w:customStyle="1" w:styleId="QuoteChar">
    <w:name w:val="Quote Char"/>
    <w:basedOn w:val="DefaultParagraphFont"/>
    <w:link w:val="Quote"/>
    <w:uiPriority w:val="29"/>
    <w:rsid w:val="002F3D93"/>
    <w:rPr>
      <w:rFonts w:eastAsiaTheme="minorEastAsia"/>
      <w:i/>
      <w:iCs/>
      <w:color w:val="000000" w:themeColor="text1"/>
      <w:sz w:val="24"/>
      <w:szCs w:val="24"/>
    </w:rPr>
  </w:style>
  <w:style w:type="character" w:styleId="Strong">
    <w:name w:val="Strong"/>
    <w:basedOn w:val="DefaultParagraphFont"/>
    <w:uiPriority w:val="22"/>
    <w:qFormat/>
    <w:rsid w:val="002F3D93"/>
    <w:rPr>
      <w:b/>
      <w:bCs/>
    </w:rPr>
  </w:style>
  <w:style w:type="paragraph" w:styleId="ListParagraph">
    <w:name w:val="List Paragraph"/>
    <w:basedOn w:val="Normal"/>
    <w:uiPriority w:val="34"/>
    <w:qFormat/>
    <w:rsid w:val="007B26E3"/>
    <w:pPr>
      <w:ind w:left="720"/>
      <w:contextualSpacing/>
    </w:pPr>
  </w:style>
  <w:style w:type="character" w:styleId="CommentReference">
    <w:name w:val="annotation reference"/>
    <w:basedOn w:val="DefaultParagraphFont"/>
    <w:uiPriority w:val="99"/>
    <w:semiHidden/>
    <w:unhideWhenUsed/>
    <w:rsid w:val="007432D1"/>
    <w:rPr>
      <w:sz w:val="16"/>
      <w:szCs w:val="16"/>
    </w:rPr>
  </w:style>
  <w:style w:type="paragraph" w:styleId="CommentText">
    <w:name w:val="annotation text"/>
    <w:basedOn w:val="Normal"/>
    <w:link w:val="CommentTextChar"/>
    <w:uiPriority w:val="99"/>
    <w:semiHidden/>
    <w:unhideWhenUsed/>
    <w:rsid w:val="007432D1"/>
    <w:rPr>
      <w:sz w:val="20"/>
      <w:szCs w:val="20"/>
    </w:rPr>
  </w:style>
  <w:style w:type="character" w:customStyle="1" w:styleId="CommentTextChar">
    <w:name w:val="Comment Text Char"/>
    <w:basedOn w:val="DefaultParagraphFont"/>
    <w:link w:val="CommentText"/>
    <w:uiPriority w:val="99"/>
    <w:semiHidden/>
    <w:rsid w:val="007432D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7432D1"/>
    <w:rPr>
      <w:b/>
      <w:bCs/>
    </w:rPr>
  </w:style>
  <w:style w:type="character" w:customStyle="1" w:styleId="CommentSubjectChar">
    <w:name w:val="Comment Subject Char"/>
    <w:basedOn w:val="CommentTextChar"/>
    <w:link w:val="CommentSubject"/>
    <w:uiPriority w:val="99"/>
    <w:semiHidden/>
    <w:rsid w:val="007432D1"/>
    <w:rPr>
      <w:rFonts w:eastAsiaTheme="minorEastAsia"/>
      <w:b/>
      <w:bCs/>
      <w:sz w:val="20"/>
      <w:szCs w:val="20"/>
    </w:rPr>
  </w:style>
  <w:style w:type="paragraph" w:styleId="HTMLPreformatted">
    <w:name w:val="HTML Preformatted"/>
    <w:basedOn w:val="Normal"/>
    <w:link w:val="HTMLPreformattedChar"/>
    <w:uiPriority w:val="99"/>
    <w:unhideWhenUsed/>
    <w:rsid w:val="00B54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54F2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B54F29"/>
    <w:rPr>
      <w:rFonts w:ascii="Courier New" w:eastAsia="Times New Roman" w:hAnsi="Courier New" w:cs="Courier New"/>
      <w:sz w:val="20"/>
      <w:szCs w:val="20"/>
    </w:rPr>
  </w:style>
  <w:style w:type="paragraph" w:styleId="NormalWeb">
    <w:name w:val="Normal (Web)"/>
    <w:basedOn w:val="Normal"/>
    <w:uiPriority w:val="99"/>
    <w:semiHidden/>
    <w:unhideWhenUsed/>
    <w:rsid w:val="00014888"/>
    <w:pPr>
      <w:spacing w:before="100" w:beforeAutospacing="1" w:after="100" w:afterAutospacing="1"/>
    </w:pPr>
    <w:rPr>
      <w:rFonts w:ascii="Times New Roman" w:eastAsia="Times New Roman" w:hAnsi="Times New Roman" w:cs="Times New Roman"/>
      <w:lang w:val="en-IN" w:eastAsia="en-IN"/>
    </w:rPr>
  </w:style>
  <w:style w:type="character" w:styleId="FollowedHyperlink">
    <w:name w:val="FollowedHyperlink"/>
    <w:basedOn w:val="DefaultParagraphFont"/>
    <w:uiPriority w:val="99"/>
    <w:semiHidden/>
    <w:unhideWhenUsed/>
    <w:rsid w:val="009470FF"/>
    <w:rPr>
      <w:color w:val="800080" w:themeColor="followedHyperlink"/>
      <w:u w:val="single"/>
    </w:rPr>
  </w:style>
  <w:style w:type="paragraph" w:customStyle="1" w:styleId="Default">
    <w:name w:val="Default"/>
    <w:rsid w:val="002562A0"/>
    <w:pPr>
      <w:autoSpaceDE w:val="0"/>
      <w:autoSpaceDN w:val="0"/>
      <w:adjustRightInd w:val="0"/>
      <w:spacing w:after="0" w:line="240" w:lineRule="auto"/>
    </w:pPr>
    <w:rPr>
      <w:rFonts w:ascii="Calibri" w:hAnsi="Calibri" w:cs="Calibri"/>
      <w:color w:val="000000"/>
      <w:sz w:val="24"/>
      <w:szCs w:val="24"/>
      <w:lang w:val="en-IN"/>
    </w:rPr>
  </w:style>
  <w:style w:type="character" w:styleId="UnresolvedMention">
    <w:name w:val="Unresolved Mention"/>
    <w:basedOn w:val="DefaultParagraphFont"/>
    <w:uiPriority w:val="99"/>
    <w:semiHidden/>
    <w:unhideWhenUsed/>
    <w:rsid w:val="00A548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5941">
      <w:bodyDiv w:val="1"/>
      <w:marLeft w:val="0"/>
      <w:marRight w:val="0"/>
      <w:marTop w:val="0"/>
      <w:marBottom w:val="0"/>
      <w:divBdr>
        <w:top w:val="none" w:sz="0" w:space="0" w:color="auto"/>
        <w:left w:val="none" w:sz="0" w:space="0" w:color="auto"/>
        <w:bottom w:val="none" w:sz="0" w:space="0" w:color="auto"/>
        <w:right w:val="none" w:sz="0" w:space="0" w:color="auto"/>
      </w:divBdr>
    </w:div>
    <w:div w:id="214239378">
      <w:bodyDiv w:val="1"/>
      <w:marLeft w:val="0"/>
      <w:marRight w:val="0"/>
      <w:marTop w:val="0"/>
      <w:marBottom w:val="0"/>
      <w:divBdr>
        <w:top w:val="none" w:sz="0" w:space="0" w:color="auto"/>
        <w:left w:val="none" w:sz="0" w:space="0" w:color="auto"/>
        <w:bottom w:val="none" w:sz="0" w:space="0" w:color="auto"/>
        <w:right w:val="none" w:sz="0" w:space="0" w:color="auto"/>
      </w:divBdr>
    </w:div>
    <w:div w:id="231742578">
      <w:bodyDiv w:val="1"/>
      <w:marLeft w:val="0"/>
      <w:marRight w:val="0"/>
      <w:marTop w:val="0"/>
      <w:marBottom w:val="0"/>
      <w:divBdr>
        <w:top w:val="none" w:sz="0" w:space="0" w:color="auto"/>
        <w:left w:val="none" w:sz="0" w:space="0" w:color="auto"/>
        <w:bottom w:val="none" w:sz="0" w:space="0" w:color="auto"/>
        <w:right w:val="none" w:sz="0" w:space="0" w:color="auto"/>
      </w:divBdr>
    </w:div>
    <w:div w:id="332802631">
      <w:bodyDiv w:val="1"/>
      <w:marLeft w:val="0"/>
      <w:marRight w:val="0"/>
      <w:marTop w:val="0"/>
      <w:marBottom w:val="0"/>
      <w:divBdr>
        <w:top w:val="none" w:sz="0" w:space="0" w:color="auto"/>
        <w:left w:val="none" w:sz="0" w:space="0" w:color="auto"/>
        <w:bottom w:val="none" w:sz="0" w:space="0" w:color="auto"/>
        <w:right w:val="none" w:sz="0" w:space="0" w:color="auto"/>
      </w:divBdr>
    </w:div>
    <w:div w:id="379327725">
      <w:bodyDiv w:val="1"/>
      <w:marLeft w:val="0"/>
      <w:marRight w:val="0"/>
      <w:marTop w:val="0"/>
      <w:marBottom w:val="0"/>
      <w:divBdr>
        <w:top w:val="none" w:sz="0" w:space="0" w:color="auto"/>
        <w:left w:val="none" w:sz="0" w:space="0" w:color="auto"/>
        <w:bottom w:val="none" w:sz="0" w:space="0" w:color="auto"/>
        <w:right w:val="none" w:sz="0" w:space="0" w:color="auto"/>
      </w:divBdr>
    </w:div>
    <w:div w:id="454757000">
      <w:bodyDiv w:val="1"/>
      <w:marLeft w:val="0"/>
      <w:marRight w:val="0"/>
      <w:marTop w:val="0"/>
      <w:marBottom w:val="0"/>
      <w:divBdr>
        <w:top w:val="none" w:sz="0" w:space="0" w:color="auto"/>
        <w:left w:val="none" w:sz="0" w:space="0" w:color="auto"/>
        <w:bottom w:val="none" w:sz="0" w:space="0" w:color="auto"/>
        <w:right w:val="none" w:sz="0" w:space="0" w:color="auto"/>
      </w:divBdr>
    </w:div>
    <w:div w:id="621502063">
      <w:bodyDiv w:val="1"/>
      <w:marLeft w:val="0"/>
      <w:marRight w:val="0"/>
      <w:marTop w:val="0"/>
      <w:marBottom w:val="0"/>
      <w:divBdr>
        <w:top w:val="none" w:sz="0" w:space="0" w:color="auto"/>
        <w:left w:val="none" w:sz="0" w:space="0" w:color="auto"/>
        <w:bottom w:val="none" w:sz="0" w:space="0" w:color="auto"/>
        <w:right w:val="none" w:sz="0" w:space="0" w:color="auto"/>
      </w:divBdr>
    </w:div>
    <w:div w:id="683482628">
      <w:bodyDiv w:val="1"/>
      <w:marLeft w:val="0"/>
      <w:marRight w:val="0"/>
      <w:marTop w:val="0"/>
      <w:marBottom w:val="0"/>
      <w:divBdr>
        <w:top w:val="none" w:sz="0" w:space="0" w:color="auto"/>
        <w:left w:val="none" w:sz="0" w:space="0" w:color="auto"/>
        <w:bottom w:val="none" w:sz="0" w:space="0" w:color="auto"/>
        <w:right w:val="none" w:sz="0" w:space="0" w:color="auto"/>
      </w:divBdr>
    </w:div>
    <w:div w:id="803616343">
      <w:bodyDiv w:val="1"/>
      <w:marLeft w:val="0"/>
      <w:marRight w:val="0"/>
      <w:marTop w:val="0"/>
      <w:marBottom w:val="0"/>
      <w:divBdr>
        <w:top w:val="none" w:sz="0" w:space="0" w:color="auto"/>
        <w:left w:val="none" w:sz="0" w:space="0" w:color="auto"/>
        <w:bottom w:val="none" w:sz="0" w:space="0" w:color="auto"/>
        <w:right w:val="none" w:sz="0" w:space="0" w:color="auto"/>
      </w:divBdr>
    </w:div>
    <w:div w:id="822241122">
      <w:bodyDiv w:val="1"/>
      <w:marLeft w:val="0"/>
      <w:marRight w:val="0"/>
      <w:marTop w:val="0"/>
      <w:marBottom w:val="0"/>
      <w:divBdr>
        <w:top w:val="none" w:sz="0" w:space="0" w:color="auto"/>
        <w:left w:val="none" w:sz="0" w:space="0" w:color="auto"/>
        <w:bottom w:val="none" w:sz="0" w:space="0" w:color="auto"/>
        <w:right w:val="none" w:sz="0" w:space="0" w:color="auto"/>
      </w:divBdr>
    </w:div>
    <w:div w:id="857088382">
      <w:bodyDiv w:val="1"/>
      <w:marLeft w:val="0"/>
      <w:marRight w:val="0"/>
      <w:marTop w:val="0"/>
      <w:marBottom w:val="0"/>
      <w:divBdr>
        <w:top w:val="none" w:sz="0" w:space="0" w:color="auto"/>
        <w:left w:val="none" w:sz="0" w:space="0" w:color="auto"/>
        <w:bottom w:val="none" w:sz="0" w:space="0" w:color="auto"/>
        <w:right w:val="none" w:sz="0" w:space="0" w:color="auto"/>
      </w:divBdr>
    </w:div>
    <w:div w:id="966206670">
      <w:bodyDiv w:val="1"/>
      <w:marLeft w:val="0"/>
      <w:marRight w:val="0"/>
      <w:marTop w:val="0"/>
      <w:marBottom w:val="0"/>
      <w:divBdr>
        <w:top w:val="none" w:sz="0" w:space="0" w:color="auto"/>
        <w:left w:val="none" w:sz="0" w:space="0" w:color="auto"/>
        <w:bottom w:val="none" w:sz="0" w:space="0" w:color="auto"/>
        <w:right w:val="none" w:sz="0" w:space="0" w:color="auto"/>
      </w:divBdr>
    </w:div>
    <w:div w:id="1064110148">
      <w:bodyDiv w:val="1"/>
      <w:marLeft w:val="0"/>
      <w:marRight w:val="0"/>
      <w:marTop w:val="0"/>
      <w:marBottom w:val="0"/>
      <w:divBdr>
        <w:top w:val="none" w:sz="0" w:space="0" w:color="auto"/>
        <w:left w:val="none" w:sz="0" w:space="0" w:color="auto"/>
        <w:bottom w:val="none" w:sz="0" w:space="0" w:color="auto"/>
        <w:right w:val="none" w:sz="0" w:space="0" w:color="auto"/>
      </w:divBdr>
    </w:div>
    <w:div w:id="1426654384">
      <w:bodyDiv w:val="1"/>
      <w:marLeft w:val="0"/>
      <w:marRight w:val="0"/>
      <w:marTop w:val="0"/>
      <w:marBottom w:val="0"/>
      <w:divBdr>
        <w:top w:val="none" w:sz="0" w:space="0" w:color="auto"/>
        <w:left w:val="none" w:sz="0" w:space="0" w:color="auto"/>
        <w:bottom w:val="none" w:sz="0" w:space="0" w:color="auto"/>
        <w:right w:val="none" w:sz="0" w:space="0" w:color="auto"/>
      </w:divBdr>
    </w:div>
    <w:div w:id="1726568628">
      <w:bodyDiv w:val="1"/>
      <w:marLeft w:val="0"/>
      <w:marRight w:val="0"/>
      <w:marTop w:val="0"/>
      <w:marBottom w:val="0"/>
      <w:divBdr>
        <w:top w:val="none" w:sz="0" w:space="0" w:color="auto"/>
        <w:left w:val="none" w:sz="0" w:space="0" w:color="auto"/>
        <w:bottom w:val="none" w:sz="0" w:space="0" w:color="auto"/>
        <w:right w:val="none" w:sz="0" w:space="0" w:color="auto"/>
      </w:divBdr>
    </w:div>
    <w:div w:id="1742748747">
      <w:bodyDiv w:val="1"/>
      <w:marLeft w:val="0"/>
      <w:marRight w:val="0"/>
      <w:marTop w:val="0"/>
      <w:marBottom w:val="0"/>
      <w:divBdr>
        <w:top w:val="none" w:sz="0" w:space="0" w:color="auto"/>
        <w:left w:val="none" w:sz="0" w:space="0" w:color="auto"/>
        <w:bottom w:val="none" w:sz="0" w:space="0" w:color="auto"/>
        <w:right w:val="none" w:sz="0" w:space="0" w:color="auto"/>
      </w:divBdr>
    </w:div>
    <w:div w:id="1766031165">
      <w:bodyDiv w:val="1"/>
      <w:marLeft w:val="0"/>
      <w:marRight w:val="0"/>
      <w:marTop w:val="0"/>
      <w:marBottom w:val="0"/>
      <w:divBdr>
        <w:top w:val="none" w:sz="0" w:space="0" w:color="auto"/>
        <w:left w:val="none" w:sz="0" w:space="0" w:color="auto"/>
        <w:bottom w:val="none" w:sz="0" w:space="0" w:color="auto"/>
        <w:right w:val="none" w:sz="0" w:space="0" w:color="auto"/>
      </w:divBdr>
    </w:div>
    <w:div w:id="1819345653">
      <w:bodyDiv w:val="1"/>
      <w:marLeft w:val="0"/>
      <w:marRight w:val="0"/>
      <w:marTop w:val="0"/>
      <w:marBottom w:val="0"/>
      <w:divBdr>
        <w:top w:val="none" w:sz="0" w:space="0" w:color="auto"/>
        <w:left w:val="none" w:sz="0" w:space="0" w:color="auto"/>
        <w:bottom w:val="none" w:sz="0" w:space="0" w:color="auto"/>
        <w:right w:val="none" w:sz="0" w:space="0" w:color="auto"/>
      </w:divBdr>
    </w:div>
    <w:div w:id="1860587417">
      <w:bodyDiv w:val="1"/>
      <w:marLeft w:val="0"/>
      <w:marRight w:val="0"/>
      <w:marTop w:val="0"/>
      <w:marBottom w:val="0"/>
      <w:divBdr>
        <w:top w:val="none" w:sz="0" w:space="0" w:color="auto"/>
        <w:left w:val="none" w:sz="0" w:space="0" w:color="auto"/>
        <w:bottom w:val="none" w:sz="0" w:space="0" w:color="auto"/>
        <w:right w:val="none" w:sz="0" w:space="0" w:color="auto"/>
      </w:divBdr>
    </w:div>
    <w:div w:id="2055537650">
      <w:bodyDiv w:val="1"/>
      <w:marLeft w:val="0"/>
      <w:marRight w:val="0"/>
      <w:marTop w:val="0"/>
      <w:marBottom w:val="0"/>
      <w:divBdr>
        <w:top w:val="none" w:sz="0" w:space="0" w:color="auto"/>
        <w:left w:val="none" w:sz="0" w:space="0" w:color="auto"/>
        <w:bottom w:val="none" w:sz="0" w:space="0" w:color="auto"/>
        <w:right w:val="none" w:sz="0" w:space="0" w:color="auto"/>
      </w:divBdr>
    </w:div>
    <w:div w:id="211728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oleObject" Target="embeddings/oleObject5.bin"/><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oleObject" Target="embeddings/oleObject7.bin"/><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4.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oleObject" Target="embeddings/oleObject6.bin"/><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bytu\AppData\Roaming\Microsoft\Templates\Normal.dotm.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condary_x0020_Process_x0020_Mapping xmlns="69e83c9e-7a60-45f7-bbc9-2cd3e96ebf0b">
      <Value>None</Value>
    </Secondary_x0020_Process_x0020_Mapping>
    <Artifact_x0020_Type xmlns="69e83c9e-7a60-45f7-bbc9-2cd3e96ebf0b">Template</Artifact_x0020_Type>
    <Primary_x0020_Process_x0020_Area_x0020_Mapping xmlns="69e83c9e-7a60-45f7-bbc9-2cd3e96ebf0b">Requirement</Primary_x0020_Process_x0020_Area_x0020_Mapping>
    <PCRIds xmlns="69e83c9e-7a60-45f7-bbc9-2cd3e96ebf0b"/>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62940E027328439F914EBA1CB17519" ma:contentTypeVersion="8" ma:contentTypeDescription="Create a new document." ma:contentTypeScope="" ma:versionID="49b23bf5c7943c4ce56de32789aa8a0c">
  <xsd:schema xmlns:xsd="http://www.w3.org/2001/XMLSchema" xmlns:xs="http://www.w3.org/2001/XMLSchema" xmlns:p="http://schemas.microsoft.com/office/2006/metadata/properties" xmlns:ns2="69e83c9e-7a60-45f7-bbc9-2cd3e96ebf0b" xmlns:ns3="a1b682ed-b80a-4648-9f2a-d3d840f1ad9a" xmlns:ns4="9ee7f1a2-5236-4088-ab46-a63a5770147f" targetNamespace="http://schemas.microsoft.com/office/2006/metadata/properties" ma:root="true" ma:fieldsID="906b214287cd93d68d595864542dc276" ns2:_="" ns3:_="" ns4:_="">
    <xsd:import namespace="69e83c9e-7a60-45f7-bbc9-2cd3e96ebf0b"/>
    <xsd:import namespace="a1b682ed-b80a-4648-9f2a-d3d840f1ad9a"/>
    <xsd:import namespace="9ee7f1a2-5236-4088-ab46-a63a5770147f"/>
    <xsd:element name="properties">
      <xsd:complexType>
        <xsd:sequence>
          <xsd:element name="documentManagement">
            <xsd:complexType>
              <xsd:all>
                <xsd:element ref="ns2:Artifact_x0020_Type"/>
                <xsd:element ref="ns2:Primary_x0020_Process_x0020_Area_x0020_Mapping"/>
                <xsd:element ref="ns2:Secondary_x0020_Process_x0020_Mapping" minOccurs="0"/>
                <xsd:element ref="ns2:PCRIds" minOccurs="0"/>
                <xsd:element ref="ns3:SharedWithUsers" minOccurs="0"/>
                <xsd:element ref="ns3:SharingHintHash"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83c9e-7a60-45f7-bbc9-2cd3e96ebf0b" elementFormDefault="qualified">
    <xsd:import namespace="http://schemas.microsoft.com/office/2006/documentManagement/types"/>
    <xsd:import namespace="http://schemas.microsoft.com/office/infopath/2007/PartnerControls"/>
    <xsd:element name="Artifact_x0020_Type" ma:index="8" ma:displayName="Artifact Type" ma:default="Template" ma:description="Type of the document - Template, Standard, Guideline etc" ma:format="Dropdown" ma:internalName="Artifact_x0020_Type">
      <xsd:simpleType>
        <xsd:restriction base="dms:Choice">
          <xsd:enumeration value="Template"/>
          <xsd:enumeration value="Form"/>
          <xsd:enumeration value="Checklist"/>
          <xsd:enumeration value="Guideline"/>
          <xsd:enumeration value="Reference"/>
          <xsd:enumeration value="Standard"/>
          <xsd:enumeration value="Process"/>
          <xsd:enumeration value="Policy"/>
        </xsd:restriction>
      </xsd:simpleType>
    </xsd:element>
    <xsd:element name="Primary_x0020_Process_x0020_Area_x0020_Mapping" ma:index="9" ma:displayName="Primary Process Area Mapping" ma:default="Architecture &amp; Design" ma:description="Primary ownership of the artifact" ma:format="Dropdown" ma:internalName="Primary_x0020_Process_x0020_Area_x0020_Mapping">
      <xsd:simpleType>
        <xsd:restriction base="dms:Choice">
          <xsd:enumeration value="Architecture &amp; Design"/>
          <xsd:enumeration value="Agile"/>
          <xsd:enumeration value="CAR"/>
          <xsd:enumeration value="Change Management"/>
          <xsd:enumeration value="Code &amp; Unit Test"/>
          <xsd:enumeration value="Configuration Management"/>
          <xsd:enumeration value="CSAT"/>
          <xsd:enumeration value="DAR"/>
          <xsd:enumeration value="IMBD"/>
          <xsd:enumeration value="Maintenance"/>
          <xsd:enumeration value="Microsoft"/>
          <xsd:enumeration value="Mobility"/>
          <xsd:enumeration value="OPI"/>
          <xsd:enumeration value="Performance Management"/>
          <xsd:enumeration value="Project Management"/>
          <xsd:enumeration value="Quality Assurance"/>
          <xsd:enumeration value="Release"/>
          <xsd:enumeration value="Requirement"/>
          <xsd:enumeration value="Review"/>
          <xsd:enumeration value="Service Management"/>
          <xsd:enumeration value="SharePoint"/>
          <xsd:enumeration value="Software Engineering"/>
          <xsd:enumeration value="Testing"/>
          <xsd:enumeration value="Wireless &amp; Embedded"/>
        </xsd:restriction>
      </xsd:simpleType>
    </xsd:element>
    <xsd:element name="Secondary_x0020_Process_x0020_Mapping" ma:index="10" nillable="true" ma:displayName="Secondary Process Mapping" ma:default="None" ma:description="Drop down box for choosing all process areas where the artifacts could be related to" ma:internalName="Secondary_x0020_Process_x0020_Mapping">
      <xsd:complexType>
        <xsd:complexContent>
          <xsd:extension base="dms:MultiChoice">
            <xsd:sequence>
              <xsd:element name="Value" maxOccurs="unbounded" minOccurs="0" nillable="true">
                <xsd:simpleType>
                  <xsd:restriction base="dms:Choice">
                    <xsd:enumeration value="None"/>
                    <xsd:enumeration value="Architecture &amp; Design"/>
                    <xsd:enumeration value="Agile"/>
                    <xsd:enumeration value="CAR"/>
                    <xsd:enumeration value="Change Management"/>
                    <xsd:enumeration value="Code &amp; Unit Test"/>
                    <xsd:enumeration value="Configuration Management"/>
                    <xsd:enumeration value="CSAT"/>
                    <xsd:enumeration value="DAR"/>
                    <xsd:enumeration value="IMBD"/>
                    <xsd:enumeration value="Maintenance"/>
                    <xsd:enumeration value="Microsoft"/>
                    <xsd:enumeration value="Mobility"/>
                    <xsd:enumeration value="OPI"/>
                    <xsd:enumeration value="Performance Management"/>
                    <xsd:enumeration value="Project Management"/>
                    <xsd:enumeration value="Quality Assurance"/>
                    <xsd:enumeration value="Release"/>
                    <xsd:enumeration value="Requirement"/>
                    <xsd:enumeration value="Review"/>
                    <xsd:enumeration value="Service Management"/>
                    <xsd:enumeration value="SharePoint"/>
                    <xsd:enumeration value="Software Engineering"/>
                    <xsd:enumeration value="Testing"/>
                    <xsd:enumeration value="Wireless &amp; Embedded"/>
                  </xsd:restriction>
                </xsd:simpleType>
              </xsd:element>
            </xsd:sequence>
          </xsd:extension>
        </xsd:complexContent>
      </xsd:complexType>
    </xsd:element>
    <xsd:element name="PCRIds" ma:index="11" nillable="true" ma:displayName="PCR Id's" ma:list="{694ebd7b-f48a-4dc0-be4b-49de0db72a4c}" ma:internalName="PCRIds" ma:readOnly="false" ma:showField="I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b682ed-b80a-4648-9f2a-d3d840f1ad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e7f1a2-5236-4088-ab46-a63a5770147f"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ncidence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2F095-CCB9-4880-B0F6-CD71EB0A4926}">
  <ds:schemaRefs>
    <ds:schemaRef ds:uri="http://schemas.microsoft.com/office/2006/metadata/properties"/>
    <ds:schemaRef ds:uri="http://schemas.microsoft.com/office/infopath/2007/PartnerControls"/>
    <ds:schemaRef ds:uri="69e83c9e-7a60-45f7-bbc9-2cd3e96ebf0b"/>
  </ds:schemaRefs>
</ds:datastoreItem>
</file>

<file path=customXml/itemProps2.xml><?xml version="1.0" encoding="utf-8"?>
<ds:datastoreItem xmlns:ds="http://schemas.openxmlformats.org/officeDocument/2006/customXml" ds:itemID="{40CBDD9E-ED84-4FB6-8EDA-C47CFFCAD84B}">
  <ds:schemaRefs>
    <ds:schemaRef ds:uri="http://schemas.microsoft.com/sharepoint/v3/contenttype/forms"/>
  </ds:schemaRefs>
</ds:datastoreItem>
</file>

<file path=customXml/itemProps3.xml><?xml version="1.0" encoding="utf-8"?>
<ds:datastoreItem xmlns:ds="http://schemas.openxmlformats.org/officeDocument/2006/customXml" ds:itemID="{7BD9CE21-3674-4DB6-A460-44C1E62A7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83c9e-7a60-45f7-bbc9-2cd3e96ebf0b"/>
    <ds:schemaRef ds:uri="a1b682ed-b80a-4648-9f2a-d3d840f1ad9a"/>
    <ds:schemaRef ds:uri="9ee7f1a2-5236-4088-ab46-a63a577014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0BB69A-D723-4CDB-8B80-113DC45F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TotalTime>
  <Pages>52</Pages>
  <Words>9200</Words>
  <Characters>52441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Dockerizing_Java_Binary_Deployment</vt:lpstr>
    </vt:vector>
  </TitlesOfParts>
  <Company>Lindorff</Company>
  <LinksUpToDate>false</LinksUpToDate>
  <CharactersWithSpaces>61518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Dockerizing_Java_Binary_Deployment</dc:title>
  <dc:creator># Brillio - Quality</dc:creator>
  <cp:keywords>Master List ID : ML18</cp:keywords>
  <dc:description>Please contact Author - Quality@brillio.com for revision history of this document.</dc:description>
  <cp:lastModifiedBy>Manmaya Champatiray</cp:lastModifiedBy>
  <cp:revision>108</cp:revision>
  <cp:lastPrinted>2016-06-17T10:21:00Z</cp:lastPrinted>
  <dcterms:created xsi:type="dcterms:W3CDTF">2019-11-18T06:44:00Z</dcterms:created>
  <dcterms:modified xsi:type="dcterms:W3CDTF">2020-03-16T14:21:00Z</dcterms:modified>
  <cp:category>Template</cp:category>
  <cp:contentStatus>Version #: 1.0||Date: 31/03/2014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0x010100C062940E027328439F914EBA1CB17519</vt:lpwstr>
  </property>
  <property fmtid="{D5CDD505-2E9C-101B-9397-08002B2CF9AE}" pid="3" name="_NewReviewCycle">
    <vt:lpwstr/>
  </property>
</Properties>
</file>